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603E8" w14:textId="77777777" w:rsidR="00966CB8" w:rsidRPr="00266B79" w:rsidRDefault="00966CB8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</w:rPr>
      </w:pPr>
    </w:p>
    <w:p w14:paraId="7ED098B8" w14:textId="77777777" w:rsidR="00966CB8" w:rsidRPr="00266B79" w:rsidRDefault="00966CB8" w:rsidP="00966CB8">
      <w:pPr>
        <w:widowControl w:val="0"/>
        <w:tabs>
          <w:tab w:val="left" w:pos="7110"/>
        </w:tabs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</w:rPr>
      </w:pPr>
      <w:r w:rsidRPr="00266B79">
        <w:rPr>
          <w:rFonts w:ascii="Futura Lt BT" w:hAnsi="Futura Lt BT" w:cs="Arial"/>
          <w:b/>
          <w:bCs/>
        </w:rPr>
        <w:tab/>
      </w:r>
    </w:p>
    <w:p w14:paraId="237FC8F3" w14:textId="77777777" w:rsidR="00966CB8" w:rsidRPr="00266B79" w:rsidRDefault="00966CB8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</w:rPr>
      </w:pPr>
    </w:p>
    <w:p w14:paraId="784CE0B9" w14:textId="77777777" w:rsidR="00966CB8" w:rsidRPr="00266B79" w:rsidRDefault="00966CB8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</w:rPr>
      </w:pPr>
    </w:p>
    <w:p w14:paraId="3856203B" w14:textId="77777777" w:rsidR="00966CB8" w:rsidRPr="00266B79" w:rsidRDefault="00966CB8" w:rsidP="00966CB8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  <w:color w:val="2E75B5"/>
        </w:rPr>
      </w:pPr>
    </w:p>
    <w:p w14:paraId="0FEDBB4D" w14:textId="0DE86DAC" w:rsidR="00966CB8" w:rsidRPr="00266B79" w:rsidRDefault="00966CB8" w:rsidP="00594F62">
      <w:pPr>
        <w:pStyle w:val="Ttulo"/>
        <w:rPr>
          <w:b w:val="0"/>
        </w:rPr>
      </w:pPr>
      <w:r w:rsidRPr="00266B79">
        <w:t xml:space="preserve">ACTA DE </w:t>
      </w:r>
      <w:r w:rsidR="00DB2433" w:rsidRPr="00266B79">
        <w:t>DESIGNACIÓN DE LOS RESPONSABLES DE FUNCIÓN DE GESTIÓN DE LA INFORMACIÓN</w:t>
      </w:r>
    </w:p>
    <w:p w14:paraId="19EE18E3" w14:textId="77777777" w:rsidR="00966CB8" w:rsidRPr="00266B79" w:rsidRDefault="00966CB8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</w:rPr>
      </w:pPr>
    </w:p>
    <w:p w14:paraId="5E3D7B67" w14:textId="77777777" w:rsidR="00966CB8" w:rsidRPr="00266B79" w:rsidRDefault="00966CB8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</w:rPr>
      </w:pPr>
    </w:p>
    <w:p w14:paraId="7A38E26F" w14:textId="77777777" w:rsidR="00C667F8" w:rsidRPr="00266B79" w:rsidRDefault="00C667F8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</w:rPr>
      </w:pPr>
    </w:p>
    <w:p w14:paraId="643D8B75" w14:textId="2CBB797E" w:rsidR="00C667F8" w:rsidRPr="00266B79" w:rsidRDefault="00C667F8" w:rsidP="5BF76F02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</w:rPr>
      </w:pPr>
    </w:p>
    <w:p w14:paraId="50925F49" w14:textId="77777777" w:rsidR="00C667F8" w:rsidRPr="00266B79" w:rsidRDefault="00C667F8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5"/>
        <w:gridCol w:w="3030"/>
        <w:gridCol w:w="2970"/>
      </w:tblGrid>
      <w:tr w:rsidR="00C667F8" w:rsidRPr="00266B79" w14:paraId="65FCA2CB" w14:textId="77777777" w:rsidTr="5BF76F02">
        <w:trPr>
          <w:trHeight w:val="300"/>
        </w:trPr>
        <w:tc>
          <w:tcPr>
            <w:tcW w:w="298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415464"/>
            <w:vAlign w:val="center"/>
            <w:hideMark/>
          </w:tcPr>
          <w:p w14:paraId="147473F5" w14:textId="77777777" w:rsidR="00C667F8" w:rsidRPr="00266B79" w:rsidRDefault="00C667F8" w:rsidP="00835F90">
            <w:pPr>
              <w:ind w:right="45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6B79">
              <w:rPr>
                <w:rFonts w:ascii="Futura Lt BT" w:hAnsi="Futura Lt BT" w:cs="Segoe UI"/>
                <w:b/>
                <w:bCs/>
                <w:color w:val="FFFFFF"/>
              </w:rPr>
              <w:t>Elaborado</w:t>
            </w:r>
            <w:r w:rsidRPr="00266B79">
              <w:rPr>
                <w:rFonts w:ascii="Arial" w:hAnsi="Arial" w:cs="Arial"/>
                <w:color w:val="FFFFFF"/>
              </w:rPr>
              <w:t> </w:t>
            </w:r>
            <w:r w:rsidRPr="00266B79">
              <w:rPr>
                <w:rFonts w:ascii="Futura Lt BT" w:hAnsi="Futura Lt BT" w:cs="Segoe UI"/>
                <w:color w:val="FFFFFF"/>
              </w:rPr>
              <w:t> </w:t>
            </w:r>
          </w:p>
        </w:tc>
        <w:tc>
          <w:tcPr>
            <w:tcW w:w="303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415464"/>
            <w:vAlign w:val="center"/>
            <w:hideMark/>
          </w:tcPr>
          <w:p w14:paraId="52913B85" w14:textId="77777777" w:rsidR="00C667F8" w:rsidRPr="00266B79" w:rsidRDefault="00C667F8" w:rsidP="00835F90">
            <w:pPr>
              <w:ind w:right="45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6B79">
              <w:rPr>
                <w:rFonts w:ascii="Futura Lt BT" w:hAnsi="Futura Lt BT" w:cs="Segoe UI"/>
                <w:b/>
                <w:bCs/>
                <w:color w:val="FFFFFF"/>
              </w:rPr>
              <w:t>Revisado</w:t>
            </w:r>
            <w:r w:rsidRPr="00266B79">
              <w:rPr>
                <w:rFonts w:ascii="Arial" w:hAnsi="Arial" w:cs="Arial"/>
                <w:color w:val="FFFFFF"/>
              </w:rPr>
              <w:t> </w:t>
            </w:r>
            <w:r w:rsidRPr="00266B79">
              <w:rPr>
                <w:rFonts w:ascii="Futura Lt BT" w:hAnsi="Futura Lt BT" w:cs="Segoe UI"/>
                <w:color w:val="FFFFFF"/>
              </w:rPr>
              <w:t> </w:t>
            </w:r>
          </w:p>
        </w:tc>
        <w:tc>
          <w:tcPr>
            <w:tcW w:w="297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415464"/>
            <w:vAlign w:val="center"/>
            <w:hideMark/>
          </w:tcPr>
          <w:p w14:paraId="28A53C07" w14:textId="77777777" w:rsidR="00C667F8" w:rsidRPr="00266B79" w:rsidRDefault="00C667F8" w:rsidP="00835F90">
            <w:pPr>
              <w:ind w:right="45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6B79">
              <w:rPr>
                <w:rFonts w:ascii="Futura Lt BT" w:hAnsi="Futura Lt BT" w:cs="Segoe UI"/>
                <w:b/>
                <w:bCs/>
                <w:color w:val="FFFFFF"/>
              </w:rPr>
              <w:t>Aprobado</w:t>
            </w:r>
            <w:r w:rsidRPr="00266B79">
              <w:rPr>
                <w:rFonts w:ascii="Arial" w:hAnsi="Arial" w:cs="Arial"/>
                <w:color w:val="FFFFFF"/>
              </w:rPr>
              <w:t> </w:t>
            </w:r>
            <w:r w:rsidRPr="00266B79">
              <w:rPr>
                <w:rFonts w:ascii="Futura Lt BT" w:hAnsi="Futura Lt BT" w:cs="Segoe UI"/>
                <w:color w:val="FFFFFF"/>
              </w:rPr>
              <w:t> </w:t>
            </w:r>
          </w:p>
        </w:tc>
      </w:tr>
      <w:tr w:rsidR="00C667F8" w:rsidRPr="00266B79" w14:paraId="18FA8D71" w14:textId="77777777" w:rsidTr="5BF76F02">
        <w:trPr>
          <w:trHeight w:val="300"/>
        </w:trPr>
        <w:tc>
          <w:tcPr>
            <w:tcW w:w="298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FFFFFF" w:themeFill="background1"/>
            <w:hideMark/>
          </w:tcPr>
          <w:p w14:paraId="27FE462D" w14:textId="77777777" w:rsidR="00C667F8" w:rsidRPr="00266B79" w:rsidRDefault="00C667F8" w:rsidP="00835F90">
            <w:pPr>
              <w:ind w:right="9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6B79">
              <w:rPr>
                <w:rFonts w:ascii="Futura Lt BT" w:hAnsi="Futura Lt BT" w:cs="Segoe UI"/>
                <w:sz w:val="18"/>
                <w:szCs w:val="18"/>
              </w:rPr>
              <w:t> </w:t>
            </w:r>
          </w:p>
          <w:p w14:paraId="60D6EC8F" w14:textId="4CE78F31" w:rsidR="00C667F8" w:rsidRPr="00266B79" w:rsidRDefault="00C667F8" w:rsidP="00835F90">
            <w:pPr>
              <w:ind w:right="9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6B79">
              <w:rPr>
                <w:rFonts w:ascii="Futura Lt BT" w:hAnsi="Futura Lt BT" w:cs="Segoe UI"/>
                <w:i/>
                <w:iCs/>
                <w:color w:val="404040"/>
              </w:rPr>
              <w:t xml:space="preserve">Fecha: </w:t>
            </w:r>
            <w:r w:rsidR="00594F62" w:rsidRPr="00266B79">
              <w:rPr>
                <w:rFonts w:ascii="Futura Lt BT" w:hAnsi="Futura Lt BT" w:cs="Segoe UI"/>
                <w:i/>
                <w:iCs/>
                <w:color w:val="404040"/>
              </w:rPr>
              <w:t>XXXXXX</w:t>
            </w:r>
            <w:r w:rsidRPr="00266B79">
              <w:rPr>
                <w:rFonts w:ascii="Futura Lt BT" w:hAnsi="Futura Lt BT" w:cs="Segoe UI"/>
                <w:color w:val="404040"/>
              </w:rPr>
              <w:t> </w:t>
            </w:r>
          </w:p>
        </w:tc>
        <w:tc>
          <w:tcPr>
            <w:tcW w:w="303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FFFFFF" w:themeFill="background1"/>
            <w:hideMark/>
          </w:tcPr>
          <w:p w14:paraId="303E1D57" w14:textId="77777777" w:rsidR="00C667F8" w:rsidRPr="00266B79" w:rsidRDefault="00C667F8" w:rsidP="00835F90">
            <w:pPr>
              <w:ind w:right="9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6B79">
              <w:rPr>
                <w:rFonts w:ascii="Futura Lt BT" w:hAnsi="Futura Lt BT" w:cs="Segoe UI"/>
                <w:sz w:val="18"/>
                <w:szCs w:val="18"/>
              </w:rPr>
              <w:t> </w:t>
            </w:r>
          </w:p>
          <w:p w14:paraId="59F861F4" w14:textId="7CF9ADED" w:rsidR="00C667F8" w:rsidRPr="00266B79" w:rsidRDefault="00C667F8" w:rsidP="00835F90">
            <w:pPr>
              <w:ind w:right="9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6B79">
              <w:rPr>
                <w:rFonts w:ascii="Futura Lt BT" w:hAnsi="Futura Lt BT" w:cs="Segoe UI"/>
                <w:color w:val="404040"/>
              </w:rPr>
              <w:t xml:space="preserve">Fecha: </w:t>
            </w:r>
            <w:r w:rsidR="00594F62" w:rsidRPr="00266B79">
              <w:rPr>
                <w:rFonts w:ascii="Futura Lt BT" w:hAnsi="Futura Lt BT" w:cs="Segoe UI"/>
                <w:color w:val="404040"/>
              </w:rPr>
              <w:t>XXXXXX</w:t>
            </w:r>
            <w:r w:rsidRPr="00266B79">
              <w:rPr>
                <w:rFonts w:ascii="Futura Lt BT" w:hAnsi="Futura Lt BT" w:cs="Segoe UI"/>
                <w:color w:val="404040"/>
              </w:rPr>
              <w:t> </w:t>
            </w:r>
          </w:p>
        </w:tc>
        <w:tc>
          <w:tcPr>
            <w:tcW w:w="297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FFFFFF" w:themeFill="background1"/>
            <w:hideMark/>
          </w:tcPr>
          <w:p w14:paraId="28D2B531" w14:textId="77777777" w:rsidR="00C667F8" w:rsidRPr="00266B79" w:rsidRDefault="00C667F8" w:rsidP="00835F90">
            <w:pPr>
              <w:ind w:right="9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6B79">
              <w:rPr>
                <w:rFonts w:ascii="Futura Lt BT" w:hAnsi="Futura Lt BT" w:cs="Segoe UI"/>
                <w:sz w:val="18"/>
                <w:szCs w:val="18"/>
              </w:rPr>
              <w:t> </w:t>
            </w:r>
          </w:p>
          <w:p w14:paraId="367DF3B1" w14:textId="75BF2CAF" w:rsidR="00C667F8" w:rsidRPr="00266B79" w:rsidRDefault="00C667F8" w:rsidP="00835F90">
            <w:pPr>
              <w:ind w:right="9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6B79">
              <w:rPr>
                <w:rFonts w:ascii="Futura Lt BT" w:hAnsi="Futura Lt BT" w:cs="Segoe UI"/>
                <w:i/>
                <w:iCs/>
                <w:color w:val="404040"/>
              </w:rPr>
              <w:t xml:space="preserve">Fecha: </w:t>
            </w:r>
            <w:r w:rsidR="00594F62" w:rsidRPr="00266B79">
              <w:rPr>
                <w:rFonts w:ascii="Futura Lt BT" w:hAnsi="Futura Lt BT" w:cs="Segoe UI"/>
                <w:i/>
                <w:iCs/>
                <w:color w:val="404040"/>
              </w:rPr>
              <w:t>XXXXXX</w:t>
            </w:r>
            <w:r w:rsidRPr="00266B79">
              <w:rPr>
                <w:rFonts w:ascii="Futura Lt BT" w:hAnsi="Futura Lt BT" w:cs="Segoe UI"/>
                <w:color w:val="404040"/>
              </w:rPr>
              <w:t> </w:t>
            </w:r>
          </w:p>
        </w:tc>
      </w:tr>
      <w:tr w:rsidR="00C667F8" w:rsidRPr="00266B79" w14:paraId="626A19DE" w14:textId="77777777" w:rsidTr="5BF76F02">
        <w:trPr>
          <w:trHeight w:val="300"/>
        </w:trPr>
        <w:tc>
          <w:tcPr>
            <w:tcW w:w="298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FFFFFF" w:themeFill="background1"/>
            <w:vAlign w:val="center"/>
            <w:hideMark/>
          </w:tcPr>
          <w:p w14:paraId="04134EBD" w14:textId="0918BBEA" w:rsidR="00C667F8" w:rsidRPr="00266B79" w:rsidRDefault="00C667F8" w:rsidP="00835F90">
            <w:pPr>
              <w:ind w:right="45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303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FFFFFF" w:themeFill="background1"/>
            <w:vAlign w:val="center"/>
            <w:hideMark/>
          </w:tcPr>
          <w:p w14:paraId="1F0176C3" w14:textId="0D20C52B" w:rsidR="00C667F8" w:rsidRPr="00266B79" w:rsidRDefault="00C667F8" w:rsidP="00835F90">
            <w:pPr>
              <w:ind w:right="45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97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FFFFFF" w:themeFill="background1"/>
            <w:vAlign w:val="center"/>
            <w:hideMark/>
          </w:tcPr>
          <w:p w14:paraId="50B59D8D" w14:textId="03048360" w:rsidR="00C667F8" w:rsidRPr="00266B79" w:rsidRDefault="00C667F8" w:rsidP="00D935A7">
            <w:pPr>
              <w:ind w:right="45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</w:tr>
    </w:tbl>
    <w:p w14:paraId="77B40E6F" w14:textId="77777777" w:rsidR="00966CB8" w:rsidRPr="00266B79" w:rsidRDefault="00966CB8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</w:rPr>
      </w:pPr>
    </w:p>
    <w:p w14:paraId="705D3CC9" w14:textId="77777777" w:rsidR="00966CB8" w:rsidRPr="00266B79" w:rsidRDefault="00966CB8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</w:rPr>
      </w:pPr>
    </w:p>
    <w:p w14:paraId="6E7278BC" w14:textId="0D78E494" w:rsidR="00AA0749" w:rsidRPr="00266B79" w:rsidRDefault="00AA0749">
      <w:pPr>
        <w:rPr>
          <w:rFonts w:ascii="Futura Lt BT" w:hAnsi="Futura Lt BT" w:cs="Arial"/>
          <w:b/>
          <w:bCs/>
        </w:rPr>
      </w:pPr>
      <w:r w:rsidRPr="00266B79">
        <w:rPr>
          <w:rFonts w:ascii="Futura Lt BT" w:hAnsi="Futura Lt BT" w:cs="Arial"/>
          <w:b/>
          <w:bCs/>
        </w:rPr>
        <w:br w:type="page"/>
      </w:r>
    </w:p>
    <w:p w14:paraId="71E5BCF5" w14:textId="77777777" w:rsidR="00966CB8" w:rsidRPr="00266B79" w:rsidRDefault="00966CB8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</w:rPr>
      </w:pPr>
    </w:p>
    <w:tbl>
      <w:tblPr>
        <w:tblW w:w="0" w:type="auto"/>
        <w:tblInd w:w="90" w:type="dxa"/>
        <w:tblLayout w:type="fixed"/>
        <w:tblLook w:val="06A0" w:firstRow="1" w:lastRow="0" w:firstColumn="1" w:lastColumn="0" w:noHBand="1" w:noVBand="1"/>
      </w:tblPr>
      <w:tblGrid>
        <w:gridCol w:w="1892"/>
        <w:gridCol w:w="2785"/>
        <w:gridCol w:w="1005"/>
        <w:gridCol w:w="1080"/>
        <w:gridCol w:w="1728"/>
      </w:tblGrid>
      <w:tr w:rsidR="00966CB8" w:rsidRPr="00266B79" w14:paraId="61C92B5D" w14:textId="77777777" w:rsidTr="00835F90">
        <w:trPr>
          <w:trHeight w:val="210"/>
        </w:trPr>
        <w:tc>
          <w:tcPr>
            <w:tcW w:w="189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</w:tcPr>
          <w:p w14:paraId="0B1D2DC0" w14:textId="77777777" w:rsidR="00966CB8" w:rsidRPr="00266B79" w:rsidRDefault="00966CB8" w:rsidP="00835F90">
            <w:pPr>
              <w:spacing w:line="257" w:lineRule="auto"/>
              <w:jc w:val="both"/>
              <w:rPr>
                <w:rFonts w:ascii="Futura Lt BT" w:eastAsia="Nunito Sans" w:hAnsi="Futura Lt BT" w:cs="Nunito Sans"/>
                <w:sz w:val="19"/>
                <w:szCs w:val="19"/>
              </w:rPr>
            </w:pPr>
          </w:p>
        </w:tc>
        <w:tc>
          <w:tcPr>
            <w:tcW w:w="379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970CF14" w14:textId="77777777" w:rsidR="00966CB8" w:rsidRPr="00266B79" w:rsidRDefault="00966CB8" w:rsidP="00835F90">
            <w:pPr>
              <w:spacing w:line="257" w:lineRule="auto"/>
              <w:jc w:val="center"/>
              <w:rPr>
                <w:rFonts w:ascii="Futura Lt BT" w:hAnsi="Futura Lt BT"/>
              </w:rPr>
            </w:pPr>
            <w:r w:rsidRPr="00266B79">
              <w:rPr>
                <w:rFonts w:ascii="Futura Lt BT" w:eastAsia="Nunito Sans" w:hAnsi="Futura Lt BT" w:cs="Nunito Sans"/>
                <w:b/>
                <w:bCs/>
                <w:sz w:val="22"/>
                <w:szCs w:val="22"/>
              </w:rPr>
              <w:t>HOJA DE CONTROL DE CAMBIOS</w:t>
            </w:r>
          </w:p>
        </w:tc>
        <w:tc>
          <w:tcPr>
            <w:tcW w:w="280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7C5292A" w14:textId="783D1C61" w:rsidR="00966CB8" w:rsidRPr="00266B79" w:rsidRDefault="00266B79" w:rsidP="00835F90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266B79">
              <w:rPr>
                <w:rFonts w:ascii="Futura Lt BT" w:eastAsia="Nunito Sans" w:hAnsi="Futura Lt BT" w:cs="Nunito Sans"/>
                <w:b/>
                <w:bCs/>
              </w:rPr>
              <w:t>XXXXX</w:t>
            </w:r>
          </w:p>
        </w:tc>
      </w:tr>
      <w:tr w:rsidR="00966CB8" w:rsidRPr="00266B79" w14:paraId="326C5FE9" w14:textId="77777777" w:rsidTr="00835F90">
        <w:trPr>
          <w:trHeight w:val="210"/>
        </w:trPr>
        <w:tc>
          <w:tcPr>
            <w:tcW w:w="1892" w:type="dxa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7D917968" w14:textId="77777777" w:rsidR="00966CB8" w:rsidRPr="00266B79" w:rsidRDefault="00966CB8" w:rsidP="00835F90">
            <w:pPr>
              <w:rPr>
                <w:rFonts w:ascii="Futura Lt BT" w:hAnsi="Futura Lt BT"/>
              </w:rPr>
            </w:pPr>
          </w:p>
        </w:tc>
        <w:tc>
          <w:tcPr>
            <w:tcW w:w="3790" w:type="dxa"/>
            <w:gridSpan w:val="2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50EB76D4" w14:textId="77777777" w:rsidR="00966CB8" w:rsidRPr="00266B79" w:rsidRDefault="00966CB8" w:rsidP="00835F90">
            <w:pPr>
              <w:rPr>
                <w:rFonts w:ascii="Futura Lt BT" w:hAnsi="Futura Lt BT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43A7A28" w14:textId="77777777" w:rsidR="00966CB8" w:rsidRPr="00266B79" w:rsidRDefault="00966CB8" w:rsidP="00835F90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266B79">
              <w:rPr>
                <w:rFonts w:ascii="Futura Lt BT" w:eastAsia="Nunito Sans" w:hAnsi="Futura Lt BT" w:cs="Nunito Sans"/>
                <w:b/>
                <w:bCs/>
              </w:rPr>
              <w:t>ED</w:t>
            </w:r>
            <w:r w:rsidRPr="00266B79">
              <w:rPr>
                <w:rFonts w:ascii="Futura Lt BT" w:eastAsia="Nunito Sans" w:hAnsi="Futura Lt BT" w:cs="Nunito Sans"/>
              </w:rPr>
              <w:t>.00</w:t>
            </w:r>
          </w:p>
        </w:tc>
        <w:tc>
          <w:tcPr>
            <w:tcW w:w="17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26D33E4" w14:textId="7F4ACEC6" w:rsidR="00966CB8" w:rsidRPr="00266B79" w:rsidRDefault="00594F62" w:rsidP="00835F90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266B79">
              <w:rPr>
                <w:rFonts w:ascii="Futura Lt BT" w:eastAsia="Nunito Sans" w:hAnsi="Futura Lt BT" w:cs="Nunito Sans"/>
                <w:b/>
                <w:bCs/>
              </w:rPr>
              <w:t>Enero 2026</w:t>
            </w:r>
          </w:p>
        </w:tc>
      </w:tr>
      <w:tr w:rsidR="00966CB8" w:rsidRPr="00266B79" w14:paraId="6989E63C" w14:textId="77777777" w:rsidTr="00835F90">
        <w:trPr>
          <w:trHeight w:val="195"/>
        </w:trPr>
        <w:tc>
          <w:tcPr>
            <w:tcW w:w="1892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02A83C53" w14:textId="77777777" w:rsidR="00966CB8" w:rsidRPr="00266B79" w:rsidRDefault="00966CB8" w:rsidP="00835F90">
            <w:pPr>
              <w:rPr>
                <w:rFonts w:ascii="Futura Lt BT" w:hAnsi="Futura Lt BT"/>
              </w:rPr>
            </w:pPr>
          </w:p>
        </w:tc>
        <w:tc>
          <w:tcPr>
            <w:tcW w:w="3790" w:type="dxa"/>
            <w:gridSpan w:val="2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0B1EFBFF" w14:textId="77777777" w:rsidR="00966CB8" w:rsidRPr="00266B79" w:rsidRDefault="00966CB8" w:rsidP="00835F90">
            <w:pPr>
              <w:rPr>
                <w:rFonts w:ascii="Futura Lt BT" w:hAnsi="Futura Lt BT"/>
              </w:rPr>
            </w:pPr>
          </w:p>
        </w:tc>
        <w:tc>
          <w:tcPr>
            <w:tcW w:w="280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EB60FD3" w14:textId="77777777" w:rsidR="00966CB8" w:rsidRPr="00266B79" w:rsidRDefault="00966CB8" w:rsidP="00835F90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266B79">
              <w:rPr>
                <w:rFonts w:ascii="Futura Lt BT" w:eastAsia="Nunito Sans" w:hAnsi="Futura Lt BT" w:cs="Nunito Sans"/>
                <w:b/>
                <w:bCs/>
              </w:rPr>
              <w:t>Hoja 1 de 1</w:t>
            </w:r>
          </w:p>
        </w:tc>
      </w:tr>
      <w:tr w:rsidR="00966CB8" w:rsidRPr="00266B79" w14:paraId="79F1A344" w14:textId="77777777" w:rsidTr="00835F90">
        <w:trPr>
          <w:trHeight w:val="420"/>
        </w:trPr>
        <w:tc>
          <w:tcPr>
            <w:tcW w:w="8490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87EE79B" w14:textId="77777777" w:rsidR="00DB2433" w:rsidRPr="00266B79" w:rsidRDefault="00966CB8" w:rsidP="00DB2433">
            <w:pPr>
              <w:spacing w:line="257" w:lineRule="auto"/>
              <w:jc w:val="both"/>
              <w:rPr>
                <w:rFonts w:ascii="Futura Lt BT" w:eastAsia="Nunito Sans" w:hAnsi="Futura Lt BT" w:cs="Nunito Sans"/>
                <w:bCs/>
                <w:sz w:val="19"/>
                <w:szCs w:val="19"/>
              </w:rPr>
            </w:pPr>
            <w:r w:rsidRPr="00266B79">
              <w:rPr>
                <w:rFonts w:ascii="Futura Lt BT" w:eastAsia="Nunito Sans" w:hAnsi="Futura Lt BT" w:cs="Nunito Sans"/>
                <w:b/>
                <w:bCs/>
                <w:sz w:val="19"/>
                <w:szCs w:val="19"/>
              </w:rPr>
              <w:t>DOCUMENTO</w:t>
            </w:r>
            <w:r w:rsidRPr="00266B79">
              <w:rPr>
                <w:rFonts w:ascii="Futura Lt BT" w:eastAsia="Nunito Sans" w:hAnsi="Futura Lt BT" w:cs="Nunito Sans"/>
                <w:sz w:val="19"/>
                <w:szCs w:val="19"/>
              </w:rPr>
              <w:t xml:space="preserve">: </w:t>
            </w:r>
            <w:r w:rsidR="00DB2433" w:rsidRPr="00266B79">
              <w:rPr>
                <w:rFonts w:ascii="Futura Lt BT" w:eastAsia="Nunito Sans" w:hAnsi="Futura Lt BT" w:cs="Nunito Sans"/>
                <w:bCs/>
                <w:sz w:val="19"/>
                <w:szCs w:val="19"/>
              </w:rPr>
              <w:t>ACTA DE DESIGNACIÓN DE LOS RESPONSABLES DE FUNCIÓN DE GESTIÓN DE LA INFORMACIÓN</w:t>
            </w:r>
          </w:p>
          <w:p w14:paraId="6A527F7C" w14:textId="7787EA04" w:rsidR="00966CB8" w:rsidRPr="00266B79" w:rsidRDefault="00966CB8" w:rsidP="00835F90">
            <w:pPr>
              <w:spacing w:line="257" w:lineRule="auto"/>
              <w:jc w:val="both"/>
              <w:rPr>
                <w:rFonts w:ascii="Futura Lt BT" w:eastAsia="Nunito Sans" w:hAnsi="Futura Lt BT" w:cs="Nunito Sans"/>
                <w:b/>
                <w:bCs/>
                <w:sz w:val="19"/>
                <w:szCs w:val="19"/>
              </w:rPr>
            </w:pPr>
          </w:p>
        </w:tc>
      </w:tr>
      <w:tr w:rsidR="00966CB8" w:rsidRPr="00266B79" w14:paraId="346EBF69" w14:textId="77777777" w:rsidTr="00835F90">
        <w:trPr>
          <w:trHeight w:val="405"/>
        </w:trPr>
        <w:tc>
          <w:tcPr>
            <w:tcW w:w="18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left w:w="70" w:type="dxa"/>
              <w:right w:w="70" w:type="dxa"/>
            </w:tcMar>
            <w:vAlign w:val="center"/>
          </w:tcPr>
          <w:p w14:paraId="46116522" w14:textId="77777777" w:rsidR="00966CB8" w:rsidRPr="00266B79" w:rsidRDefault="00966CB8" w:rsidP="00835F90">
            <w:pPr>
              <w:spacing w:line="257" w:lineRule="auto"/>
              <w:jc w:val="both"/>
              <w:rPr>
                <w:rFonts w:ascii="Futura Lt BT" w:hAnsi="Futura Lt BT"/>
              </w:rPr>
            </w:pPr>
            <w:proofErr w:type="spellStart"/>
            <w:r w:rsidRPr="00266B79">
              <w:rPr>
                <w:rFonts w:ascii="Futura Lt BT" w:eastAsia="Nunito Sans" w:hAnsi="Futura Lt BT" w:cs="Nunito Sans"/>
                <w:b/>
                <w:bCs/>
                <w:color w:val="000000" w:themeColor="text1"/>
                <w:sz w:val="19"/>
                <w:szCs w:val="19"/>
              </w:rPr>
              <w:t>Nº</w:t>
            </w:r>
            <w:proofErr w:type="spellEnd"/>
            <w:r w:rsidRPr="00266B79">
              <w:rPr>
                <w:rFonts w:ascii="Futura Lt BT" w:eastAsia="Nunito Sans" w:hAnsi="Futura Lt BT" w:cs="Nunito Sans"/>
                <w:b/>
                <w:bCs/>
                <w:color w:val="000000" w:themeColor="text1"/>
                <w:sz w:val="19"/>
                <w:szCs w:val="19"/>
              </w:rPr>
              <w:t xml:space="preserve"> de revisión / Fecha</w:t>
            </w:r>
          </w:p>
        </w:tc>
        <w:tc>
          <w:tcPr>
            <w:tcW w:w="2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left w:w="70" w:type="dxa"/>
              <w:right w:w="70" w:type="dxa"/>
            </w:tcMar>
            <w:vAlign w:val="center"/>
          </w:tcPr>
          <w:p w14:paraId="2461A5E4" w14:textId="77777777" w:rsidR="00966CB8" w:rsidRPr="00266B79" w:rsidRDefault="00966CB8" w:rsidP="00835F90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266B79">
              <w:rPr>
                <w:rFonts w:ascii="Futura Lt BT" w:eastAsia="Nunito Sans" w:hAnsi="Futura Lt BT" w:cs="Nunito Sans"/>
                <w:b/>
                <w:bCs/>
                <w:color w:val="000000" w:themeColor="text1"/>
                <w:sz w:val="19"/>
                <w:szCs w:val="19"/>
              </w:rPr>
              <w:t>Apartado modificado</w:t>
            </w:r>
          </w:p>
        </w:tc>
        <w:tc>
          <w:tcPr>
            <w:tcW w:w="38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left w:w="70" w:type="dxa"/>
              <w:right w:w="70" w:type="dxa"/>
            </w:tcMar>
            <w:vAlign w:val="center"/>
          </w:tcPr>
          <w:p w14:paraId="5125DBD1" w14:textId="77777777" w:rsidR="00966CB8" w:rsidRPr="00266B79" w:rsidRDefault="00966CB8" w:rsidP="00835F90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266B79">
              <w:rPr>
                <w:rFonts w:ascii="Futura Lt BT" w:eastAsia="Nunito Sans" w:hAnsi="Futura Lt BT" w:cs="Nunito Sans"/>
                <w:b/>
                <w:bCs/>
                <w:color w:val="000000" w:themeColor="text1"/>
                <w:sz w:val="19"/>
                <w:szCs w:val="19"/>
              </w:rPr>
              <w:t>Descripción de las modificaciones</w:t>
            </w:r>
          </w:p>
        </w:tc>
      </w:tr>
      <w:tr w:rsidR="00966CB8" w:rsidRPr="00266B79" w14:paraId="770300A7" w14:textId="77777777" w:rsidTr="00835F90">
        <w:trPr>
          <w:trHeight w:val="510"/>
        </w:trPr>
        <w:tc>
          <w:tcPr>
            <w:tcW w:w="18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70" w:type="dxa"/>
              <w:right w:w="70" w:type="dxa"/>
            </w:tcMar>
            <w:vAlign w:val="center"/>
          </w:tcPr>
          <w:p w14:paraId="17B1FADC" w14:textId="77777777" w:rsidR="00966CB8" w:rsidRPr="00266B79" w:rsidRDefault="00966CB8" w:rsidP="00835F90">
            <w:pPr>
              <w:spacing w:line="257" w:lineRule="auto"/>
              <w:jc w:val="both"/>
              <w:rPr>
                <w:rFonts w:ascii="Futura Lt BT" w:eastAsia="Nunito Sans" w:hAnsi="Futura Lt BT" w:cs="Nunito Sans"/>
                <w:b/>
                <w:bCs/>
              </w:rPr>
            </w:pPr>
            <w:r w:rsidRPr="00266B79">
              <w:rPr>
                <w:rFonts w:ascii="Futura Lt BT" w:eastAsia="Nunito Sans" w:hAnsi="Futura Lt BT" w:cs="Nunito Sans"/>
                <w:b/>
                <w:bCs/>
              </w:rPr>
              <w:t>Ed. 00</w:t>
            </w:r>
          </w:p>
          <w:p w14:paraId="21F189FD" w14:textId="0CC85F3B" w:rsidR="00966CB8" w:rsidRPr="00266B79" w:rsidRDefault="00594F62" w:rsidP="00835F90">
            <w:pPr>
              <w:spacing w:line="257" w:lineRule="auto"/>
              <w:jc w:val="both"/>
              <w:rPr>
                <w:rFonts w:ascii="Futura Lt BT" w:eastAsia="Nunito Sans" w:hAnsi="Futura Lt BT" w:cs="Nunito Sans"/>
                <w:b/>
                <w:bCs/>
              </w:rPr>
            </w:pPr>
            <w:r w:rsidRPr="00266B79">
              <w:rPr>
                <w:rFonts w:ascii="Futura Lt BT" w:eastAsia="Nunito Sans" w:hAnsi="Futura Lt BT" w:cs="Nunito Sans"/>
                <w:b/>
                <w:bCs/>
              </w:rPr>
              <w:t>Enero 2026</w:t>
            </w:r>
          </w:p>
        </w:tc>
        <w:tc>
          <w:tcPr>
            <w:tcW w:w="2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A476E00" w14:textId="77777777" w:rsidR="00966CB8" w:rsidRPr="00266B79" w:rsidRDefault="00966CB8" w:rsidP="00835F90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266B79">
              <w:rPr>
                <w:rFonts w:ascii="Futura Lt BT" w:eastAsia="Nunito Sans" w:hAnsi="Futura Lt BT" w:cs="Nunito Sans"/>
              </w:rPr>
              <w:t>Edición Inicial</w:t>
            </w:r>
          </w:p>
        </w:tc>
        <w:tc>
          <w:tcPr>
            <w:tcW w:w="38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153CD98" w14:textId="77777777" w:rsidR="00966CB8" w:rsidRPr="00266B79" w:rsidRDefault="00966CB8" w:rsidP="00835F90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266B79">
              <w:rPr>
                <w:rFonts w:ascii="Futura Lt BT" w:eastAsia="Nunito Sans" w:hAnsi="Futura Lt BT" w:cs="Nunito Sans"/>
              </w:rPr>
              <w:t xml:space="preserve"> </w:t>
            </w:r>
          </w:p>
        </w:tc>
      </w:tr>
      <w:tr w:rsidR="00966CB8" w:rsidRPr="00266B79" w14:paraId="6201D5BE" w14:textId="77777777" w:rsidTr="00835F90">
        <w:trPr>
          <w:trHeight w:val="570"/>
        </w:trPr>
        <w:tc>
          <w:tcPr>
            <w:tcW w:w="18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70" w:type="dxa"/>
              <w:right w:w="70" w:type="dxa"/>
            </w:tcMar>
            <w:vAlign w:val="center"/>
          </w:tcPr>
          <w:p w14:paraId="493D0EF6" w14:textId="77777777" w:rsidR="00966CB8" w:rsidRPr="00266B79" w:rsidRDefault="00966CB8" w:rsidP="00835F90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266B79">
              <w:rPr>
                <w:rFonts w:ascii="Futura Lt BT" w:eastAsia="Arial" w:hAnsi="Futura Lt BT" w:cs="Arial"/>
                <w:b/>
                <w:bCs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2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673DCCB" w14:textId="77777777" w:rsidR="00966CB8" w:rsidRPr="00266B79" w:rsidRDefault="00966CB8" w:rsidP="00835F90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266B79">
              <w:rPr>
                <w:rFonts w:ascii="Futura Lt BT" w:eastAsia="Nunito Sans" w:hAnsi="Futura Lt BT" w:cs="Nunito Sans"/>
              </w:rPr>
              <w:t xml:space="preserve"> </w:t>
            </w:r>
          </w:p>
        </w:tc>
        <w:tc>
          <w:tcPr>
            <w:tcW w:w="38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5EA2106" w14:textId="77777777" w:rsidR="00966CB8" w:rsidRPr="00266B79" w:rsidRDefault="00966CB8" w:rsidP="00835F90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266B79">
              <w:rPr>
                <w:rFonts w:ascii="Futura Lt BT" w:eastAsia="Calibri" w:hAnsi="Futura Lt BT" w:cs="Calibri"/>
              </w:rPr>
              <w:t xml:space="preserve"> </w:t>
            </w:r>
          </w:p>
        </w:tc>
      </w:tr>
      <w:tr w:rsidR="00966CB8" w:rsidRPr="00266B79" w14:paraId="7D45226A" w14:textId="77777777" w:rsidTr="00835F90">
        <w:trPr>
          <w:trHeight w:val="570"/>
        </w:trPr>
        <w:tc>
          <w:tcPr>
            <w:tcW w:w="18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70" w:type="dxa"/>
              <w:right w:w="70" w:type="dxa"/>
            </w:tcMar>
            <w:vAlign w:val="center"/>
          </w:tcPr>
          <w:p w14:paraId="7B71CFCF" w14:textId="77777777" w:rsidR="00966CB8" w:rsidRPr="00266B79" w:rsidRDefault="00966CB8" w:rsidP="00835F90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266B79">
              <w:rPr>
                <w:rFonts w:ascii="Futura Lt BT" w:eastAsia="Nunito Sans" w:hAnsi="Futura Lt BT" w:cs="Nunito Sans"/>
                <w:b/>
                <w:bCs/>
                <w:color w:val="FF0000"/>
              </w:rPr>
              <w:t xml:space="preserve"> </w:t>
            </w:r>
          </w:p>
        </w:tc>
        <w:tc>
          <w:tcPr>
            <w:tcW w:w="2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583E26B8" w14:textId="77777777" w:rsidR="00966CB8" w:rsidRPr="00266B79" w:rsidRDefault="00966CB8" w:rsidP="00835F90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266B79">
              <w:rPr>
                <w:rFonts w:ascii="Futura Lt BT" w:eastAsia="Calibri" w:hAnsi="Futura Lt BT" w:cs="Calibri"/>
              </w:rPr>
              <w:t xml:space="preserve"> </w:t>
            </w:r>
          </w:p>
        </w:tc>
        <w:tc>
          <w:tcPr>
            <w:tcW w:w="38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36037AF" w14:textId="77777777" w:rsidR="00966CB8" w:rsidRPr="00266B79" w:rsidRDefault="00966CB8" w:rsidP="00835F90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266B79">
              <w:rPr>
                <w:rFonts w:ascii="Futura Lt BT" w:eastAsia="Calibri" w:hAnsi="Futura Lt BT" w:cs="Calibri"/>
              </w:rPr>
              <w:t xml:space="preserve"> </w:t>
            </w:r>
          </w:p>
        </w:tc>
      </w:tr>
      <w:tr w:rsidR="00966CB8" w:rsidRPr="00266B79" w14:paraId="78C8C2A6" w14:textId="77777777" w:rsidTr="00835F90">
        <w:trPr>
          <w:trHeight w:val="570"/>
        </w:trPr>
        <w:tc>
          <w:tcPr>
            <w:tcW w:w="18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70" w:type="dxa"/>
              <w:right w:w="70" w:type="dxa"/>
            </w:tcMar>
            <w:vAlign w:val="center"/>
          </w:tcPr>
          <w:p w14:paraId="604647A6" w14:textId="77777777" w:rsidR="00966CB8" w:rsidRPr="00266B79" w:rsidRDefault="00966CB8" w:rsidP="00835F90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266B79">
              <w:rPr>
                <w:rFonts w:ascii="Futura Lt BT" w:eastAsia="Calibri" w:hAnsi="Futura Lt BT" w:cs="Calibri"/>
              </w:rPr>
              <w:t xml:space="preserve"> </w:t>
            </w:r>
          </w:p>
        </w:tc>
        <w:tc>
          <w:tcPr>
            <w:tcW w:w="2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33790FD" w14:textId="77777777" w:rsidR="00966CB8" w:rsidRPr="00266B79" w:rsidRDefault="00966CB8" w:rsidP="00835F90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266B79">
              <w:rPr>
                <w:rFonts w:ascii="Futura Lt BT" w:eastAsia="Calibri" w:hAnsi="Futura Lt BT" w:cs="Calibri"/>
              </w:rPr>
              <w:t xml:space="preserve"> </w:t>
            </w:r>
          </w:p>
        </w:tc>
        <w:tc>
          <w:tcPr>
            <w:tcW w:w="38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5C1D9AF" w14:textId="77777777" w:rsidR="00966CB8" w:rsidRPr="00266B79" w:rsidRDefault="00966CB8" w:rsidP="00835F90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266B79">
              <w:rPr>
                <w:rFonts w:ascii="Futura Lt BT" w:eastAsia="Calibri" w:hAnsi="Futura Lt BT" w:cs="Calibri"/>
              </w:rPr>
              <w:t xml:space="preserve"> </w:t>
            </w:r>
          </w:p>
        </w:tc>
      </w:tr>
      <w:tr w:rsidR="00966CB8" w:rsidRPr="00266B79" w14:paraId="207B57AC" w14:textId="77777777" w:rsidTr="00835F90">
        <w:trPr>
          <w:trHeight w:val="570"/>
        </w:trPr>
        <w:tc>
          <w:tcPr>
            <w:tcW w:w="18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70" w:type="dxa"/>
              <w:right w:w="70" w:type="dxa"/>
            </w:tcMar>
            <w:vAlign w:val="center"/>
          </w:tcPr>
          <w:p w14:paraId="48E0545A" w14:textId="77777777" w:rsidR="00966CB8" w:rsidRPr="00266B79" w:rsidRDefault="00966CB8" w:rsidP="00835F90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266B79">
              <w:rPr>
                <w:rFonts w:ascii="Futura Lt BT" w:eastAsia="Calibri" w:hAnsi="Futura Lt BT" w:cs="Calibri"/>
              </w:rPr>
              <w:t xml:space="preserve"> </w:t>
            </w:r>
          </w:p>
        </w:tc>
        <w:tc>
          <w:tcPr>
            <w:tcW w:w="2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110ED90" w14:textId="77777777" w:rsidR="00966CB8" w:rsidRPr="00266B79" w:rsidRDefault="00966CB8" w:rsidP="00835F90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266B79">
              <w:rPr>
                <w:rFonts w:ascii="Futura Lt BT" w:eastAsia="Calibri" w:hAnsi="Futura Lt BT" w:cs="Calibri"/>
              </w:rPr>
              <w:t xml:space="preserve"> </w:t>
            </w:r>
          </w:p>
        </w:tc>
        <w:tc>
          <w:tcPr>
            <w:tcW w:w="38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176AA97" w14:textId="77777777" w:rsidR="00966CB8" w:rsidRPr="00266B79" w:rsidRDefault="00966CB8" w:rsidP="00835F90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266B79">
              <w:rPr>
                <w:rFonts w:ascii="Futura Lt BT" w:eastAsia="Calibri" w:hAnsi="Futura Lt BT" w:cs="Calibri"/>
              </w:rPr>
              <w:t xml:space="preserve"> </w:t>
            </w:r>
          </w:p>
        </w:tc>
      </w:tr>
      <w:tr w:rsidR="00966CB8" w:rsidRPr="00266B79" w14:paraId="2BCB56DC" w14:textId="77777777" w:rsidTr="00835F90">
        <w:trPr>
          <w:trHeight w:val="570"/>
        </w:trPr>
        <w:tc>
          <w:tcPr>
            <w:tcW w:w="18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70" w:type="dxa"/>
              <w:right w:w="70" w:type="dxa"/>
            </w:tcMar>
            <w:vAlign w:val="center"/>
          </w:tcPr>
          <w:p w14:paraId="36DF1BC8" w14:textId="77777777" w:rsidR="00966CB8" w:rsidRPr="00266B79" w:rsidRDefault="00966CB8" w:rsidP="00835F90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266B79">
              <w:rPr>
                <w:rFonts w:ascii="Futura Lt BT" w:eastAsia="Calibri" w:hAnsi="Futura Lt BT" w:cs="Calibri"/>
              </w:rPr>
              <w:t xml:space="preserve"> </w:t>
            </w:r>
          </w:p>
        </w:tc>
        <w:tc>
          <w:tcPr>
            <w:tcW w:w="2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8398746" w14:textId="77777777" w:rsidR="00966CB8" w:rsidRPr="00266B79" w:rsidRDefault="00966CB8" w:rsidP="00835F90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266B79">
              <w:rPr>
                <w:rFonts w:ascii="Futura Lt BT" w:eastAsia="Calibri" w:hAnsi="Futura Lt BT" w:cs="Calibri"/>
              </w:rPr>
              <w:t xml:space="preserve"> </w:t>
            </w:r>
          </w:p>
        </w:tc>
        <w:tc>
          <w:tcPr>
            <w:tcW w:w="38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2074413" w14:textId="77777777" w:rsidR="00966CB8" w:rsidRPr="00266B79" w:rsidRDefault="00966CB8" w:rsidP="00835F90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266B79">
              <w:rPr>
                <w:rFonts w:ascii="Futura Lt BT" w:eastAsia="Calibri" w:hAnsi="Futura Lt BT" w:cs="Calibri"/>
              </w:rPr>
              <w:t xml:space="preserve"> </w:t>
            </w:r>
          </w:p>
        </w:tc>
      </w:tr>
      <w:tr w:rsidR="00966CB8" w:rsidRPr="00266B79" w14:paraId="41474797" w14:textId="77777777" w:rsidTr="00835F90">
        <w:trPr>
          <w:trHeight w:val="570"/>
        </w:trPr>
        <w:tc>
          <w:tcPr>
            <w:tcW w:w="18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70" w:type="dxa"/>
              <w:right w:w="70" w:type="dxa"/>
            </w:tcMar>
            <w:vAlign w:val="center"/>
          </w:tcPr>
          <w:p w14:paraId="32CFF41D" w14:textId="77777777" w:rsidR="00966CB8" w:rsidRPr="00266B79" w:rsidRDefault="00966CB8" w:rsidP="00835F90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266B79">
              <w:rPr>
                <w:rFonts w:ascii="Futura Lt BT" w:eastAsia="Calibri" w:hAnsi="Futura Lt BT" w:cs="Calibri"/>
              </w:rPr>
              <w:t xml:space="preserve"> </w:t>
            </w:r>
          </w:p>
        </w:tc>
        <w:tc>
          <w:tcPr>
            <w:tcW w:w="2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ED4CD3B" w14:textId="77777777" w:rsidR="00966CB8" w:rsidRPr="00266B79" w:rsidRDefault="00966CB8" w:rsidP="00835F90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266B79">
              <w:rPr>
                <w:rFonts w:ascii="Futura Lt BT" w:eastAsia="Calibri" w:hAnsi="Futura Lt BT" w:cs="Calibri"/>
              </w:rPr>
              <w:t xml:space="preserve"> </w:t>
            </w:r>
          </w:p>
        </w:tc>
        <w:tc>
          <w:tcPr>
            <w:tcW w:w="38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4D24252" w14:textId="77777777" w:rsidR="00966CB8" w:rsidRPr="00266B79" w:rsidRDefault="00966CB8" w:rsidP="00835F90">
            <w:pPr>
              <w:spacing w:line="257" w:lineRule="auto"/>
              <w:jc w:val="both"/>
              <w:rPr>
                <w:rFonts w:ascii="Futura Lt BT" w:eastAsia="Calibri" w:hAnsi="Futura Lt BT" w:cs="Calibri"/>
              </w:rPr>
            </w:pPr>
          </w:p>
        </w:tc>
      </w:tr>
    </w:tbl>
    <w:p w14:paraId="669232CF" w14:textId="77777777" w:rsidR="00966CB8" w:rsidRPr="00266B79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color w:val="000000"/>
        </w:rPr>
      </w:pPr>
    </w:p>
    <w:p w14:paraId="11B42FEE" w14:textId="77777777" w:rsidR="00966CB8" w:rsidRPr="00266B79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iCs/>
          <w:color w:val="000000" w:themeColor="text1"/>
        </w:rPr>
      </w:pPr>
    </w:p>
    <w:p w14:paraId="489F732F" w14:textId="77777777" w:rsidR="00966CB8" w:rsidRPr="00266B79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iCs/>
          <w:color w:val="000000" w:themeColor="text1"/>
        </w:rPr>
      </w:pPr>
    </w:p>
    <w:p w14:paraId="2812B4FB" w14:textId="77777777" w:rsidR="00966CB8" w:rsidRPr="00266B79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iCs/>
          <w:color w:val="000000" w:themeColor="text1"/>
        </w:rPr>
      </w:pPr>
    </w:p>
    <w:p w14:paraId="70B5D207" w14:textId="77777777" w:rsidR="00966CB8" w:rsidRPr="00266B79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iCs/>
          <w:color w:val="000000" w:themeColor="text1"/>
        </w:rPr>
      </w:pPr>
    </w:p>
    <w:p w14:paraId="0A475660" w14:textId="77777777" w:rsidR="00966CB8" w:rsidRPr="00266B79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iCs/>
          <w:color w:val="000000" w:themeColor="text1"/>
        </w:rPr>
      </w:pPr>
    </w:p>
    <w:p w14:paraId="6DC94FDA" w14:textId="77777777" w:rsidR="00966CB8" w:rsidRPr="00266B79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iCs/>
          <w:color w:val="000000" w:themeColor="text1"/>
        </w:rPr>
      </w:pPr>
    </w:p>
    <w:p w14:paraId="5F095A20" w14:textId="77777777" w:rsidR="00966CB8" w:rsidRPr="00266B79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iCs/>
          <w:color w:val="000000" w:themeColor="text1"/>
        </w:rPr>
      </w:pPr>
    </w:p>
    <w:p w14:paraId="04D36840" w14:textId="77777777" w:rsidR="00966CB8" w:rsidRPr="00266B79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iCs/>
          <w:color w:val="000000" w:themeColor="text1"/>
        </w:rPr>
      </w:pPr>
    </w:p>
    <w:p w14:paraId="3D5324EF" w14:textId="77777777" w:rsidR="00966CB8" w:rsidRPr="00266B79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iCs/>
          <w:color w:val="000000" w:themeColor="text1"/>
        </w:rPr>
      </w:pPr>
    </w:p>
    <w:p w14:paraId="39BCBBD1" w14:textId="77777777" w:rsidR="00966CB8" w:rsidRPr="00266B79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iCs/>
          <w:color w:val="000000" w:themeColor="text1"/>
        </w:rPr>
      </w:pPr>
    </w:p>
    <w:p w14:paraId="60061E4C" w14:textId="77777777" w:rsidR="005E3D9C" w:rsidRPr="00266B79" w:rsidRDefault="005E3D9C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  <w:color w:val="2E75B5"/>
        </w:rPr>
      </w:pPr>
    </w:p>
    <w:p w14:paraId="19B5155F" w14:textId="77777777" w:rsidR="00966CB8" w:rsidRPr="00266B79" w:rsidRDefault="00966CB8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  <w:color w:val="2E75B5"/>
        </w:rPr>
      </w:pPr>
    </w:p>
    <w:p w14:paraId="7E26EB73" w14:textId="77777777" w:rsidR="00966CB8" w:rsidRPr="00266B79" w:rsidRDefault="00966CB8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  <w:color w:val="2E75B5"/>
        </w:rPr>
      </w:pPr>
    </w:p>
    <w:p w14:paraId="0E4E08E6" w14:textId="77777777" w:rsidR="00966CB8" w:rsidRPr="00266B79" w:rsidRDefault="00966CB8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  <w:color w:val="2E75B5"/>
        </w:rPr>
      </w:pPr>
    </w:p>
    <w:p w14:paraId="4A3211EA" w14:textId="77777777" w:rsidR="00966CB8" w:rsidRPr="00266B79" w:rsidRDefault="00966CB8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  <w:color w:val="2E75B5"/>
        </w:rPr>
      </w:pPr>
    </w:p>
    <w:p w14:paraId="00A080D3" w14:textId="77777777" w:rsidR="00966CB8" w:rsidRPr="00266B79" w:rsidRDefault="00966CB8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  <w:color w:val="2E75B5"/>
        </w:rPr>
      </w:pPr>
    </w:p>
    <w:p w14:paraId="0B9F84DF" w14:textId="77777777" w:rsidR="00966CB8" w:rsidRPr="00266B79" w:rsidRDefault="00966CB8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  <w:color w:val="2E75B5"/>
        </w:rPr>
      </w:pPr>
    </w:p>
    <w:p w14:paraId="33EEA82F" w14:textId="77777777" w:rsidR="00966CB8" w:rsidRPr="00266B79" w:rsidRDefault="00966CB8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  <w:color w:val="2E75B5"/>
        </w:rPr>
      </w:pPr>
    </w:p>
    <w:p w14:paraId="323AAD52" w14:textId="77777777" w:rsidR="00966CB8" w:rsidRPr="00266B79" w:rsidRDefault="00966CB8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  <w:color w:val="2E75B5"/>
        </w:rPr>
      </w:pPr>
    </w:p>
    <w:p w14:paraId="04491265" w14:textId="77777777" w:rsidR="00966CB8" w:rsidRPr="00266B79" w:rsidRDefault="00966CB8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  <w:color w:val="2E75B5"/>
        </w:rPr>
      </w:pPr>
    </w:p>
    <w:p w14:paraId="54D67532" w14:textId="77777777" w:rsidR="00966CB8" w:rsidRPr="00266B79" w:rsidRDefault="00966CB8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  <w:color w:val="2E75B5"/>
        </w:rPr>
      </w:pPr>
    </w:p>
    <w:p w14:paraId="33DEF18C" w14:textId="77777777" w:rsidR="00966CB8" w:rsidRPr="00266B79" w:rsidRDefault="00966CB8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  <w:color w:val="2E75B5"/>
        </w:rPr>
      </w:pPr>
    </w:p>
    <w:p w14:paraId="19610A0D" w14:textId="77777777" w:rsidR="00966CB8" w:rsidRPr="00266B79" w:rsidRDefault="00966CB8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  <w:color w:val="2E75B5"/>
        </w:rPr>
      </w:pPr>
    </w:p>
    <w:p w14:paraId="26833CD6" w14:textId="77777777" w:rsidR="00966CB8" w:rsidRPr="00266B79" w:rsidRDefault="00966CB8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  <w:color w:val="2E75B5"/>
        </w:rPr>
      </w:pPr>
    </w:p>
    <w:p w14:paraId="057F50EA" w14:textId="77777777" w:rsidR="00966CB8" w:rsidRPr="00266B79" w:rsidRDefault="00966CB8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  <w:color w:val="2E75B5"/>
        </w:rPr>
      </w:pPr>
    </w:p>
    <w:p w14:paraId="114CAE16" w14:textId="77777777" w:rsidR="00966CB8" w:rsidRPr="00266B79" w:rsidRDefault="00966CB8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  <w:color w:val="2E75B5"/>
        </w:rPr>
      </w:pPr>
    </w:p>
    <w:p w14:paraId="7A8C1EC9" w14:textId="77777777" w:rsidR="00DB2433" w:rsidRPr="00266B79" w:rsidRDefault="00DB2433" w:rsidP="00594F62">
      <w:pPr>
        <w:pStyle w:val="Ttulo1"/>
        <w:rPr>
          <w:rFonts w:eastAsia="Arial"/>
        </w:rPr>
      </w:pPr>
      <w:r w:rsidRPr="00266B79">
        <w:rPr>
          <w:rFonts w:eastAsia="Arial"/>
        </w:rPr>
        <w:lastRenderedPageBreak/>
        <w:t>ACTA DE DESIGNACIÓN DE LOS RESPONSABLES DE FUNCIÓN DE GESTIÓN DE LA INFORMACIÓN</w:t>
      </w:r>
    </w:p>
    <w:p w14:paraId="6C3A4E21" w14:textId="77777777" w:rsidR="00504C4D" w:rsidRPr="00266B79" w:rsidRDefault="00504C4D" w:rsidP="00504C4D">
      <w:pPr>
        <w:spacing w:after="10" w:line="267" w:lineRule="auto"/>
        <w:jc w:val="both"/>
        <w:rPr>
          <w:rFonts w:ascii="Futura Lt BT" w:eastAsia="Calibri" w:hAnsi="Futura Lt BT" w:cs="Calibri"/>
          <w:color w:val="181717"/>
          <w:szCs w:val="22"/>
        </w:rPr>
      </w:pPr>
    </w:p>
    <w:tbl>
      <w:tblPr>
        <w:tblW w:w="0" w:type="dxa"/>
        <w:tblInd w:w="13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2"/>
        <w:gridCol w:w="5716"/>
      </w:tblGrid>
      <w:tr w:rsidR="00DB2433" w:rsidRPr="00266B79" w14:paraId="2EFFB387" w14:textId="77777777" w:rsidTr="00DB2433">
        <w:trPr>
          <w:trHeight w:val="300"/>
        </w:trPr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8B0EFA" w14:textId="77777777" w:rsidR="00DB2433" w:rsidRPr="00266B79" w:rsidRDefault="00DB2433" w:rsidP="00DB2433">
            <w:pPr>
              <w:pStyle w:val="RBbody"/>
              <w:jc w:val="both"/>
              <w:rPr>
                <w:rFonts w:ascii="Futura Lt BT" w:hAnsi="Futura Lt BT"/>
                <w:b/>
                <w:bCs/>
                <w:color w:val="2E75B5"/>
                <w:lang w:val="es-ES"/>
              </w:rPr>
            </w:pPr>
            <w:r w:rsidRPr="00266B79">
              <w:rPr>
                <w:rFonts w:ascii="Futura Lt BT" w:hAnsi="Futura Lt BT"/>
                <w:b/>
                <w:bCs/>
                <w:color w:val="2E75B5"/>
                <w:lang w:val="es-ES"/>
              </w:rPr>
              <w:t>Documento y revisión </w:t>
            </w:r>
          </w:p>
        </w:tc>
        <w:tc>
          <w:tcPr>
            <w:tcW w:w="60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CA53DB" w14:textId="77777777" w:rsidR="00DB2433" w:rsidRPr="00266B79" w:rsidRDefault="00DB2433" w:rsidP="00DB2433">
            <w:pPr>
              <w:pStyle w:val="RBbody"/>
              <w:jc w:val="both"/>
              <w:rPr>
                <w:rFonts w:ascii="Futura Lt BT" w:hAnsi="Futura Lt BT"/>
                <w:b/>
                <w:bCs/>
                <w:color w:val="7F7F7F" w:themeColor="text1" w:themeTint="80"/>
                <w:lang w:val="es-ES"/>
              </w:rPr>
            </w:pPr>
            <w:r w:rsidRPr="00266B79">
              <w:rPr>
                <w:rFonts w:ascii="Futura Lt BT" w:hAnsi="Futura Lt BT"/>
                <w:b/>
                <w:bCs/>
                <w:color w:val="7F7F7F" w:themeColor="text1" w:themeTint="80"/>
                <w:lang w:val="es-ES"/>
              </w:rPr>
              <w:t>XXX </w:t>
            </w:r>
          </w:p>
        </w:tc>
      </w:tr>
      <w:tr w:rsidR="00DB2433" w:rsidRPr="00266B79" w14:paraId="00CCF40F" w14:textId="77777777" w:rsidTr="00DB2433">
        <w:trPr>
          <w:trHeight w:val="300"/>
        </w:trPr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971A03" w14:textId="77777777" w:rsidR="00DB2433" w:rsidRPr="00266B79" w:rsidRDefault="00DB2433" w:rsidP="00DB2433">
            <w:pPr>
              <w:pStyle w:val="RBbody"/>
              <w:jc w:val="both"/>
              <w:rPr>
                <w:rFonts w:ascii="Futura Lt BT" w:hAnsi="Futura Lt BT"/>
                <w:b/>
                <w:bCs/>
                <w:color w:val="2E75B5"/>
                <w:lang w:val="es-ES"/>
              </w:rPr>
            </w:pPr>
            <w:r w:rsidRPr="00266B79">
              <w:rPr>
                <w:rFonts w:ascii="Futura Lt BT" w:hAnsi="Futura Lt BT"/>
                <w:b/>
                <w:bCs/>
                <w:color w:val="2E75B5"/>
                <w:lang w:val="es-ES"/>
              </w:rPr>
              <w:t>Fecha de reunión </w:t>
            </w:r>
          </w:p>
        </w:tc>
        <w:tc>
          <w:tcPr>
            <w:tcW w:w="60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CDA202" w14:textId="77777777" w:rsidR="00DB2433" w:rsidRPr="00266B79" w:rsidRDefault="00DB2433" w:rsidP="00DB2433">
            <w:pPr>
              <w:pStyle w:val="RBbody"/>
              <w:jc w:val="both"/>
              <w:rPr>
                <w:rFonts w:ascii="Futura Lt BT" w:hAnsi="Futura Lt BT"/>
                <w:b/>
                <w:bCs/>
                <w:color w:val="7F7F7F" w:themeColor="text1" w:themeTint="80"/>
                <w:lang w:val="es-ES"/>
              </w:rPr>
            </w:pPr>
            <w:r w:rsidRPr="00266B79">
              <w:rPr>
                <w:rFonts w:ascii="Futura Lt BT" w:hAnsi="Futura Lt BT"/>
                <w:b/>
                <w:bCs/>
                <w:color w:val="7F7F7F" w:themeColor="text1" w:themeTint="80"/>
                <w:lang w:val="es-ES"/>
              </w:rPr>
              <w:t xml:space="preserve">20XX/XX/XX, </w:t>
            </w:r>
            <w:proofErr w:type="gramStart"/>
            <w:r w:rsidRPr="00266B79">
              <w:rPr>
                <w:rFonts w:ascii="Futura Lt BT" w:hAnsi="Futura Lt BT"/>
                <w:b/>
                <w:bCs/>
                <w:color w:val="7F7F7F" w:themeColor="text1" w:themeTint="80"/>
                <w:lang w:val="es-ES"/>
              </w:rPr>
              <w:t>XX:XX</w:t>
            </w:r>
            <w:proofErr w:type="gramEnd"/>
            <w:r w:rsidRPr="00266B79">
              <w:rPr>
                <w:rFonts w:ascii="Futura Lt BT" w:hAnsi="Futura Lt BT"/>
                <w:b/>
                <w:bCs/>
                <w:color w:val="7F7F7F" w:themeColor="text1" w:themeTint="80"/>
                <w:lang w:val="es-ES"/>
              </w:rPr>
              <w:t xml:space="preserve"> – </w:t>
            </w:r>
            <w:proofErr w:type="gramStart"/>
            <w:r w:rsidRPr="00266B79">
              <w:rPr>
                <w:rFonts w:ascii="Futura Lt BT" w:hAnsi="Futura Lt BT"/>
                <w:b/>
                <w:bCs/>
                <w:color w:val="7F7F7F" w:themeColor="text1" w:themeTint="80"/>
                <w:lang w:val="es-ES"/>
              </w:rPr>
              <w:t>XX:XX</w:t>
            </w:r>
            <w:proofErr w:type="gramEnd"/>
            <w:r w:rsidRPr="00266B79">
              <w:rPr>
                <w:rFonts w:ascii="Futura Lt BT" w:hAnsi="Futura Lt BT"/>
                <w:b/>
                <w:bCs/>
                <w:color w:val="7F7F7F" w:themeColor="text1" w:themeTint="80"/>
                <w:lang w:val="es-ES"/>
              </w:rPr>
              <w:t> </w:t>
            </w:r>
          </w:p>
        </w:tc>
      </w:tr>
      <w:tr w:rsidR="00DB2433" w:rsidRPr="00266B79" w14:paraId="1F5A4009" w14:textId="77777777" w:rsidTr="00DB2433">
        <w:trPr>
          <w:trHeight w:val="300"/>
        </w:trPr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BB81F2" w14:textId="77777777" w:rsidR="00DB2433" w:rsidRPr="00266B79" w:rsidRDefault="00DB2433" w:rsidP="00DB2433">
            <w:pPr>
              <w:pStyle w:val="RBbody"/>
              <w:jc w:val="both"/>
              <w:rPr>
                <w:rFonts w:ascii="Futura Lt BT" w:hAnsi="Futura Lt BT"/>
                <w:b/>
                <w:bCs/>
                <w:color w:val="2E75B5"/>
                <w:lang w:val="es-ES"/>
              </w:rPr>
            </w:pPr>
            <w:r w:rsidRPr="00266B79">
              <w:rPr>
                <w:rFonts w:ascii="Futura Lt BT" w:hAnsi="Futura Lt BT"/>
                <w:b/>
                <w:bCs/>
                <w:color w:val="2E75B5"/>
                <w:lang w:val="es-ES"/>
              </w:rPr>
              <w:t>Lugar de reunión </w:t>
            </w:r>
          </w:p>
        </w:tc>
        <w:tc>
          <w:tcPr>
            <w:tcW w:w="60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74F7FC" w14:textId="77777777" w:rsidR="00DB2433" w:rsidRPr="00266B79" w:rsidRDefault="00DB2433" w:rsidP="00DB2433">
            <w:pPr>
              <w:pStyle w:val="RBbody"/>
              <w:jc w:val="both"/>
              <w:rPr>
                <w:rFonts w:ascii="Futura Lt BT" w:hAnsi="Futura Lt BT"/>
                <w:b/>
                <w:bCs/>
                <w:color w:val="7F7F7F" w:themeColor="text1" w:themeTint="80"/>
                <w:lang w:val="es-ES"/>
              </w:rPr>
            </w:pPr>
            <w:r w:rsidRPr="00266B79">
              <w:rPr>
                <w:rFonts w:ascii="Futura Lt BT" w:hAnsi="Futura Lt BT"/>
                <w:b/>
                <w:bCs/>
                <w:color w:val="7F7F7F" w:themeColor="text1" w:themeTint="80"/>
                <w:lang w:val="es-ES"/>
              </w:rPr>
              <w:t>XXX </w:t>
            </w:r>
          </w:p>
        </w:tc>
      </w:tr>
    </w:tbl>
    <w:p w14:paraId="645769AA" w14:textId="77777777" w:rsidR="00DB2433" w:rsidRPr="00266B79" w:rsidRDefault="00DB2433" w:rsidP="00DB2433">
      <w:pPr>
        <w:pStyle w:val="RBbody"/>
        <w:rPr>
          <w:rFonts w:ascii="Futura Lt BT" w:hAnsi="Futura Lt BT"/>
          <w:b/>
          <w:bCs/>
          <w:color w:val="2E75B5"/>
          <w:lang w:val="es-ES"/>
        </w:rPr>
      </w:pPr>
      <w:r w:rsidRPr="00266B79">
        <w:rPr>
          <w:rFonts w:ascii="Futura Lt BT" w:hAnsi="Futura Lt BT"/>
          <w:b/>
          <w:bCs/>
          <w:color w:val="2E75B5"/>
          <w:lang w:val="es-ES"/>
        </w:rPr>
        <w:t> </w:t>
      </w:r>
    </w:p>
    <w:p w14:paraId="087D9B24" w14:textId="77777777" w:rsidR="00DB2433" w:rsidRPr="00266B79" w:rsidRDefault="00DB2433" w:rsidP="00DB2433">
      <w:pPr>
        <w:pStyle w:val="RBbody"/>
        <w:rPr>
          <w:rFonts w:ascii="Futura Lt BT" w:hAnsi="Futura Lt BT"/>
          <w:b/>
          <w:bCs/>
          <w:color w:val="7F7F7F" w:themeColor="text1" w:themeTint="80"/>
          <w:lang w:val="es-ES"/>
        </w:rPr>
      </w:pPr>
      <w:r w:rsidRPr="00266B79">
        <w:rPr>
          <w:rFonts w:ascii="Futura Lt BT" w:hAnsi="Futura Lt BT"/>
          <w:b/>
          <w:bCs/>
          <w:color w:val="7F7F7F" w:themeColor="text1" w:themeTint="80"/>
          <w:lang w:val="es-ES"/>
        </w:rPr>
        <w:t>Se procede a la designación formal por parte de …</w:t>
      </w:r>
      <w:proofErr w:type="gramStart"/>
      <w:r w:rsidRPr="00266B79">
        <w:rPr>
          <w:rFonts w:ascii="Futura Lt BT" w:hAnsi="Futura Lt BT"/>
          <w:b/>
          <w:bCs/>
          <w:color w:val="7F7F7F" w:themeColor="text1" w:themeTint="80"/>
          <w:lang w:val="es-ES"/>
        </w:rPr>
        <w:t>…….</w:t>
      </w:r>
      <w:proofErr w:type="gramEnd"/>
      <w:r w:rsidRPr="00266B79">
        <w:rPr>
          <w:rFonts w:ascii="Futura Lt BT" w:hAnsi="Futura Lt BT"/>
          <w:b/>
          <w:bCs/>
          <w:color w:val="7F7F7F" w:themeColor="text1" w:themeTint="80"/>
          <w:lang w:val="es-ES"/>
        </w:rPr>
        <w:t xml:space="preserve">. de las siguientes personas (NOMBRE Y CARGO) para el desempeño de las funciones de gestión de la información en el Proyecto …………………………… de acuerdo con el requerimiento establecido en la norma UNE-EN ISO 19650-2:2019 en su </w:t>
      </w:r>
      <w:proofErr w:type="spellStart"/>
      <w:r w:rsidRPr="00266B79">
        <w:rPr>
          <w:rFonts w:ascii="Futura Lt BT" w:hAnsi="Futura Lt BT"/>
          <w:b/>
          <w:bCs/>
          <w:color w:val="7F7F7F" w:themeColor="text1" w:themeTint="80"/>
          <w:lang w:val="es-ES"/>
        </w:rPr>
        <w:t>item</w:t>
      </w:r>
      <w:proofErr w:type="spellEnd"/>
      <w:r w:rsidRPr="00266B79">
        <w:rPr>
          <w:rFonts w:ascii="Futura Lt BT" w:hAnsi="Futura Lt BT"/>
          <w:b/>
          <w:bCs/>
          <w:color w:val="7F7F7F" w:themeColor="text1" w:themeTint="80"/>
          <w:lang w:val="es-ES"/>
        </w:rPr>
        <w:t xml:space="preserve"> 5.3.1.</w:t>
      </w:r>
      <w:r w:rsidRPr="00266B79">
        <w:rPr>
          <w:rFonts w:ascii="Arial" w:hAnsi="Arial" w:cs="Arial"/>
          <w:b/>
          <w:bCs/>
          <w:color w:val="7F7F7F" w:themeColor="text1" w:themeTint="80"/>
          <w:lang w:val="es-ES"/>
        </w:rPr>
        <w:t>  </w:t>
      </w:r>
      <w:r w:rsidRPr="00266B79">
        <w:rPr>
          <w:rFonts w:ascii="Futura Lt BT" w:hAnsi="Futura Lt BT"/>
          <w:b/>
          <w:bCs/>
          <w:color w:val="7F7F7F" w:themeColor="text1" w:themeTint="80"/>
          <w:lang w:val="es-ES"/>
        </w:rPr>
        <w:t> </w:t>
      </w:r>
    </w:p>
    <w:p w14:paraId="55B57BA2" w14:textId="77777777" w:rsidR="00DB2433" w:rsidRPr="00266B79" w:rsidRDefault="00DB2433" w:rsidP="00DB2433">
      <w:pPr>
        <w:pStyle w:val="RBbody"/>
        <w:rPr>
          <w:rFonts w:ascii="Futura Lt BT" w:hAnsi="Futura Lt BT"/>
          <w:b/>
          <w:bCs/>
          <w:color w:val="7F7F7F" w:themeColor="text1" w:themeTint="80"/>
          <w:lang w:val="es-ES"/>
        </w:rPr>
      </w:pPr>
      <w:r w:rsidRPr="00266B79">
        <w:rPr>
          <w:rFonts w:ascii="Futura Lt BT" w:hAnsi="Futura Lt BT"/>
          <w:b/>
          <w:bCs/>
          <w:color w:val="7F7F7F" w:themeColor="text1" w:themeTint="80"/>
          <w:lang w:val="es-ES"/>
        </w:rPr>
        <w:t>Esta designación quedará igualmente recogida en el BEP aprobado por el cliente, comunicado y aceptado por todas las partes participes en el proyecto.</w:t>
      </w:r>
      <w:r w:rsidRPr="00266B79">
        <w:rPr>
          <w:rFonts w:ascii="Arial" w:hAnsi="Arial" w:cs="Arial"/>
          <w:b/>
          <w:bCs/>
          <w:color w:val="7F7F7F" w:themeColor="text1" w:themeTint="80"/>
          <w:lang w:val="es-ES"/>
        </w:rPr>
        <w:t> </w:t>
      </w:r>
      <w:r w:rsidRPr="00266B79">
        <w:rPr>
          <w:rFonts w:ascii="Futura Lt BT" w:hAnsi="Futura Lt BT"/>
          <w:b/>
          <w:bCs/>
          <w:color w:val="7F7F7F" w:themeColor="text1" w:themeTint="80"/>
          <w:lang w:val="es-ES"/>
        </w:rPr>
        <w:t> </w:t>
      </w:r>
    </w:p>
    <w:p w14:paraId="2E54E19A" w14:textId="77777777" w:rsidR="00DB2433" w:rsidRPr="00266B79" w:rsidRDefault="00DB2433" w:rsidP="00DB2433">
      <w:pPr>
        <w:pStyle w:val="RBbody"/>
        <w:rPr>
          <w:rFonts w:ascii="Futura Lt BT" w:hAnsi="Futura Lt BT"/>
          <w:b/>
          <w:bCs/>
          <w:color w:val="7F7F7F" w:themeColor="text1" w:themeTint="80"/>
          <w:lang w:val="es-ES"/>
        </w:rPr>
      </w:pPr>
      <w:r w:rsidRPr="00266B79">
        <w:rPr>
          <w:rFonts w:ascii="Futura Lt BT" w:hAnsi="Futura Lt BT"/>
          <w:b/>
          <w:bCs/>
          <w:color w:val="7F7F7F" w:themeColor="text1" w:themeTint="80"/>
          <w:lang w:val="es-ES"/>
        </w:rPr>
        <w:t> </w:t>
      </w:r>
    </w:p>
    <w:p w14:paraId="095F8C11" w14:textId="77777777" w:rsidR="00DB2433" w:rsidRPr="00266B79" w:rsidRDefault="00DB2433" w:rsidP="00DB2433">
      <w:pPr>
        <w:pStyle w:val="RBbody"/>
        <w:rPr>
          <w:rFonts w:ascii="Futura Lt BT" w:hAnsi="Futura Lt BT"/>
          <w:b/>
          <w:bCs/>
          <w:color w:val="2E75B5"/>
          <w:lang w:val="es-ES"/>
        </w:rPr>
      </w:pPr>
      <w:r w:rsidRPr="00266B79">
        <w:rPr>
          <w:rFonts w:ascii="Futura Lt BT" w:hAnsi="Futura Lt BT"/>
          <w:b/>
          <w:bCs/>
          <w:color w:val="2E75B5"/>
          <w:lang w:val="es-ES"/>
        </w:rPr>
        <w:t> </w:t>
      </w:r>
    </w:p>
    <w:p w14:paraId="318D27B7" w14:textId="77777777" w:rsidR="00DB2433" w:rsidRPr="00266B79" w:rsidRDefault="00DB2433" w:rsidP="00594F62">
      <w:pPr>
        <w:pStyle w:val="Ttulo1"/>
      </w:pPr>
      <w:r w:rsidRPr="00266B79">
        <w:t>FIRMA Y ACEPTACIÓN </w:t>
      </w:r>
    </w:p>
    <w:p w14:paraId="52A5B350" w14:textId="77777777" w:rsidR="00594F62" w:rsidRPr="00266B79" w:rsidRDefault="00594F62" w:rsidP="00594F62"/>
    <w:tbl>
      <w:tblPr>
        <w:tblW w:w="905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5"/>
        <w:gridCol w:w="3166"/>
        <w:gridCol w:w="4056"/>
      </w:tblGrid>
      <w:tr w:rsidR="00DB2433" w:rsidRPr="00266B79" w14:paraId="762F8571" w14:textId="77777777" w:rsidTr="00835F90">
        <w:trPr>
          <w:trHeight w:val="300"/>
        </w:trPr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397286" w14:textId="77777777" w:rsidR="00DB2433" w:rsidRPr="00266B79" w:rsidRDefault="00DB2433" w:rsidP="00DB2433">
            <w:pPr>
              <w:pStyle w:val="RBbody"/>
              <w:jc w:val="both"/>
              <w:rPr>
                <w:rFonts w:ascii="Futura Lt BT" w:hAnsi="Futura Lt BT"/>
                <w:b/>
                <w:bCs/>
                <w:color w:val="auto"/>
                <w:lang w:val="es-ES"/>
              </w:rPr>
            </w:pPr>
            <w:r w:rsidRPr="00266B79">
              <w:rPr>
                <w:rFonts w:ascii="Futura Lt BT" w:hAnsi="Futura Lt BT"/>
                <w:b/>
                <w:bCs/>
                <w:color w:val="auto"/>
                <w:lang w:val="es-ES"/>
              </w:rPr>
              <w:t> </w:t>
            </w:r>
          </w:p>
        </w:tc>
        <w:tc>
          <w:tcPr>
            <w:tcW w:w="3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B2665" w14:textId="71AE9DBB" w:rsidR="00DB2433" w:rsidRPr="00266B79" w:rsidRDefault="00266B79" w:rsidP="00DB2433">
            <w:pPr>
              <w:pStyle w:val="RBbody"/>
              <w:jc w:val="both"/>
              <w:rPr>
                <w:rFonts w:ascii="Futura Lt BT" w:hAnsi="Futura Lt BT"/>
                <w:b/>
                <w:bCs/>
                <w:color w:val="auto"/>
                <w:lang w:val="es-ES"/>
              </w:rPr>
            </w:pPr>
            <w:r w:rsidRPr="00266B79">
              <w:rPr>
                <w:rFonts w:ascii="Futura Lt BT" w:hAnsi="Futura Lt BT"/>
                <w:b/>
                <w:bCs/>
                <w:color w:val="auto"/>
                <w:lang w:val="es-ES"/>
              </w:rPr>
              <w:t>XXXXX</w:t>
            </w:r>
            <w:r w:rsidR="00DB2433" w:rsidRPr="00266B79">
              <w:rPr>
                <w:rFonts w:ascii="Futura Lt BT" w:hAnsi="Futura Lt BT"/>
                <w:b/>
                <w:bCs/>
                <w:color w:val="auto"/>
                <w:lang w:val="es-ES"/>
              </w:rPr>
              <w:t> </w:t>
            </w:r>
          </w:p>
        </w:tc>
        <w:tc>
          <w:tcPr>
            <w:tcW w:w="4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CAE82" w14:textId="679AE0FC" w:rsidR="00DB2433" w:rsidRPr="00266B79" w:rsidRDefault="00DB2433" w:rsidP="00DB2433">
            <w:pPr>
              <w:pStyle w:val="RBbody"/>
              <w:jc w:val="both"/>
              <w:rPr>
                <w:rFonts w:ascii="Futura Lt BT" w:hAnsi="Futura Lt BT"/>
                <w:b/>
                <w:bCs/>
                <w:color w:val="auto"/>
                <w:lang w:val="es-ES"/>
              </w:rPr>
            </w:pPr>
            <w:r w:rsidRPr="00266B79">
              <w:rPr>
                <w:rFonts w:ascii="Futura Lt BT" w:hAnsi="Futura Lt BT"/>
                <w:b/>
                <w:bCs/>
                <w:color w:val="auto"/>
                <w:lang w:val="es-ES"/>
              </w:rPr>
              <w:t>Responsables de Gestión</w:t>
            </w:r>
          </w:p>
        </w:tc>
      </w:tr>
      <w:tr w:rsidR="00DB2433" w:rsidRPr="00266B79" w14:paraId="3DDFFFCC" w14:textId="77777777" w:rsidTr="00835F90">
        <w:trPr>
          <w:trHeight w:val="300"/>
        </w:trPr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1F468D" w14:textId="77777777" w:rsidR="00DB2433" w:rsidRPr="00266B79" w:rsidRDefault="00DB2433" w:rsidP="00DB2433">
            <w:pPr>
              <w:pStyle w:val="RBbody"/>
              <w:jc w:val="both"/>
              <w:rPr>
                <w:rFonts w:ascii="Futura Lt BT" w:hAnsi="Futura Lt BT"/>
                <w:b/>
                <w:bCs/>
                <w:color w:val="auto"/>
                <w:lang w:val="es-ES"/>
              </w:rPr>
            </w:pPr>
            <w:r w:rsidRPr="00266B79">
              <w:rPr>
                <w:rFonts w:ascii="Futura Lt BT" w:hAnsi="Futura Lt BT"/>
                <w:b/>
                <w:bCs/>
                <w:color w:val="auto"/>
                <w:lang w:val="es-ES"/>
              </w:rPr>
              <w:t>Firma y sello de empresa: </w:t>
            </w:r>
          </w:p>
        </w:tc>
        <w:tc>
          <w:tcPr>
            <w:tcW w:w="3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24480" w14:textId="77777777" w:rsidR="00DB2433" w:rsidRPr="00266B79" w:rsidRDefault="00DB2433" w:rsidP="00DB2433">
            <w:pPr>
              <w:pStyle w:val="RBbody"/>
              <w:jc w:val="both"/>
              <w:rPr>
                <w:rFonts w:ascii="Futura Lt BT" w:hAnsi="Futura Lt BT"/>
                <w:b/>
                <w:bCs/>
                <w:color w:val="auto"/>
                <w:lang w:val="es-ES"/>
              </w:rPr>
            </w:pPr>
            <w:r w:rsidRPr="00266B79">
              <w:rPr>
                <w:rFonts w:ascii="Futura Lt BT" w:hAnsi="Futura Lt BT"/>
                <w:b/>
                <w:bCs/>
                <w:color w:val="auto"/>
                <w:lang w:val="es-ES"/>
              </w:rPr>
              <w:t> </w:t>
            </w:r>
          </w:p>
        </w:tc>
        <w:tc>
          <w:tcPr>
            <w:tcW w:w="4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A9B99" w14:textId="77777777" w:rsidR="00DB2433" w:rsidRPr="00266B79" w:rsidRDefault="00DB2433" w:rsidP="00DB2433">
            <w:pPr>
              <w:pStyle w:val="RBbody"/>
              <w:jc w:val="both"/>
              <w:rPr>
                <w:rFonts w:ascii="Futura Lt BT" w:hAnsi="Futura Lt BT"/>
                <w:b/>
                <w:bCs/>
                <w:color w:val="auto"/>
                <w:lang w:val="es-ES"/>
              </w:rPr>
            </w:pPr>
            <w:r w:rsidRPr="00266B79">
              <w:rPr>
                <w:rFonts w:ascii="Futura Lt BT" w:hAnsi="Futura Lt BT"/>
                <w:b/>
                <w:bCs/>
                <w:color w:val="auto"/>
                <w:lang w:val="es-ES"/>
              </w:rPr>
              <w:t> </w:t>
            </w:r>
          </w:p>
        </w:tc>
      </w:tr>
      <w:tr w:rsidR="00DB2433" w:rsidRPr="00266B79" w14:paraId="13922DAF" w14:textId="77777777" w:rsidTr="00835F90">
        <w:trPr>
          <w:trHeight w:val="300"/>
        </w:trPr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4FCF7" w14:textId="77777777" w:rsidR="00DB2433" w:rsidRPr="00266B79" w:rsidRDefault="00DB2433" w:rsidP="00DB2433">
            <w:pPr>
              <w:pStyle w:val="RBbody"/>
              <w:jc w:val="both"/>
              <w:rPr>
                <w:rFonts w:ascii="Futura Lt BT" w:hAnsi="Futura Lt BT"/>
                <w:b/>
                <w:bCs/>
                <w:color w:val="auto"/>
                <w:lang w:val="es-ES"/>
              </w:rPr>
            </w:pPr>
            <w:r w:rsidRPr="00266B79">
              <w:rPr>
                <w:rFonts w:ascii="Futura Lt BT" w:hAnsi="Futura Lt BT"/>
                <w:b/>
                <w:bCs/>
                <w:color w:val="auto"/>
                <w:lang w:val="es-ES"/>
              </w:rPr>
              <w:t>Nombre: </w:t>
            </w:r>
          </w:p>
        </w:tc>
        <w:tc>
          <w:tcPr>
            <w:tcW w:w="3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970FD" w14:textId="77777777" w:rsidR="00DB2433" w:rsidRPr="00266B79" w:rsidRDefault="00DB2433" w:rsidP="00DB2433">
            <w:pPr>
              <w:pStyle w:val="RBbody"/>
              <w:jc w:val="both"/>
              <w:rPr>
                <w:rFonts w:ascii="Futura Lt BT" w:hAnsi="Futura Lt BT"/>
                <w:b/>
                <w:bCs/>
                <w:color w:val="auto"/>
                <w:lang w:val="es-ES"/>
              </w:rPr>
            </w:pPr>
            <w:r w:rsidRPr="00266B79">
              <w:rPr>
                <w:rFonts w:ascii="Futura Lt BT" w:hAnsi="Futura Lt BT"/>
                <w:b/>
                <w:bCs/>
                <w:color w:val="auto"/>
                <w:lang w:val="es-ES"/>
              </w:rPr>
              <w:t> </w:t>
            </w:r>
          </w:p>
        </w:tc>
        <w:tc>
          <w:tcPr>
            <w:tcW w:w="4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06AE9" w14:textId="77777777" w:rsidR="00DB2433" w:rsidRPr="00266B79" w:rsidRDefault="00DB2433" w:rsidP="00DB2433">
            <w:pPr>
              <w:pStyle w:val="RBbody"/>
              <w:jc w:val="both"/>
              <w:rPr>
                <w:rFonts w:ascii="Futura Lt BT" w:hAnsi="Futura Lt BT"/>
                <w:b/>
                <w:bCs/>
                <w:color w:val="auto"/>
                <w:lang w:val="es-ES"/>
              </w:rPr>
            </w:pPr>
            <w:r w:rsidRPr="00266B79">
              <w:rPr>
                <w:rFonts w:ascii="Futura Lt BT" w:hAnsi="Futura Lt BT"/>
                <w:b/>
                <w:bCs/>
                <w:color w:val="auto"/>
                <w:lang w:val="es-ES"/>
              </w:rPr>
              <w:t> </w:t>
            </w:r>
          </w:p>
        </w:tc>
      </w:tr>
      <w:tr w:rsidR="00DB2433" w:rsidRPr="00266B79" w14:paraId="4F16433A" w14:textId="77777777" w:rsidTr="00835F90">
        <w:trPr>
          <w:trHeight w:val="300"/>
        </w:trPr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F5F87" w14:textId="77777777" w:rsidR="00DB2433" w:rsidRPr="00266B79" w:rsidRDefault="00DB2433" w:rsidP="00DB2433">
            <w:pPr>
              <w:pStyle w:val="RBbody"/>
              <w:rPr>
                <w:rFonts w:ascii="Futura Lt BT" w:hAnsi="Futura Lt BT"/>
                <w:b/>
                <w:bCs/>
                <w:color w:val="auto"/>
                <w:lang w:val="es-ES"/>
              </w:rPr>
            </w:pPr>
            <w:r w:rsidRPr="00266B79">
              <w:rPr>
                <w:rFonts w:ascii="Futura Lt BT" w:hAnsi="Futura Lt BT"/>
                <w:b/>
                <w:bCs/>
                <w:color w:val="auto"/>
                <w:lang w:val="es-ES"/>
              </w:rPr>
              <w:t>Cargo: </w:t>
            </w:r>
          </w:p>
        </w:tc>
        <w:tc>
          <w:tcPr>
            <w:tcW w:w="3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09D6E" w14:textId="77777777" w:rsidR="00DB2433" w:rsidRPr="00266B79" w:rsidRDefault="00DB2433" w:rsidP="00DB2433">
            <w:pPr>
              <w:pStyle w:val="RBbody"/>
              <w:rPr>
                <w:rFonts w:ascii="Futura Lt BT" w:hAnsi="Futura Lt BT"/>
                <w:b/>
                <w:bCs/>
                <w:color w:val="auto"/>
                <w:lang w:val="es-ES"/>
              </w:rPr>
            </w:pPr>
            <w:r w:rsidRPr="00266B79">
              <w:rPr>
                <w:rFonts w:ascii="Futura Lt BT" w:hAnsi="Futura Lt BT"/>
                <w:b/>
                <w:bCs/>
                <w:color w:val="auto"/>
                <w:lang w:val="es-ES"/>
              </w:rPr>
              <w:t> </w:t>
            </w:r>
          </w:p>
        </w:tc>
        <w:tc>
          <w:tcPr>
            <w:tcW w:w="4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44135" w14:textId="77777777" w:rsidR="00DB2433" w:rsidRPr="00266B79" w:rsidRDefault="00DB2433" w:rsidP="00DB2433">
            <w:pPr>
              <w:pStyle w:val="RBbody"/>
              <w:jc w:val="both"/>
              <w:rPr>
                <w:rFonts w:ascii="Futura Lt BT" w:hAnsi="Futura Lt BT"/>
                <w:b/>
                <w:bCs/>
                <w:color w:val="auto"/>
                <w:lang w:val="es-ES"/>
              </w:rPr>
            </w:pPr>
            <w:r w:rsidRPr="00266B79">
              <w:rPr>
                <w:rFonts w:ascii="Futura Lt BT" w:hAnsi="Futura Lt BT"/>
                <w:b/>
                <w:bCs/>
                <w:color w:val="auto"/>
                <w:lang w:val="es-ES"/>
              </w:rPr>
              <w:t> </w:t>
            </w:r>
          </w:p>
        </w:tc>
      </w:tr>
    </w:tbl>
    <w:p w14:paraId="241DF205" w14:textId="77777777" w:rsidR="00DB2433" w:rsidRPr="00266B79" w:rsidRDefault="00DB2433" w:rsidP="00DB2433">
      <w:pPr>
        <w:pStyle w:val="RBbody"/>
        <w:jc w:val="both"/>
        <w:rPr>
          <w:rFonts w:ascii="Futura Lt BT" w:hAnsi="Futura Lt BT"/>
          <w:b/>
          <w:bCs/>
          <w:color w:val="2E75B5"/>
          <w:lang w:val="es-ES"/>
        </w:rPr>
      </w:pPr>
      <w:r w:rsidRPr="00266B79">
        <w:rPr>
          <w:rFonts w:ascii="Futura Lt BT" w:hAnsi="Futura Lt BT"/>
          <w:b/>
          <w:bCs/>
          <w:color w:val="2E75B5"/>
          <w:lang w:val="es-ES"/>
        </w:rPr>
        <w:t> </w:t>
      </w:r>
    </w:p>
    <w:p w14:paraId="137BED0F" w14:textId="13686BF1" w:rsidR="00504C4D" w:rsidRPr="00266B79" w:rsidRDefault="00504C4D" w:rsidP="00296DE1">
      <w:pPr>
        <w:pStyle w:val="RBbody"/>
        <w:spacing w:after="0"/>
        <w:jc w:val="both"/>
        <w:rPr>
          <w:rFonts w:ascii="Futura Lt BT" w:eastAsia="Calibri" w:hAnsi="Futura Lt BT" w:cs="Calibri"/>
          <w:color w:val="181717"/>
          <w:szCs w:val="22"/>
          <w:lang w:val="es-ES"/>
        </w:rPr>
      </w:pPr>
    </w:p>
    <w:sectPr w:rsidR="00504C4D" w:rsidRPr="00266B79" w:rsidSect="0046796F">
      <w:headerReference w:type="default" r:id="rId11"/>
      <w:footerReference w:type="default" r:id="rId12"/>
      <w:pgSz w:w="11906" w:h="16838"/>
      <w:pgMar w:top="799" w:right="1416" w:bottom="426" w:left="1417" w:header="340" w:footer="539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69FF1" w14:textId="77777777" w:rsidR="00F22FBA" w:rsidRPr="00266B79" w:rsidRDefault="00F22FBA">
      <w:r w:rsidRPr="00266B79">
        <w:separator/>
      </w:r>
    </w:p>
  </w:endnote>
  <w:endnote w:type="continuationSeparator" w:id="0">
    <w:p w14:paraId="33DAD947" w14:textId="77777777" w:rsidR="00F22FBA" w:rsidRPr="00266B79" w:rsidRDefault="00F22FBA">
      <w:r w:rsidRPr="00266B79">
        <w:continuationSeparator/>
      </w:r>
    </w:p>
  </w:endnote>
  <w:endnote w:type="continuationNotice" w:id="1">
    <w:p w14:paraId="1BD54A1A" w14:textId="77777777" w:rsidR="00F22FBA" w:rsidRPr="00266B79" w:rsidRDefault="00F22FB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nev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Futura Lt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Myriad Pro">
    <w:altName w:val="Segoe UI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unito Sans">
    <w:panose1 w:val="00000500000000000000"/>
    <w:charset w:val="00"/>
    <w:family w:val="auto"/>
    <w:pitch w:val="variable"/>
    <w:sig w:usb0="20000007" w:usb1="00000001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747EB" w14:textId="77777777" w:rsidR="0039609B" w:rsidRPr="00266B79" w:rsidRDefault="003B3D89">
    <w:pPr>
      <w:pStyle w:val="Piedepgina"/>
      <w:rPr>
        <w:rFonts w:ascii="Arial" w:hAnsi="Arial" w:cs="Arial"/>
        <w:sz w:val="12"/>
        <w:szCs w:val="12"/>
      </w:rPr>
    </w:pPr>
    <w:r w:rsidRPr="00266B79">
      <mc:AlternateContent>
        <mc:Choice Requires="wpg">
          <w:drawing>
            <wp:anchor distT="0" distB="0" distL="0" distR="0" simplePos="0" relativeHeight="251658240" behindDoc="0" locked="0" layoutInCell="1" allowOverlap="1" wp14:anchorId="78CF7471" wp14:editId="07777777">
              <wp:simplePos x="0" y="0"/>
              <wp:positionH relativeFrom="page">
                <wp:posOffset>904240</wp:posOffset>
              </wp:positionH>
              <wp:positionV relativeFrom="page">
                <wp:posOffset>10172700</wp:posOffset>
              </wp:positionV>
              <wp:extent cx="5756910" cy="233045"/>
              <wp:effectExtent l="0" t="0" r="0" b="0"/>
              <wp:wrapSquare wrapText="bothSides"/>
              <wp:docPr id="928607086" name="Grupo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56910" cy="233045"/>
                        <a:chOff x="0" y="0"/>
                        <a:chExt cx="5962650" cy="323851"/>
                      </a:xfrm>
                    </wpg:grpSpPr>
                    <wps:wsp>
                      <wps:cNvPr id="385107639" name="Rectángulo 38"/>
                      <wps:cNvSpPr>
                        <a:spLocks noChangeArrowheads="1"/>
                      </wps:cNvSpPr>
                      <wps:spPr bwMode="auto"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81833152" name="Cuadro de texto 39"/>
                      <wps:cNvSpPr txBox="1">
                        <a:spLocks noChangeArrowheads="1"/>
                      </wps:cNvSpPr>
                      <wps:spPr bwMode="auto"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F9C3DC" w14:textId="4F475F5E" w:rsidR="0039609B" w:rsidRPr="00266B79" w:rsidRDefault="00AE5B26">
                            <w:pPr>
                              <w:jc w:val="right"/>
                              <w:rPr>
                                <w:color w:val="808080"/>
                              </w:rPr>
                            </w:pPr>
                            <w:r w:rsidRPr="00266B79">
                              <w:rPr>
                                <w:rFonts w:cs="Arial"/>
                                <w:b/>
                                <w:sz w:val="12"/>
                                <w:szCs w:val="12"/>
                              </w:rPr>
                              <w:fldChar w:fldCharType="begin"/>
                            </w:r>
                            <w:r w:rsidRPr="00266B79">
                              <w:rPr>
                                <w:rFonts w:cs="Arial"/>
                                <w:b/>
                                <w:sz w:val="12"/>
                                <w:szCs w:val="12"/>
                              </w:rPr>
                              <w:instrText>PAGE   \* MERGEFORMAT</w:instrText>
                            </w:r>
                            <w:r w:rsidRPr="00266B79">
                              <w:rPr>
                                <w:rFonts w:cs="Arial"/>
                                <w:b/>
                                <w:sz w:val="12"/>
                                <w:szCs w:val="12"/>
                              </w:rPr>
                              <w:fldChar w:fldCharType="separate"/>
                            </w:r>
                            <w:r w:rsidRPr="00266B79">
                              <w:rPr>
                                <w:rFonts w:cs="Arial"/>
                                <w:b/>
                                <w:sz w:val="12"/>
                                <w:szCs w:val="12"/>
                              </w:rPr>
                              <w:t>1</w:t>
                            </w:r>
                            <w:r w:rsidRPr="00266B79">
                              <w:rPr>
                                <w:rFonts w:cs="Arial"/>
                                <w:b/>
                                <w:sz w:val="12"/>
                                <w:szCs w:val="1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0" anchor="b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8CF7471" id="Grupo 43" o:spid="_x0000_s1026" style="position:absolute;margin-left:71.2pt;margin-top:801pt;width:453.3pt;height:18.35pt;z-index:251658240;mso-width-percent:1000;mso-wrap-distance-left:0;mso-wrap-distance-right:0;mso-position-horizontal-relative:page;mso-position-vertical-relative:page;mso-width-percent:10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" fillcolor="black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" filled="f" stroked="f" strokeweight=".5pt">
                <v:textbox inset=",,,0">
                  <w:txbxContent>
                    <w:p w14:paraId="65F9C3DC" w14:textId="4F475F5E" w:rsidR="0039609B" w:rsidRPr="00266B79" w:rsidRDefault="00AE5B26">
                      <w:pPr>
                        <w:jc w:val="right"/>
                        <w:rPr>
                          <w:color w:val="808080"/>
                        </w:rPr>
                      </w:pPr>
                      <w:r w:rsidRPr="00266B79">
                        <w:rPr>
                          <w:rFonts w:cs="Arial"/>
                          <w:b/>
                          <w:sz w:val="12"/>
                          <w:szCs w:val="12"/>
                        </w:rPr>
                        <w:fldChar w:fldCharType="begin"/>
                      </w:r>
                      <w:r w:rsidRPr="00266B79">
                        <w:rPr>
                          <w:rFonts w:cs="Arial"/>
                          <w:b/>
                          <w:sz w:val="12"/>
                          <w:szCs w:val="12"/>
                        </w:rPr>
                        <w:instrText>PAGE   \* MERGEFORMAT</w:instrText>
                      </w:r>
                      <w:r w:rsidRPr="00266B79">
                        <w:rPr>
                          <w:rFonts w:cs="Arial"/>
                          <w:b/>
                          <w:sz w:val="12"/>
                          <w:szCs w:val="12"/>
                        </w:rPr>
                        <w:fldChar w:fldCharType="separate"/>
                      </w:r>
                      <w:r w:rsidRPr="00266B79">
                        <w:rPr>
                          <w:rFonts w:cs="Arial"/>
                          <w:b/>
                          <w:sz w:val="12"/>
                          <w:szCs w:val="12"/>
                        </w:rPr>
                        <w:t>1</w:t>
                      </w:r>
                      <w:r w:rsidRPr="00266B79">
                        <w:rPr>
                          <w:rFonts w:cs="Arial"/>
                          <w:b/>
                          <w:sz w:val="12"/>
                          <w:szCs w:val="12"/>
                        </w:rPr>
                        <w:fldChar w:fldCharType="end"/>
                      </w:r>
                    </w:p>
                  </w:txbxContent>
                </v:textbox>
              </v:shape>
              <w10:wrap type="square" anchorx="page" anchory="page"/>
            </v:group>
          </w:pict>
        </mc:Fallback>
      </mc:AlternateContent>
    </w:r>
  </w:p>
  <w:p w14:paraId="3D555C88" w14:textId="3EC35066" w:rsidR="00EA7D87" w:rsidRPr="00266B79" w:rsidRDefault="00EA7D87" w:rsidP="00F07185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16E68" w14:textId="77777777" w:rsidR="00F22FBA" w:rsidRPr="00266B79" w:rsidRDefault="00F22FBA">
      <w:r w:rsidRPr="00266B79">
        <w:separator/>
      </w:r>
    </w:p>
  </w:footnote>
  <w:footnote w:type="continuationSeparator" w:id="0">
    <w:p w14:paraId="4D399168" w14:textId="77777777" w:rsidR="00F22FBA" w:rsidRPr="00266B79" w:rsidRDefault="00F22FBA">
      <w:r w:rsidRPr="00266B79">
        <w:continuationSeparator/>
      </w:r>
    </w:p>
  </w:footnote>
  <w:footnote w:type="continuationNotice" w:id="1">
    <w:p w14:paraId="7E0A933E" w14:textId="77777777" w:rsidR="00F22FBA" w:rsidRPr="00266B79" w:rsidRDefault="00F22FB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B1409" w14:textId="77777777" w:rsidR="00037362" w:rsidRPr="00266B79" w:rsidRDefault="00037362" w:rsidP="00222D24">
    <w:pPr>
      <w:pStyle w:val="Encabezado"/>
      <w:jc w:val="right"/>
      <w:rPr>
        <w:b/>
        <w:bCs/>
        <w:color w:val="0000FF"/>
        <w:sz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197"/>
    <w:multiLevelType w:val="hybridMultilevel"/>
    <w:tmpl w:val="2FC6475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463086"/>
    <w:multiLevelType w:val="multilevel"/>
    <w:tmpl w:val="CF26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F2E3C"/>
    <w:multiLevelType w:val="hybridMultilevel"/>
    <w:tmpl w:val="F7F870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3D6957"/>
    <w:multiLevelType w:val="hybridMultilevel"/>
    <w:tmpl w:val="E43A181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304C45"/>
    <w:multiLevelType w:val="multilevel"/>
    <w:tmpl w:val="CF26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9B34B5"/>
    <w:multiLevelType w:val="multilevel"/>
    <w:tmpl w:val="CF26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515116"/>
    <w:multiLevelType w:val="hybridMultilevel"/>
    <w:tmpl w:val="7D04A4D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E96E0D"/>
    <w:multiLevelType w:val="hybridMultilevel"/>
    <w:tmpl w:val="5F54A0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86E6F"/>
    <w:multiLevelType w:val="multilevel"/>
    <w:tmpl w:val="C1B0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F917B8"/>
    <w:multiLevelType w:val="hybridMultilevel"/>
    <w:tmpl w:val="4A18D5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AE0609"/>
    <w:multiLevelType w:val="hybridMultilevel"/>
    <w:tmpl w:val="E28CBDA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04021F"/>
    <w:multiLevelType w:val="multilevel"/>
    <w:tmpl w:val="01D2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D511A"/>
    <w:multiLevelType w:val="multilevel"/>
    <w:tmpl w:val="CF26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0251BA"/>
    <w:multiLevelType w:val="hybridMultilevel"/>
    <w:tmpl w:val="11EE3560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3BC70EC"/>
    <w:multiLevelType w:val="hybridMultilevel"/>
    <w:tmpl w:val="9956EE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0167B8"/>
    <w:multiLevelType w:val="hybridMultilevel"/>
    <w:tmpl w:val="B3346D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AF55AC"/>
    <w:multiLevelType w:val="hybridMultilevel"/>
    <w:tmpl w:val="F46EB3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965EFF"/>
    <w:multiLevelType w:val="hybridMultilevel"/>
    <w:tmpl w:val="5D48EC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C0080F"/>
    <w:multiLevelType w:val="hybridMultilevel"/>
    <w:tmpl w:val="C04493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BA45F4"/>
    <w:multiLevelType w:val="hybridMultilevel"/>
    <w:tmpl w:val="CC38314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FC35657"/>
    <w:multiLevelType w:val="multilevel"/>
    <w:tmpl w:val="CF26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1F221E"/>
    <w:multiLevelType w:val="multilevel"/>
    <w:tmpl w:val="19AE6F3A"/>
    <w:lvl w:ilvl="0">
      <w:start w:val="2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0070C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color w:val="0070C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444C58AE"/>
    <w:multiLevelType w:val="hybridMultilevel"/>
    <w:tmpl w:val="A16ADFB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6242829"/>
    <w:multiLevelType w:val="hybridMultilevel"/>
    <w:tmpl w:val="AF0C0A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0960EC"/>
    <w:multiLevelType w:val="hybridMultilevel"/>
    <w:tmpl w:val="ECA29A90"/>
    <w:lvl w:ilvl="0" w:tplc="0C0A0001">
      <w:start w:val="1"/>
      <w:numFmt w:val="bullet"/>
      <w:lvlText w:val=""/>
      <w:lvlJc w:val="left"/>
      <w:pPr>
        <w:ind w:left="250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25" w15:restartNumberingAfterBreak="0">
    <w:nsid w:val="4E137D8C"/>
    <w:multiLevelType w:val="hybridMultilevel"/>
    <w:tmpl w:val="5C8003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C91534"/>
    <w:multiLevelType w:val="hybridMultilevel"/>
    <w:tmpl w:val="EF38CB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FC0061"/>
    <w:multiLevelType w:val="hybridMultilevel"/>
    <w:tmpl w:val="5F6AB8D2"/>
    <w:lvl w:ilvl="0" w:tplc="9E80219A">
      <w:start w:val="6"/>
      <w:numFmt w:val="bullet"/>
      <w:lvlText w:val="•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2A8397A"/>
    <w:multiLevelType w:val="hybridMultilevel"/>
    <w:tmpl w:val="7012C0F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37E5FD5"/>
    <w:multiLevelType w:val="hybridMultilevel"/>
    <w:tmpl w:val="7D0EDE7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451619C"/>
    <w:multiLevelType w:val="hybridMultilevel"/>
    <w:tmpl w:val="EAD6A5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547486"/>
    <w:multiLevelType w:val="hybridMultilevel"/>
    <w:tmpl w:val="FAC0560E"/>
    <w:lvl w:ilvl="0" w:tplc="0C0A0003">
      <w:start w:val="1"/>
      <w:numFmt w:val="bullet"/>
      <w:lvlText w:val="o"/>
      <w:lvlJc w:val="left"/>
      <w:pPr>
        <w:ind w:left="473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32" w15:restartNumberingAfterBreak="0">
    <w:nsid w:val="61DF7F73"/>
    <w:multiLevelType w:val="multilevel"/>
    <w:tmpl w:val="CF26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434EB3"/>
    <w:multiLevelType w:val="multilevel"/>
    <w:tmpl w:val="CF26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895401"/>
    <w:multiLevelType w:val="hybridMultilevel"/>
    <w:tmpl w:val="02F4B0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7C5B38"/>
    <w:multiLevelType w:val="singleLevel"/>
    <w:tmpl w:val="71D4370C"/>
    <w:lvl w:ilvl="0">
      <w:start w:val="1"/>
      <w:numFmt w:val="decimal"/>
      <w:lvlText w:val="%1."/>
      <w:lvlJc w:val="left"/>
      <w:pPr>
        <w:tabs>
          <w:tab w:val="num" w:pos="1496"/>
        </w:tabs>
        <w:ind w:left="1496" w:hanging="360"/>
      </w:pPr>
      <w:rPr>
        <w:rFonts w:hint="default"/>
      </w:rPr>
    </w:lvl>
  </w:abstractNum>
  <w:abstractNum w:abstractNumId="36" w15:restartNumberingAfterBreak="0">
    <w:nsid w:val="6A0B07EB"/>
    <w:multiLevelType w:val="multilevel"/>
    <w:tmpl w:val="C358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5B7C85"/>
    <w:multiLevelType w:val="hybridMultilevel"/>
    <w:tmpl w:val="8E8881EA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F706C5E"/>
    <w:multiLevelType w:val="hybridMultilevel"/>
    <w:tmpl w:val="2102BFE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4BD40AB"/>
    <w:multiLevelType w:val="hybridMultilevel"/>
    <w:tmpl w:val="4246E93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6561BD8"/>
    <w:multiLevelType w:val="hybridMultilevel"/>
    <w:tmpl w:val="C8CE147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A6A1980"/>
    <w:multiLevelType w:val="hybridMultilevel"/>
    <w:tmpl w:val="10B2F54C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C3D14CF"/>
    <w:multiLevelType w:val="hybridMultilevel"/>
    <w:tmpl w:val="2000F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3F0F76"/>
    <w:multiLevelType w:val="hybridMultilevel"/>
    <w:tmpl w:val="CC124E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3A2647"/>
    <w:multiLevelType w:val="hybridMultilevel"/>
    <w:tmpl w:val="44E208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455572">
    <w:abstractNumId w:val="6"/>
  </w:num>
  <w:num w:numId="2" w16cid:durableId="1877158878">
    <w:abstractNumId w:val="16"/>
  </w:num>
  <w:num w:numId="3" w16cid:durableId="722488600">
    <w:abstractNumId w:val="25"/>
  </w:num>
  <w:num w:numId="4" w16cid:durableId="1361854139">
    <w:abstractNumId w:val="43"/>
  </w:num>
  <w:num w:numId="5" w16cid:durableId="1253468641">
    <w:abstractNumId w:val="26"/>
  </w:num>
  <w:num w:numId="6" w16cid:durableId="452989426">
    <w:abstractNumId w:val="44"/>
  </w:num>
  <w:num w:numId="7" w16cid:durableId="487865188">
    <w:abstractNumId w:val="18"/>
  </w:num>
  <w:num w:numId="8" w16cid:durableId="1036391398">
    <w:abstractNumId w:val="42"/>
  </w:num>
  <w:num w:numId="9" w16cid:durableId="476605437">
    <w:abstractNumId w:val="34"/>
  </w:num>
  <w:num w:numId="10" w16cid:durableId="198011112">
    <w:abstractNumId w:val="9"/>
  </w:num>
  <w:num w:numId="11" w16cid:durableId="1258251711">
    <w:abstractNumId w:val="15"/>
  </w:num>
  <w:num w:numId="12" w16cid:durableId="233200689">
    <w:abstractNumId w:val="7"/>
  </w:num>
  <w:num w:numId="13" w16cid:durableId="2080979161">
    <w:abstractNumId w:val="23"/>
  </w:num>
  <w:num w:numId="14" w16cid:durableId="207257545">
    <w:abstractNumId w:val="14"/>
  </w:num>
  <w:num w:numId="15" w16cid:durableId="608197161">
    <w:abstractNumId w:val="2"/>
  </w:num>
  <w:num w:numId="16" w16cid:durableId="654183710">
    <w:abstractNumId w:val="21"/>
  </w:num>
  <w:num w:numId="17" w16cid:durableId="2037852521">
    <w:abstractNumId w:val="10"/>
  </w:num>
  <w:num w:numId="18" w16cid:durableId="1715889464">
    <w:abstractNumId w:val="27"/>
  </w:num>
  <w:num w:numId="19" w16cid:durableId="1370912154">
    <w:abstractNumId w:val="35"/>
  </w:num>
  <w:num w:numId="20" w16cid:durableId="1496795466">
    <w:abstractNumId w:val="31"/>
  </w:num>
  <w:num w:numId="21" w16cid:durableId="2077975731">
    <w:abstractNumId w:val="24"/>
  </w:num>
  <w:num w:numId="22" w16cid:durableId="1787772852">
    <w:abstractNumId w:val="28"/>
  </w:num>
  <w:num w:numId="23" w16cid:durableId="51777987">
    <w:abstractNumId w:val="37"/>
  </w:num>
  <w:num w:numId="24" w16cid:durableId="990402819">
    <w:abstractNumId w:val="0"/>
  </w:num>
  <w:num w:numId="25" w16cid:durableId="51195031">
    <w:abstractNumId w:val="40"/>
  </w:num>
  <w:num w:numId="26" w16cid:durableId="2133590997">
    <w:abstractNumId w:val="13"/>
  </w:num>
  <w:num w:numId="27" w16cid:durableId="1469545921">
    <w:abstractNumId w:val="30"/>
  </w:num>
  <w:num w:numId="28" w16cid:durableId="657418413">
    <w:abstractNumId w:val="29"/>
  </w:num>
  <w:num w:numId="29" w16cid:durableId="876160423">
    <w:abstractNumId w:val="17"/>
  </w:num>
  <w:num w:numId="30" w16cid:durableId="972712184">
    <w:abstractNumId w:val="3"/>
  </w:num>
  <w:num w:numId="31" w16cid:durableId="2006324644">
    <w:abstractNumId w:val="19"/>
  </w:num>
  <w:num w:numId="32" w16cid:durableId="1580753193">
    <w:abstractNumId w:val="38"/>
  </w:num>
  <w:num w:numId="33" w16cid:durableId="541793166">
    <w:abstractNumId w:val="22"/>
  </w:num>
  <w:num w:numId="34" w16cid:durableId="319384387">
    <w:abstractNumId w:val="4"/>
  </w:num>
  <w:num w:numId="35" w16cid:durableId="486360976">
    <w:abstractNumId w:val="12"/>
  </w:num>
  <w:num w:numId="36" w16cid:durableId="2119448514">
    <w:abstractNumId w:val="20"/>
  </w:num>
  <w:num w:numId="37" w16cid:durableId="1731922287">
    <w:abstractNumId w:val="33"/>
  </w:num>
  <w:num w:numId="38" w16cid:durableId="505822908">
    <w:abstractNumId w:val="32"/>
  </w:num>
  <w:num w:numId="39" w16cid:durableId="456140896">
    <w:abstractNumId w:val="1"/>
  </w:num>
  <w:num w:numId="40" w16cid:durableId="841358398">
    <w:abstractNumId w:val="8"/>
  </w:num>
  <w:num w:numId="41" w16cid:durableId="520051499">
    <w:abstractNumId w:val="36"/>
  </w:num>
  <w:num w:numId="42" w16cid:durableId="418137235">
    <w:abstractNumId w:val="11"/>
  </w:num>
  <w:num w:numId="43" w16cid:durableId="857961669">
    <w:abstractNumId w:val="5"/>
  </w:num>
  <w:num w:numId="44" w16cid:durableId="367409949">
    <w:abstractNumId w:val="41"/>
  </w:num>
  <w:num w:numId="45" w16cid:durableId="25565137">
    <w:abstractNumId w:val="3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73C"/>
    <w:rsid w:val="0003256B"/>
    <w:rsid w:val="00037362"/>
    <w:rsid w:val="00052281"/>
    <w:rsid w:val="00055BE9"/>
    <w:rsid w:val="000609EA"/>
    <w:rsid w:val="000773BF"/>
    <w:rsid w:val="000923A8"/>
    <w:rsid w:val="000B0A4F"/>
    <w:rsid w:val="000B1D53"/>
    <w:rsid w:val="000C544F"/>
    <w:rsid w:val="000D3DF7"/>
    <w:rsid w:val="000D4163"/>
    <w:rsid w:val="000D5FF8"/>
    <w:rsid w:val="000E096F"/>
    <w:rsid w:val="000E2411"/>
    <w:rsid w:val="000F1144"/>
    <w:rsid w:val="000F64D9"/>
    <w:rsid w:val="000F7194"/>
    <w:rsid w:val="000F7395"/>
    <w:rsid w:val="001007BB"/>
    <w:rsid w:val="00114176"/>
    <w:rsid w:val="00125612"/>
    <w:rsid w:val="00132E52"/>
    <w:rsid w:val="0013471A"/>
    <w:rsid w:val="00141021"/>
    <w:rsid w:val="00141998"/>
    <w:rsid w:val="00177A63"/>
    <w:rsid w:val="00181430"/>
    <w:rsid w:val="001948A1"/>
    <w:rsid w:val="001A42C0"/>
    <w:rsid w:val="001A58C5"/>
    <w:rsid w:val="001D52AD"/>
    <w:rsid w:val="001D53D8"/>
    <w:rsid w:val="001D6C20"/>
    <w:rsid w:val="001E46A1"/>
    <w:rsid w:val="001E573C"/>
    <w:rsid w:val="001E5FA8"/>
    <w:rsid w:val="001F6AE6"/>
    <w:rsid w:val="00204625"/>
    <w:rsid w:val="0020567D"/>
    <w:rsid w:val="00222D24"/>
    <w:rsid w:val="00232F21"/>
    <w:rsid w:val="002365BB"/>
    <w:rsid w:val="00253060"/>
    <w:rsid w:val="002547A0"/>
    <w:rsid w:val="00266B79"/>
    <w:rsid w:val="00277B9D"/>
    <w:rsid w:val="00282972"/>
    <w:rsid w:val="00285BA5"/>
    <w:rsid w:val="00296DE1"/>
    <w:rsid w:val="002A5644"/>
    <w:rsid w:val="002A5CB7"/>
    <w:rsid w:val="002B1836"/>
    <w:rsid w:val="002C3BE2"/>
    <w:rsid w:val="002D07CA"/>
    <w:rsid w:val="002E10E7"/>
    <w:rsid w:val="002E43B6"/>
    <w:rsid w:val="002F120B"/>
    <w:rsid w:val="002F2EFB"/>
    <w:rsid w:val="002F3BCD"/>
    <w:rsid w:val="002F6BF3"/>
    <w:rsid w:val="0030198E"/>
    <w:rsid w:val="00306EB3"/>
    <w:rsid w:val="003074F2"/>
    <w:rsid w:val="0031184A"/>
    <w:rsid w:val="00321CEA"/>
    <w:rsid w:val="00327839"/>
    <w:rsid w:val="00334565"/>
    <w:rsid w:val="00334FE9"/>
    <w:rsid w:val="00336EA1"/>
    <w:rsid w:val="00341F8C"/>
    <w:rsid w:val="00342875"/>
    <w:rsid w:val="00343B67"/>
    <w:rsid w:val="00354BC5"/>
    <w:rsid w:val="003776B4"/>
    <w:rsid w:val="00382D11"/>
    <w:rsid w:val="0039609B"/>
    <w:rsid w:val="003B0B23"/>
    <w:rsid w:val="003B3D89"/>
    <w:rsid w:val="003B4ECD"/>
    <w:rsid w:val="003B6CAD"/>
    <w:rsid w:val="003C00F1"/>
    <w:rsid w:val="003C1132"/>
    <w:rsid w:val="003C33AD"/>
    <w:rsid w:val="003C3884"/>
    <w:rsid w:val="003F0E82"/>
    <w:rsid w:val="003F4016"/>
    <w:rsid w:val="003F5EAD"/>
    <w:rsid w:val="003F6939"/>
    <w:rsid w:val="004130A8"/>
    <w:rsid w:val="00413226"/>
    <w:rsid w:val="00417155"/>
    <w:rsid w:val="0046188A"/>
    <w:rsid w:val="0046266E"/>
    <w:rsid w:val="00464DB7"/>
    <w:rsid w:val="0046796F"/>
    <w:rsid w:val="00472B15"/>
    <w:rsid w:val="00486999"/>
    <w:rsid w:val="00486FE5"/>
    <w:rsid w:val="00487A6F"/>
    <w:rsid w:val="00490C9E"/>
    <w:rsid w:val="004949CE"/>
    <w:rsid w:val="004A0B30"/>
    <w:rsid w:val="004A2A2F"/>
    <w:rsid w:val="004A613F"/>
    <w:rsid w:val="004B06DF"/>
    <w:rsid w:val="004C1E38"/>
    <w:rsid w:val="004C40EE"/>
    <w:rsid w:val="004C79F0"/>
    <w:rsid w:val="004D4128"/>
    <w:rsid w:val="004D4C09"/>
    <w:rsid w:val="004E23DD"/>
    <w:rsid w:val="00504C4D"/>
    <w:rsid w:val="00510743"/>
    <w:rsid w:val="005433A9"/>
    <w:rsid w:val="00543759"/>
    <w:rsid w:val="00543C47"/>
    <w:rsid w:val="00547E1F"/>
    <w:rsid w:val="00556A59"/>
    <w:rsid w:val="005576EA"/>
    <w:rsid w:val="00560EF2"/>
    <w:rsid w:val="00565299"/>
    <w:rsid w:val="0057025E"/>
    <w:rsid w:val="00587951"/>
    <w:rsid w:val="00593415"/>
    <w:rsid w:val="005945F9"/>
    <w:rsid w:val="00594F62"/>
    <w:rsid w:val="00595FF7"/>
    <w:rsid w:val="005B7D2F"/>
    <w:rsid w:val="005C6642"/>
    <w:rsid w:val="005D7145"/>
    <w:rsid w:val="005E3D9C"/>
    <w:rsid w:val="00601355"/>
    <w:rsid w:val="00615840"/>
    <w:rsid w:val="006262E6"/>
    <w:rsid w:val="00630670"/>
    <w:rsid w:val="006367AA"/>
    <w:rsid w:val="006670E3"/>
    <w:rsid w:val="0069539A"/>
    <w:rsid w:val="006B5A35"/>
    <w:rsid w:val="006D50BC"/>
    <w:rsid w:val="006E0D20"/>
    <w:rsid w:val="006F197C"/>
    <w:rsid w:val="006F6FC7"/>
    <w:rsid w:val="00703A43"/>
    <w:rsid w:val="00720817"/>
    <w:rsid w:val="007215A6"/>
    <w:rsid w:val="00724454"/>
    <w:rsid w:val="0072512C"/>
    <w:rsid w:val="00725D6C"/>
    <w:rsid w:val="0073041B"/>
    <w:rsid w:val="00746D7D"/>
    <w:rsid w:val="00747626"/>
    <w:rsid w:val="00752B53"/>
    <w:rsid w:val="007555DA"/>
    <w:rsid w:val="00797B14"/>
    <w:rsid w:val="007A721C"/>
    <w:rsid w:val="007B1630"/>
    <w:rsid w:val="007B70F1"/>
    <w:rsid w:val="007C1087"/>
    <w:rsid w:val="007E78F1"/>
    <w:rsid w:val="00802898"/>
    <w:rsid w:val="0081304B"/>
    <w:rsid w:val="00820961"/>
    <w:rsid w:val="00826D02"/>
    <w:rsid w:val="0082766D"/>
    <w:rsid w:val="00835F90"/>
    <w:rsid w:val="00842B13"/>
    <w:rsid w:val="00842E85"/>
    <w:rsid w:val="00856733"/>
    <w:rsid w:val="00863A79"/>
    <w:rsid w:val="00870D16"/>
    <w:rsid w:val="00872CDA"/>
    <w:rsid w:val="00872CFB"/>
    <w:rsid w:val="00887E21"/>
    <w:rsid w:val="008906BE"/>
    <w:rsid w:val="00893777"/>
    <w:rsid w:val="008964B4"/>
    <w:rsid w:val="008A3CCA"/>
    <w:rsid w:val="008A57C8"/>
    <w:rsid w:val="008A5D69"/>
    <w:rsid w:val="008A65FE"/>
    <w:rsid w:val="008F2875"/>
    <w:rsid w:val="008F304B"/>
    <w:rsid w:val="008F3920"/>
    <w:rsid w:val="0090135F"/>
    <w:rsid w:val="009312A0"/>
    <w:rsid w:val="00937EC0"/>
    <w:rsid w:val="0094090C"/>
    <w:rsid w:val="00947A45"/>
    <w:rsid w:val="009511C7"/>
    <w:rsid w:val="009615DD"/>
    <w:rsid w:val="00961FF0"/>
    <w:rsid w:val="00966CB8"/>
    <w:rsid w:val="009C4B5E"/>
    <w:rsid w:val="009F338A"/>
    <w:rsid w:val="00A06E75"/>
    <w:rsid w:val="00A07654"/>
    <w:rsid w:val="00A14466"/>
    <w:rsid w:val="00A14C2F"/>
    <w:rsid w:val="00A232D2"/>
    <w:rsid w:val="00A25E3D"/>
    <w:rsid w:val="00A267BB"/>
    <w:rsid w:val="00A46287"/>
    <w:rsid w:val="00A51F4E"/>
    <w:rsid w:val="00A54326"/>
    <w:rsid w:val="00A5571A"/>
    <w:rsid w:val="00A56EEC"/>
    <w:rsid w:val="00A612E2"/>
    <w:rsid w:val="00A62973"/>
    <w:rsid w:val="00A67BF4"/>
    <w:rsid w:val="00A71B48"/>
    <w:rsid w:val="00A73B9B"/>
    <w:rsid w:val="00A770C7"/>
    <w:rsid w:val="00A867E5"/>
    <w:rsid w:val="00AA0749"/>
    <w:rsid w:val="00AA1DF4"/>
    <w:rsid w:val="00AA5151"/>
    <w:rsid w:val="00AB3847"/>
    <w:rsid w:val="00AD1856"/>
    <w:rsid w:val="00AE3468"/>
    <w:rsid w:val="00AE5B26"/>
    <w:rsid w:val="00B006B5"/>
    <w:rsid w:val="00B16278"/>
    <w:rsid w:val="00B166F0"/>
    <w:rsid w:val="00B20695"/>
    <w:rsid w:val="00B27340"/>
    <w:rsid w:val="00B432ED"/>
    <w:rsid w:val="00B536BC"/>
    <w:rsid w:val="00B62065"/>
    <w:rsid w:val="00B62DE8"/>
    <w:rsid w:val="00B662FB"/>
    <w:rsid w:val="00B71941"/>
    <w:rsid w:val="00B72361"/>
    <w:rsid w:val="00B7378F"/>
    <w:rsid w:val="00B747CC"/>
    <w:rsid w:val="00B74D8F"/>
    <w:rsid w:val="00B8755B"/>
    <w:rsid w:val="00B906EA"/>
    <w:rsid w:val="00B931ED"/>
    <w:rsid w:val="00B97DDA"/>
    <w:rsid w:val="00BA5D96"/>
    <w:rsid w:val="00BB0F84"/>
    <w:rsid w:val="00BC5F97"/>
    <w:rsid w:val="00BE2BD7"/>
    <w:rsid w:val="00BE512D"/>
    <w:rsid w:val="00C05DCD"/>
    <w:rsid w:val="00C14170"/>
    <w:rsid w:val="00C159C4"/>
    <w:rsid w:val="00C26A98"/>
    <w:rsid w:val="00C31801"/>
    <w:rsid w:val="00C35A12"/>
    <w:rsid w:val="00C667F8"/>
    <w:rsid w:val="00C669CB"/>
    <w:rsid w:val="00C81591"/>
    <w:rsid w:val="00C939F4"/>
    <w:rsid w:val="00CA3758"/>
    <w:rsid w:val="00CA6788"/>
    <w:rsid w:val="00CA7F22"/>
    <w:rsid w:val="00CB0AB7"/>
    <w:rsid w:val="00CB6314"/>
    <w:rsid w:val="00CC0D46"/>
    <w:rsid w:val="00CC4413"/>
    <w:rsid w:val="00CC5524"/>
    <w:rsid w:val="00CC68BD"/>
    <w:rsid w:val="00CC70CF"/>
    <w:rsid w:val="00D0012F"/>
    <w:rsid w:val="00D03B8C"/>
    <w:rsid w:val="00D17C6D"/>
    <w:rsid w:val="00D17ECC"/>
    <w:rsid w:val="00D4316F"/>
    <w:rsid w:val="00D47D5F"/>
    <w:rsid w:val="00D50970"/>
    <w:rsid w:val="00D54B60"/>
    <w:rsid w:val="00D61E99"/>
    <w:rsid w:val="00D71847"/>
    <w:rsid w:val="00D81094"/>
    <w:rsid w:val="00D83B0B"/>
    <w:rsid w:val="00D83C0B"/>
    <w:rsid w:val="00D935A7"/>
    <w:rsid w:val="00D9448F"/>
    <w:rsid w:val="00DA7626"/>
    <w:rsid w:val="00DB1C12"/>
    <w:rsid w:val="00DB2433"/>
    <w:rsid w:val="00DB3017"/>
    <w:rsid w:val="00DD038A"/>
    <w:rsid w:val="00E2656D"/>
    <w:rsid w:val="00E3011D"/>
    <w:rsid w:val="00E368E0"/>
    <w:rsid w:val="00E36D45"/>
    <w:rsid w:val="00E55348"/>
    <w:rsid w:val="00E602BF"/>
    <w:rsid w:val="00E7646A"/>
    <w:rsid w:val="00E87135"/>
    <w:rsid w:val="00E8796A"/>
    <w:rsid w:val="00E967F7"/>
    <w:rsid w:val="00E97E03"/>
    <w:rsid w:val="00EA136A"/>
    <w:rsid w:val="00EA4C52"/>
    <w:rsid w:val="00EA7D87"/>
    <w:rsid w:val="00EB5AD5"/>
    <w:rsid w:val="00EB712F"/>
    <w:rsid w:val="00ED2274"/>
    <w:rsid w:val="00ED321D"/>
    <w:rsid w:val="00EE0DE1"/>
    <w:rsid w:val="00EE431C"/>
    <w:rsid w:val="00EE5971"/>
    <w:rsid w:val="00EF68F0"/>
    <w:rsid w:val="00EF7169"/>
    <w:rsid w:val="00F07185"/>
    <w:rsid w:val="00F10106"/>
    <w:rsid w:val="00F22FBA"/>
    <w:rsid w:val="00F26524"/>
    <w:rsid w:val="00F3073D"/>
    <w:rsid w:val="00F449C0"/>
    <w:rsid w:val="00F47496"/>
    <w:rsid w:val="00F5030C"/>
    <w:rsid w:val="00F50E79"/>
    <w:rsid w:val="00F54262"/>
    <w:rsid w:val="00F645D8"/>
    <w:rsid w:val="00F8658F"/>
    <w:rsid w:val="00F9023C"/>
    <w:rsid w:val="00F90642"/>
    <w:rsid w:val="00F95E40"/>
    <w:rsid w:val="00FA3B61"/>
    <w:rsid w:val="00FA51FF"/>
    <w:rsid w:val="00FC6E01"/>
    <w:rsid w:val="00FE0B28"/>
    <w:rsid w:val="00FE6C64"/>
    <w:rsid w:val="00FF0D42"/>
    <w:rsid w:val="00FF29CF"/>
    <w:rsid w:val="00FF2BA9"/>
    <w:rsid w:val="12098481"/>
    <w:rsid w:val="120C3011"/>
    <w:rsid w:val="1264CE70"/>
    <w:rsid w:val="17219723"/>
    <w:rsid w:val="1A87C6A8"/>
    <w:rsid w:val="1DE25F93"/>
    <w:rsid w:val="1DE3D147"/>
    <w:rsid w:val="1E78DC01"/>
    <w:rsid w:val="24FDDFFF"/>
    <w:rsid w:val="2695A914"/>
    <w:rsid w:val="29137CB6"/>
    <w:rsid w:val="2A24799C"/>
    <w:rsid w:val="2C25BF33"/>
    <w:rsid w:val="2C5A97FC"/>
    <w:rsid w:val="2D1DDC4F"/>
    <w:rsid w:val="30C412A8"/>
    <w:rsid w:val="370DCCDB"/>
    <w:rsid w:val="3845B1E1"/>
    <w:rsid w:val="3B82C544"/>
    <w:rsid w:val="3E197B23"/>
    <w:rsid w:val="3E983F88"/>
    <w:rsid w:val="44A36EDD"/>
    <w:rsid w:val="49A20F91"/>
    <w:rsid w:val="4AD1C94D"/>
    <w:rsid w:val="4C00DA61"/>
    <w:rsid w:val="4CACAD31"/>
    <w:rsid w:val="4D3BB6C7"/>
    <w:rsid w:val="4F0FF927"/>
    <w:rsid w:val="51F00EE6"/>
    <w:rsid w:val="539C47C4"/>
    <w:rsid w:val="54E15ACD"/>
    <w:rsid w:val="563E72D1"/>
    <w:rsid w:val="57054BCF"/>
    <w:rsid w:val="5AC5384D"/>
    <w:rsid w:val="5ACF4CCF"/>
    <w:rsid w:val="5BF15673"/>
    <w:rsid w:val="5BF76F02"/>
    <w:rsid w:val="5F9584FB"/>
    <w:rsid w:val="606A0FE5"/>
    <w:rsid w:val="62691EF1"/>
    <w:rsid w:val="62925D21"/>
    <w:rsid w:val="66BC9584"/>
    <w:rsid w:val="6B565DD8"/>
    <w:rsid w:val="6C3E4B4E"/>
    <w:rsid w:val="6EE47336"/>
    <w:rsid w:val="700E7756"/>
    <w:rsid w:val="701060BF"/>
    <w:rsid w:val="7383C646"/>
    <w:rsid w:val="750BA238"/>
    <w:rsid w:val="751B5839"/>
    <w:rsid w:val="785B727C"/>
    <w:rsid w:val="7B8D408F"/>
    <w:rsid w:val="7DD5AE04"/>
    <w:rsid w:val="7F831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CD9C243"/>
  <w15:chartTrackingRefBased/>
  <w15:docId w15:val="{CEC8F3D6-C12D-41E8-83AE-135D78AF1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B2433"/>
    <w:rPr>
      <w:lang w:eastAsia="es-ES"/>
    </w:rPr>
  </w:style>
  <w:style w:type="paragraph" w:styleId="Ttulo1">
    <w:name w:val="heading 1"/>
    <w:basedOn w:val="Normal"/>
    <w:next w:val="Normal"/>
    <w:link w:val="Ttulo1Car"/>
    <w:qFormat/>
    <w:rsid w:val="00594F62"/>
    <w:pPr>
      <w:keepNext/>
      <w:spacing w:before="240" w:after="60"/>
      <w:outlineLvl w:val="0"/>
    </w:pPr>
    <w:rPr>
      <w:rFonts w:ascii="Calibri" w:hAnsi="Calibri"/>
      <w:b/>
      <w:bCs/>
      <w:color w:val="002060"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B62DE8"/>
    <w:pPr>
      <w:keepNext/>
      <w:ind w:left="5103"/>
      <w:outlineLvl w:val="1"/>
    </w:pPr>
    <w:rPr>
      <w:rFonts w:ascii="Geneva" w:hAnsi="Geneva"/>
      <w:b/>
      <w:bCs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547E1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870D16"/>
    <w:pPr>
      <w:keepNext/>
      <w:spacing w:before="240" w:after="60"/>
      <w:outlineLvl w:val="3"/>
    </w:pPr>
    <w:rPr>
      <w:rFonts w:ascii="Aptos" w:hAnsi="Aptos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odenotaalfinal">
    <w:name w:val="Texto de nota al final"/>
    <w:basedOn w:val="Normal"/>
    <w:pPr>
      <w:widowControl w:val="0"/>
    </w:pPr>
    <w:rPr>
      <w:rFonts w:ascii="Courier New" w:hAnsi="Courier New"/>
      <w:snapToGrid w:val="0"/>
    </w:rPr>
  </w:style>
  <w:style w:type="paragraph" w:styleId="Encabezado">
    <w:name w:val="header"/>
    <w:basedOn w:val="Normal"/>
    <w:link w:val="EncabezadoCar"/>
    <w:uiPriority w:val="99"/>
    <w:pPr>
      <w:widowControl w:val="0"/>
      <w:tabs>
        <w:tab w:val="center" w:pos="4252"/>
        <w:tab w:val="right" w:pos="8504"/>
      </w:tabs>
    </w:pPr>
    <w:rPr>
      <w:rFonts w:ascii="Courier New" w:hAnsi="Courier New"/>
      <w:snapToGrid w:val="0"/>
    </w:rPr>
  </w:style>
  <w:style w:type="paragraph" w:styleId="Piedepgina">
    <w:name w:val="footer"/>
    <w:basedOn w:val="Normal"/>
    <w:link w:val="PiedepginaCar"/>
    <w:uiPriority w:val="99"/>
    <w:pPr>
      <w:widowControl w:val="0"/>
      <w:tabs>
        <w:tab w:val="center" w:pos="4252"/>
        <w:tab w:val="right" w:pos="8504"/>
      </w:tabs>
    </w:pPr>
    <w:rPr>
      <w:rFonts w:ascii="Courier New" w:hAnsi="Courier New"/>
      <w:snapToGrid w:val="0"/>
    </w:rPr>
  </w:style>
  <w:style w:type="paragraph" w:customStyle="1" w:styleId="Ttulodeldocumento">
    <w:name w:val="Título del documento"/>
    <w:basedOn w:val="Normal"/>
    <w:pPr>
      <w:keepNext/>
      <w:keepLines/>
      <w:spacing w:before="400" w:after="120" w:line="240" w:lineRule="atLeast"/>
    </w:pPr>
    <w:rPr>
      <w:rFonts w:ascii="Arial Black" w:hAnsi="Arial Black"/>
      <w:spacing w:val="-100"/>
      <w:kern w:val="28"/>
      <w:sz w:val="108"/>
      <w:lang w:eastAsia="en-US"/>
    </w:rPr>
  </w:style>
  <w:style w:type="character" w:styleId="nfasis">
    <w:name w:val="Emphasis"/>
    <w:qFormat/>
    <w:rPr>
      <w:rFonts w:ascii="Arial Black" w:hAnsi="Arial Black"/>
      <w:sz w:val="18"/>
      <w:lang w:bidi="ar-SA"/>
    </w:rPr>
  </w:style>
  <w:style w:type="paragraph" w:styleId="Encabezadodemensaje">
    <w:name w:val="Message Header"/>
    <w:basedOn w:val="Textoindependiente"/>
    <w:pPr>
      <w:keepLines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720" w:hanging="720"/>
    </w:pPr>
    <w:rPr>
      <w:rFonts w:ascii="Arial" w:hAnsi="Arial"/>
      <w:spacing w:val="-5"/>
      <w:lang w:eastAsia="en-US"/>
    </w:rPr>
  </w:style>
  <w:style w:type="paragraph" w:customStyle="1" w:styleId="Encabezadodemensaje-primera">
    <w:name w:val="Encabezado de mensaje - primera"/>
    <w:basedOn w:val="Encabezadodemensaje"/>
    <w:next w:val="Encabezadodemensaje"/>
  </w:style>
  <w:style w:type="character" w:customStyle="1" w:styleId="Rtulodeencabezadodemensaje">
    <w:name w:val="Rótulo de encabezado de mensaje"/>
    <w:rPr>
      <w:rFonts w:ascii="Arial Black" w:hAnsi="Arial Black"/>
      <w:sz w:val="18"/>
      <w:lang w:bidi="ar-SA"/>
    </w:rPr>
  </w:style>
  <w:style w:type="paragraph" w:styleId="Textoindependiente">
    <w:name w:val="Body Text"/>
    <w:basedOn w:val="Normal"/>
    <w:pPr>
      <w:spacing w:after="120"/>
    </w:pPr>
  </w:style>
  <w:style w:type="paragraph" w:styleId="Sangradetextonormal">
    <w:name w:val="Body Text Indent"/>
    <w:basedOn w:val="Normal"/>
    <w:link w:val="SangradetextonormalCar"/>
    <w:rsid w:val="008964B4"/>
    <w:pPr>
      <w:widowControl w:val="0"/>
      <w:spacing w:after="120"/>
      <w:ind w:left="283"/>
    </w:pPr>
    <w:rPr>
      <w:rFonts w:ascii="Courier New" w:hAnsi="Courier New"/>
      <w:snapToGrid w:val="0"/>
    </w:rPr>
  </w:style>
  <w:style w:type="character" w:customStyle="1" w:styleId="SangradetextonormalCar">
    <w:name w:val="Sangría de texto normal Car"/>
    <w:link w:val="Sangradetextonormal"/>
    <w:rsid w:val="008964B4"/>
    <w:rPr>
      <w:rFonts w:ascii="Courier New" w:hAnsi="Courier New"/>
      <w:snapToGrid w:val="0"/>
    </w:rPr>
  </w:style>
  <w:style w:type="character" w:customStyle="1" w:styleId="PiedepginaCar">
    <w:name w:val="Pie de página Car"/>
    <w:link w:val="Piedepgina"/>
    <w:uiPriority w:val="99"/>
    <w:rsid w:val="00EA7D87"/>
    <w:rPr>
      <w:rFonts w:ascii="Courier New" w:hAnsi="Courier New"/>
      <w:snapToGrid w:val="0"/>
      <w:lang w:val="es-ES_tradnl"/>
    </w:rPr>
  </w:style>
  <w:style w:type="paragraph" w:styleId="Textodeglobo">
    <w:name w:val="Balloon Text"/>
    <w:basedOn w:val="Normal"/>
    <w:link w:val="TextodegloboCar"/>
    <w:rsid w:val="00EA7D8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EA7D87"/>
    <w:rPr>
      <w:rFonts w:ascii="Tahoma" w:hAnsi="Tahoma" w:cs="Tahoma"/>
      <w:sz w:val="16"/>
      <w:szCs w:val="16"/>
      <w:lang w:val="es-ES_tradnl"/>
    </w:rPr>
  </w:style>
  <w:style w:type="character" w:customStyle="1" w:styleId="Ttulo2Car">
    <w:name w:val="Título 2 Car"/>
    <w:link w:val="Ttulo2"/>
    <w:rsid w:val="00B62DE8"/>
    <w:rPr>
      <w:rFonts w:ascii="Geneva" w:hAnsi="Geneva"/>
      <w:b/>
      <w:bCs/>
      <w:lang w:val="es-ES_tradnl"/>
    </w:rPr>
  </w:style>
  <w:style w:type="character" w:customStyle="1" w:styleId="Ttulo1Car">
    <w:name w:val="Título 1 Car"/>
    <w:link w:val="Ttulo1"/>
    <w:rsid w:val="00594F62"/>
    <w:rPr>
      <w:rFonts w:ascii="Calibri" w:hAnsi="Calibri"/>
      <w:b/>
      <w:bCs/>
      <w:color w:val="002060"/>
      <w:kern w:val="32"/>
      <w:sz w:val="32"/>
      <w:szCs w:val="32"/>
      <w:lang w:val="es-ES_tradnl" w:eastAsia="es-ES"/>
    </w:rPr>
  </w:style>
  <w:style w:type="character" w:customStyle="1" w:styleId="Ttulo3Car">
    <w:name w:val="Título 3 Car"/>
    <w:link w:val="Ttulo3"/>
    <w:semiHidden/>
    <w:rsid w:val="00547E1F"/>
    <w:rPr>
      <w:rFonts w:ascii="Cambria" w:eastAsia="Times New Roman" w:hAnsi="Cambria" w:cs="Times New Roman"/>
      <w:b/>
      <w:bCs/>
      <w:sz w:val="26"/>
      <w:szCs w:val="26"/>
      <w:lang w:val="es-ES_tradnl"/>
    </w:rPr>
  </w:style>
  <w:style w:type="paragraph" w:styleId="Prrafodelista">
    <w:name w:val="List Paragraph"/>
    <w:basedOn w:val="Normal"/>
    <w:uiPriority w:val="34"/>
    <w:qFormat/>
    <w:rsid w:val="000923A8"/>
    <w:pPr>
      <w:widowControl w:val="0"/>
      <w:autoSpaceDE w:val="0"/>
      <w:autoSpaceDN w:val="0"/>
      <w:adjustRightInd w:val="0"/>
      <w:spacing w:line="360" w:lineRule="auto"/>
      <w:ind w:left="720"/>
      <w:contextualSpacing/>
      <w:jc w:val="both"/>
    </w:pPr>
    <w:rPr>
      <w:sz w:val="24"/>
      <w:szCs w:val="24"/>
    </w:rPr>
  </w:style>
  <w:style w:type="character" w:customStyle="1" w:styleId="st">
    <w:name w:val="st"/>
    <w:rsid w:val="000923A8"/>
  </w:style>
  <w:style w:type="paragraph" w:styleId="Textoindependiente2">
    <w:name w:val="Body Text 2"/>
    <w:basedOn w:val="Normal"/>
    <w:link w:val="Textoindependiente2Car"/>
    <w:rsid w:val="00E2656D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rsid w:val="00E2656D"/>
    <w:rPr>
      <w:lang w:val="es-ES_tradnl"/>
    </w:rPr>
  </w:style>
  <w:style w:type="paragraph" w:customStyle="1" w:styleId="Default">
    <w:name w:val="Default"/>
    <w:rsid w:val="00336EA1"/>
    <w:pPr>
      <w:autoSpaceDE w:val="0"/>
      <w:autoSpaceDN w:val="0"/>
      <w:adjustRightInd w:val="0"/>
    </w:pPr>
    <w:rPr>
      <w:rFonts w:ascii="Verdana" w:eastAsia="Calibri" w:hAnsi="Verdana" w:cs="Verdana"/>
      <w:color w:val="000000"/>
      <w:sz w:val="24"/>
      <w:szCs w:val="24"/>
      <w:lang w:eastAsia="en-US"/>
    </w:rPr>
  </w:style>
  <w:style w:type="paragraph" w:styleId="NormalWeb">
    <w:name w:val="Normal (Web)"/>
    <w:basedOn w:val="Normal"/>
    <w:uiPriority w:val="99"/>
    <w:rsid w:val="00947A45"/>
    <w:pPr>
      <w:spacing w:before="100" w:beforeAutospacing="1" w:after="100" w:afterAutospacing="1"/>
    </w:pPr>
    <w:rPr>
      <w:sz w:val="24"/>
      <w:szCs w:val="24"/>
    </w:rPr>
  </w:style>
  <w:style w:type="character" w:customStyle="1" w:styleId="EncabezadoCar">
    <w:name w:val="Encabezado Car"/>
    <w:link w:val="Encabezado"/>
    <w:uiPriority w:val="99"/>
    <w:rsid w:val="006E0D20"/>
    <w:rPr>
      <w:rFonts w:ascii="Courier New" w:hAnsi="Courier New"/>
      <w:snapToGrid w:val="0"/>
      <w:lang w:val="es-ES_tradnl"/>
    </w:rPr>
  </w:style>
  <w:style w:type="character" w:styleId="Hipervnculo">
    <w:name w:val="Hyperlink"/>
    <w:uiPriority w:val="99"/>
    <w:rsid w:val="00D9448F"/>
    <w:rPr>
      <w:color w:val="467886"/>
      <w:u w:val="single"/>
    </w:rPr>
  </w:style>
  <w:style w:type="character" w:styleId="Mencinsinresolver">
    <w:name w:val="Unresolved Mention"/>
    <w:uiPriority w:val="99"/>
    <w:semiHidden/>
    <w:unhideWhenUsed/>
    <w:rsid w:val="00D9448F"/>
    <w:rPr>
      <w:color w:val="605E5C"/>
      <w:shd w:val="clear" w:color="auto" w:fill="E1DFDD"/>
    </w:rPr>
  </w:style>
  <w:style w:type="paragraph" w:styleId="TDC1">
    <w:name w:val="toc 1"/>
    <w:aliases w:val="titulo1"/>
    <w:basedOn w:val="Normal"/>
    <w:next w:val="Normal"/>
    <w:autoRedefine/>
    <w:uiPriority w:val="39"/>
    <w:unhideWhenUsed/>
    <w:rsid w:val="00D9448F"/>
    <w:pPr>
      <w:tabs>
        <w:tab w:val="right" w:leader="dot" w:pos="8505"/>
      </w:tabs>
      <w:spacing w:line="360" w:lineRule="auto"/>
      <w:ind w:left="426" w:hanging="8"/>
      <w:jc w:val="both"/>
    </w:pPr>
    <w:rPr>
      <w:rFonts w:ascii="Arial" w:eastAsia="Calibri" w:hAnsi="Arial" w:cs="Arial"/>
      <w:caps/>
      <w:szCs w:val="22"/>
      <w:lang w:eastAsia="en-U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D9448F"/>
    <w:pPr>
      <w:keepNext w:val="0"/>
      <w:keepLines/>
      <w:spacing w:before="480" w:after="0" w:line="276" w:lineRule="auto"/>
      <w:ind w:left="420" w:hanging="420"/>
      <w:jc w:val="both"/>
      <w:outlineLvl w:val="9"/>
    </w:pPr>
    <w:rPr>
      <w:rFonts w:ascii="Arial" w:eastAsia="MS Gothic" w:hAnsi="Arial"/>
      <w:caps/>
      <w:color w:val="365F91"/>
      <w:kern w:val="0"/>
      <w:sz w:val="28"/>
      <w:szCs w:val="28"/>
    </w:rPr>
  </w:style>
  <w:style w:type="paragraph" w:customStyle="1" w:styleId="paragraph">
    <w:name w:val="paragraph"/>
    <w:basedOn w:val="Normal"/>
    <w:rsid w:val="002F120B"/>
    <w:pPr>
      <w:spacing w:before="100" w:beforeAutospacing="1" w:after="100" w:afterAutospacing="1"/>
    </w:pPr>
    <w:rPr>
      <w:sz w:val="24"/>
      <w:szCs w:val="24"/>
    </w:rPr>
  </w:style>
  <w:style w:type="character" w:customStyle="1" w:styleId="normaltextrun">
    <w:name w:val="normaltextrun"/>
    <w:basedOn w:val="Fuentedeprrafopredeter"/>
    <w:rsid w:val="002F120B"/>
  </w:style>
  <w:style w:type="character" w:customStyle="1" w:styleId="eop">
    <w:name w:val="eop"/>
    <w:basedOn w:val="Fuentedeprrafopredeter"/>
    <w:rsid w:val="002F120B"/>
  </w:style>
  <w:style w:type="character" w:customStyle="1" w:styleId="Ttulo4Car">
    <w:name w:val="Título 4 Car"/>
    <w:link w:val="Ttulo4"/>
    <w:semiHidden/>
    <w:rsid w:val="00870D16"/>
    <w:rPr>
      <w:rFonts w:ascii="Aptos" w:eastAsia="Times New Roman" w:hAnsi="Aptos" w:cs="Times New Roman"/>
      <w:b/>
      <w:bCs/>
      <w:sz w:val="28"/>
      <w:szCs w:val="28"/>
      <w:lang w:val="es-ES_tradnl"/>
    </w:rPr>
  </w:style>
  <w:style w:type="paragraph" w:styleId="TDC2">
    <w:name w:val="toc 2"/>
    <w:basedOn w:val="Normal"/>
    <w:next w:val="Normal"/>
    <w:autoRedefine/>
    <w:uiPriority w:val="39"/>
    <w:rsid w:val="00870D16"/>
    <w:pPr>
      <w:ind w:left="200"/>
    </w:pPr>
  </w:style>
  <w:style w:type="paragraph" w:styleId="TDC3">
    <w:name w:val="toc 3"/>
    <w:basedOn w:val="Normal"/>
    <w:next w:val="Normal"/>
    <w:autoRedefine/>
    <w:uiPriority w:val="39"/>
    <w:rsid w:val="00870D16"/>
    <w:pPr>
      <w:ind w:left="400"/>
    </w:pPr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bttulo">
    <w:name w:val="Subtitle"/>
    <w:basedOn w:val="Normal"/>
    <w:next w:val="Normal"/>
    <w:link w:val="SubttuloCar"/>
    <w:qFormat/>
    <w:rsid w:val="00E36D4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E36D45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s-ES_tradnl" w:eastAsia="es-ES"/>
    </w:rPr>
  </w:style>
  <w:style w:type="paragraph" w:customStyle="1" w:styleId="Estilo1">
    <w:name w:val="Estilo1"/>
    <w:basedOn w:val="Normal"/>
    <w:qFormat/>
    <w:rsid w:val="006F6FC7"/>
    <w:pPr>
      <w:keepNext/>
      <w:keepLines/>
      <w:spacing w:after="10" w:line="266" w:lineRule="auto"/>
      <w:ind w:left="357" w:hanging="357"/>
      <w:jc w:val="both"/>
      <w:outlineLvl w:val="0"/>
    </w:pPr>
    <w:rPr>
      <w:rFonts w:ascii="Futura Lt BT" w:eastAsia="MS Gothic" w:hAnsi="Futura Lt BT"/>
      <w:b/>
      <w:bCs/>
      <w:color w:val="0070C0"/>
      <w:sz w:val="32"/>
      <w:szCs w:val="32"/>
    </w:rPr>
  </w:style>
  <w:style w:type="paragraph" w:customStyle="1" w:styleId="Estilo2">
    <w:name w:val="Estilo2"/>
    <w:basedOn w:val="Estilo1"/>
    <w:link w:val="Estilo2Car"/>
    <w:qFormat/>
    <w:rsid w:val="006F6FC7"/>
  </w:style>
  <w:style w:type="character" w:customStyle="1" w:styleId="Estilo2Car">
    <w:name w:val="Estilo2 Car"/>
    <w:basedOn w:val="Fuentedeprrafopredeter"/>
    <w:link w:val="Estilo2"/>
    <w:rsid w:val="006F6FC7"/>
    <w:rPr>
      <w:rFonts w:ascii="Futura Lt BT" w:eastAsia="MS Gothic" w:hAnsi="Futura Lt BT"/>
      <w:b/>
      <w:bCs/>
      <w:color w:val="0070C0"/>
      <w:sz w:val="32"/>
      <w:szCs w:val="32"/>
      <w:lang w:eastAsia="es-ES"/>
    </w:rPr>
  </w:style>
  <w:style w:type="paragraph" w:customStyle="1" w:styleId="RBbody">
    <w:name w:val="RB_body"/>
    <w:link w:val="RBbodyChar"/>
    <w:qFormat/>
    <w:rsid w:val="006670E3"/>
    <w:pPr>
      <w:spacing w:after="200" w:line="360" w:lineRule="auto"/>
    </w:pPr>
    <w:rPr>
      <w:rFonts w:ascii="Myriad Pro" w:hAnsi="Myriad Pro"/>
      <w:color w:val="5D5D5D"/>
      <w:shd w:val="clear" w:color="auto" w:fill="FFFFFF"/>
      <w:lang w:val="en-US" w:eastAsia="en-US"/>
    </w:rPr>
  </w:style>
  <w:style w:type="paragraph" w:customStyle="1" w:styleId="CaptionTableFigNumbered">
    <w:name w:val="Caption Table/Fig Numbered"/>
    <w:qFormat/>
    <w:rsid w:val="006670E3"/>
    <w:pPr>
      <w:spacing w:before="120" w:after="120" w:line="276" w:lineRule="auto"/>
    </w:pPr>
    <w:rPr>
      <w:rFonts w:asciiTheme="minorHAnsi" w:eastAsiaTheme="minorHAnsi" w:hAnsiTheme="minorHAnsi" w:cstheme="minorBidi"/>
      <w:b/>
      <w:sz w:val="14"/>
      <w:szCs w:val="14"/>
      <w:lang w:val="en-US" w:eastAsia="en-US"/>
    </w:rPr>
  </w:style>
  <w:style w:type="table" w:customStyle="1" w:styleId="TableStyleOptionB">
    <w:name w:val="Table Style Option B"/>
    <w:basedOn w:val="Tablanormal"/>
    <w:uiPriority w:val="99"/>
    <w:rsid w:val="006670E3"/>
    <w:rPr>
      <w:rFonts w:asciiTheme="minorHAnsi" w:eastAsiaTheme="minorHAnsi" w:hAnsiTheme="minorHAnsi" w:cstheme="minorBidi"/>
      <w:sz w:val="16"/>
      <w:szCs w:val="22"/>
      <w:lang w:val="en-US" w:eastAsia="en-US"/>
    </w:rPr>
    <w:tblPr>
      <w:tblStyleRowBandSize w:val="1"/>
      <w:tblInd w:w="115" w:type="dxa"/>
      <w:tblBorders>
        <w:bottom w:val="single" w:sz="12" w:space="0" w:color="auto"/>
      </w:tblBorders>
      <w:tblCellMar>
        <w:top w:w="72" w:type="dxa"/>
        <w:left w:w="115" w:type="dxa"/>
        <w:bottom w:w="43" w:type="dxa"/>
        <w:right w:w="115" w:type="dxa"/>
      </w:tblCellMar>
    </w:tblPr>
    <w:tblStylePr w:type="firstRow">
      <w:tblPr/>
      <w:tcPr>
        <w:tcBorders>
          <w:bottom w:val="single" w:sz="18" w:space="0" w:color="auto"/>
        </w:tcBorders>
      </w:tcPr>
    </w:tblStylePr>
    <w:tblStylePr w:type="band2Horz">
      <w:tblPr/>
      <w:tcPr>
        <w:shd w:val="clear" w:color="auto" w:fill="E6E6E6"/>
      </w:tcPr>
    </w:tblStylePr>
  </w:style>
  <w:style w:type="character" w:customStyle="1" w:styleId="RBbodyChar">
    <w:name w:val="RB_body Char"/>
    <w:basedOn w:val="Fuentedeprrafopredeter"/>
    <w:link w:val="RBbody"/>
    <w:locked/>
    <w:rsid w:val="006670E3"/>
    <w:rPr>
      <w:rFonts w:ascii="Myriad Pro" w:hAnsi="Myriad Pro"/>
      <w:color w:val="5D5D5D"/>
      <w:lang w:val="en-US" w:eastAsia="en-US"/>
    </w:rPr>
  </w:style>
  <w:style w:type="paragraph" w:styleId="Ttulo">
    <w:name w:val="Title"/>
    <w:basedOn w:val="Normal"/>
    <w:next w:val="Normal"/>
    <w:link w:val="TtuloCar"/>
    <w:qFormat/>
    <w:rsid w:val="00594F62"/>
    <w:pPr>
      <w:contextualSpacing/>
    </w:pPr>
    <w:rPr>
      <w:rFonts w:asciiTheme="majorHAnsi" w:eastAsiaTheme="majorEastAsia" w:hAnsiTheme="majorHAnsi" w:cstheme="majorBidi"/>
      <w:b/>
      <w:color w:val="002060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rsid w:val="00594F62"/>
    <w:rPr>
      <w:rFonts w:asciiTheme="majorHAnsi" w:eastAsiaTheme="majorEastAsia" w:hAnsiTheme="majorHAnsi" w:cstheme="majorBidi"/>
      <w:b/>
      <w:color w:val="002060"/>
      <w:spacing w:val="-10"/>
      <w:kern w:val="28"/>
      <w:sz w:val="56"/>
      <w:szCs w:val="5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7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8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9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7924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2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0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62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07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13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6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01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139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4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10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31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28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78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3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01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33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55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27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51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21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47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8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115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9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823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5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75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565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90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53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16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92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38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12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30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01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54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78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0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72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23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9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28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60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75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55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50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13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51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0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36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92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78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38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47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5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08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06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874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51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43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81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6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91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57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566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66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625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4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61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27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49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1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799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98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91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85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26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0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40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1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9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2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49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0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59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21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095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3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4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68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0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23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12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25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25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45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21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92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36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4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61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08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84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1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940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84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881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88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90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22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28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31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64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80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44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2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1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0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1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70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5159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33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81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64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6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70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8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36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9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75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56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11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22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783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85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13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849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89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277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46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01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13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07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76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48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5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94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7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8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3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6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322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0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98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3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571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7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91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70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58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9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681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74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947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9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874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009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3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935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15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06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905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20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22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2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391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76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59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2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13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0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46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8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64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73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82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96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615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06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44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1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881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97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50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457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5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73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84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19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50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189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8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43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4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901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03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0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222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49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11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33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81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71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86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27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042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31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17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3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83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03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52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41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88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79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427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9896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95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40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1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78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76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05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98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87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42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83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50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70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71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164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02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69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0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01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97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78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23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41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8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14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69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196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60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824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48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46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30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00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85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07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9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592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33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93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8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25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27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06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25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44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85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162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4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4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7843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3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2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971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40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80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70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66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520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63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46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5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46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43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493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3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87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2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80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7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87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86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750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15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3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3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8321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13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71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10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533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63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968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53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21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58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17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6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497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9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1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2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0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2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5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638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4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18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4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35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78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42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61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984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66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08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2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06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73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196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93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70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41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766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1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127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41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017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99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19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9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6734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1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2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2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5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472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6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49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78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91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1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58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00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45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36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60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16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14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83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02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6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07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9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604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74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093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39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08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12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34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730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2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05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7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2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25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93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70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472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40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043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22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18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96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70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0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208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31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67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19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12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44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04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8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02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9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09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46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79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3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7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5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27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4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A:\Fax%20U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B9ABA4E47230742866E2491AFED3702" ma:contentTypeVersion="11" ma:contentTypeDescription="Crear nuevo documento." ma:contentTypeScope="" ma:versionID="3cd001560e92da77fe963139177b1aac">
  <xsd:schema xmlns:xsd="http://www.w3.org/2001/XMLSchema" xmlns:xs="http://www.w3.org/2001/XMLSchema" xmlns:p="http://schemas.microsoft.com/office/2006/metadata/properties" xmlns:ns2="81a5e1ba-7a00-4ebe-917f-6f2c8759c235" xmlns:ns3="4e510e59-4d37-4d71-af38-ba72d25ab421" targetNamespace="http://schemas.microsoft.com/office/2006/metadata/properties" ma:root="true" ma:fieldsID="2584b971b829cd29341f0755e8027dda" ns2:_="" ns3:_="">
    <xsd:import namespace="81a5e1ba-7a00-4ebe-917f-6f2c8759c235"/>
    <xsd:import namespace="4e510e59-4d37-4d71-af38-ba72d25ab4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COMENTARIO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a5e1ba-7a00-4ebe-917f-6f2c8759c2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MENTARIOS" ma:index="11" nillable="true" ma:displayName="COMENTARIOS" ma:format="Dropdown" ma:internalName="COMENTARIOS">
      <xsd:simpleType>
        <xsd:restriction base="dms:Text">
          <xsd:maxLength value="255"/>
        </xsd:restrict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08807f74-7575-4bc8-947b-c001875908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510e59-4d37-4d71-af38-ba72d25ab42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a16b9ea-cdfd-4097-8005-97d637e98225}" ma:internalName="TaxCatchAll" ma:showField="CatchAllData" ma:web="4e510e59-4d37-4d71-af38-ba72d25ab4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ENTARIOS xmlns="81a5e1ba-7a00-4ebe-917f-6f2c8759c235" xsi:nil="true"/>
    <lcf76f155ced4ddcb4097134ff3c332f xmlns="81a5e1ba-7a00-4ebe-917f-6f2c8759c235">
      <Terms xmlns="http://schemas.microsoft.com/office/infopath/2007/PartnerControls"/>
    </lcf76f155ced4ddcb4097134ff3c332f>
    <TaxCatchAll xmlns="4e510e59-4d37-4d71-af38-ba72d25ab421" xsi:nil="true"/>
  </documentManagement>
</p:properties>
</file>

<file path=customXml/itemProps1.xml><?xml version="1.0" encoding="utf-8"?>
<ds:datastoreItem xmlns:ds="http://schemas.openxmlformats.org/officeDocument/2006/customXml" ds:itemID="{BC8C3A85-A3C3-4922-A1B5-ABAEEA2E84D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F6C6146-0B15-49B2-92E8-EC53E528A7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a5e1ba-7a00-4ebe-917f-6f2c8759c235"/>
    <ds:schemaRef ds:uri="4e510e59-4d37-4d71-af38-ba72d25ab4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A8BAD6-EB54-4613-A32B-A0909BAE86C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6AC44FC-9922-411A-8BF2-8A8564690205}">
  <ds:schemaRefs>
    <ds:schemaRef ds:uri="http://schemas.microsoft.com/office/2006/metadata/properties"/>
    <ds:schemaRef ds:uri="http://schemas.microsoft.com/office/infopath/2007/PartnerControls"/>
    <ds:schemaRef ds:uri="81a5e1ba-7a00-4ebe-917f-6f2c8759c235"/>
    <ds:schemaRef ds:uri="4e510e59-4d37-4d71-af38-ba72d25ab42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Fax UTE.dot</Template>
  <TotalTime>7</TotalTime>
  <Pages>3</Pages>
  <Words>203</Words>
  <Characters>1074</Characters>
  <Application>Microsoft Office Word</Application>
  <DocSecurity>0</DocSecurity>
  <Lines>153</Lines>
  <Paragraphs>45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Fernando Igual</cp:lastModifiedBy>
  <cp:revision>3</cp:revision>
  <cp:lastPrinted>2025-05-12T19:14:00Z</cp:lastPrinted>
  <dcterms:created xsi:type="dcterms:W3CDTF">2025-05-12T18:22:00Z</dcterms:created>
  <dcterms:modified xsi:type="dcterms:W3CDTF">2026-05-27T15:13:00Z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0x010100DB9ABA4E47230742866E2491AFED3702</vt:lpwstr>
  </property>
</Properties>
</file>