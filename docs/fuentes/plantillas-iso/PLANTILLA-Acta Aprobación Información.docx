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03E8" w14:textId="77777777" w:rsidR="00966CB8" w:rsidRPr="00561A92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ED098B8" w14:textId="77777777" w:rsidR="00966CB8" w:rsidRPr="00561A92" w:rsidRDefault="00966CB8" w:rsidP="00966CB8">
      <w:pPr>
        <w:widowControl w:val="0"/>
        <w:tabs>
          <w:tab w:val="left" w:pos="7110"/>
        </w:tabs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  <w:r w:rsidRPr="00561A92">
        <w:rPr>
          <w:rFonts w:ascii="Futura Lt BT" w:hAnsi="Futura Lt BT" w:cs="Arial"/>
          <w:b/>
          <w:bCs/>
          <w:lang w:val="es-ES"/>
        </w:rPr>
        <w:tab/>
      </w:r>
    </w:p>
    <w:p w14:paraId="237FC8F3" w14:textId="77777777" w:rsidR="00966CB8" w:rsidRPr="00561A92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84CE0B9" w14:textId="77777777" w:rsidR="00966CB8" w:rsidRPr="00561A92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3856203B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FEDBB4D" w14:textId="77777777" w:rsidR="00966CB8" w:rsidRPr="00561A92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center"/>
        <w:rPr>
          <w:rFonts w:ascii="Futura Lt BT" w:eastAsia="Arial" w:hAnsi="Futura Lt BT" w:cs="Arial"/>
          <w:b/>
          <w:sz w:val="36"/>
          <w:szCs w:val="36"/>
          <w:lang w:val="es-ES"/>
        </w:rPr>
      </w:pPr>
      <w:r w:rsidRPr="00561A92">
        <w:rPr>
          <w:rFonts w:ascii="Futura Lt BT" w:eastAsia="Arial" w:hAnsi="Futura Lt BT" w:cs="Arial"/>
          <w:b/>
          <w:sz w:val="36"/>
          <w:szCs w:val="36"/>
          <w:lang w:val="es-ES"/>
        </w:rPr>
        <w:t>ACTA DE APROBACIÓN DE INFORMACIÓN</w:t>
      </w:r>
    </w:p>
    <w:p w14:paraId="19EE18E3" w14:textId="77777777" w:rsidR="00966CB8" w:rsidRPr="00561A92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4C2B7BEC" w14:textId="77777777" w:rsidR="00C47690" w:rsidRPr="00561A92" w:rsidRDefault="00C47690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512522AD" w14:textId="77777777" w:rsidR="00C47690" w:rsidRPr="00561A92" w:rsidRDefault="00C47690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39D13B5E" w14:textId="77777777" w:rsidR="00C47690" w:rsidRPr="00561A92" w:rsidRDefault="00C47690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537D41EA" w14:textId="77777777" w:rsidR="00C47690" w:rsidRPr="00561A92" w:rsidRDefault="00C47690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7B40E6F" w14:textId="093D19F7" w:rsidR="00966CB8" w:rsidRPr="00561A92" w:rsidRDefault="00966CB8" w:rsidP="579AE521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5"/>
        <w:gridCol w:w="3030"/>
        <w:gridCol w:w="2970"/>
      </w:tblGrid>
      <w:tr w:rsidR="00C47690" w:rsidRPr="00561A92" w14:paraId="5AE51851" w14:textId="77777777" w:rsidTr="00C47690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1DC620CA" w14:textId="77777777" w:rsidR="00C47690" w:rsidRPr="00561A92" w:rsidRDefault="00C47690" w:rsidP="00C47690">
            <w:pPr>
              <w:ind w:right="45"/>
              <w:jc w:val="center"/>
              <w:textAlignment w:val="baseline"/>
              <w:rPr>
                <w:rFonts w:ascii="Segoe UI" w:hAnsi="Segoe UI" w:cs="Segoe UI"/>
                <w:color w:val="FFFFFF" w:themeColor="background1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b/>
                <w:bCs/>
                <w:color w:val="FFFFFF" w:themeColor="background1"/>
                <w:lang w:val="es-ES"/>
              </w:rPr>
              <w:t>Elaborado</w:t>
            </w:r>
            <w:r w:rsidRPr="00561A92">
              <w:rPr>
                <w:rFonts w:ascii="Arial" w:hAnsi="Arial" w:cs="Arial"/>
                <w:color w:val="FFFFFF" w:themeColor="background1"/>
                <w:lang w:val="es-ES"/>
              </w:rPr>
              <w:t> </w:t>
            </w:r>
            <w:r w:rsidRPr="00561A92">
              <w:rPr>
                <w:rFonts w:ascii="Futura Lt BT" w:hAnsi="Futura Lt BT" w:cs="Segoe UI"/>
                <w:color w:val="FFFFFF" w:themeColor="background1"/>
                <w:lang w:val="es-ES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54E4A8D1" w14:textId="77777777" w:rsidR="00C47690" w:rsidRPr="00561A92" w:rsidRDefault="00C47690" w:rsidP="00C47690">
            <w:pPr>
              <w:ind w:right="45"/>
              <w:jc w:val="center"/>
              <w:textAlignment w:val="baseline"/>
              <w:rPr>
                <w:rFonts w:ascii="Segoe UI" w:hAnsi="Segoe UI" w:cs="Segoe UI"/>
                <w:color w:val="FFFFFF" w:themeColor="background1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b/>
                <w:bCs/>
                <w:color w:val="FFFFFF" w:themeColor="background1"/>
                <w:lang w:val="es-ES"/>
              </w:rPr>
              <w:t>Revisado</w:t>
            </w:r>
            <w:r w:rsidRPr="00561A92">
              <w:rPr>
                <w:rFonts w:ascii="Arial" w:hAnsi="Arial" w:cs="Arial"/>
                <w:color w:val="FFFFFF" w:themeColor="background1"/>
                <w:lang w:val="es-ES"/>
              </w:rPr>
              <w:t> </w:t>
            </w:r>
            <w:r w:rsidRPr="00561A92">
              <w:rPr>
                <w:rFonts w:ascii="Futura Lt BT" w:hAnsi="Futura Lt BT" w:cs="Segoe UI"/>
                <w:color w:val="FFFFFF" w:themeColor="background1"/>
                <w:lang w:val="es-ES"/>
              </w:rPr>
              <w:t> </w:t>
            </w: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632D460C" w14:textId="77777777" w:rsidR="00C47690" w:rsidRPr="00561A92" w:rsidRDefault="00C47690" w:rsidP="00C47690">
            <w:pPr>
              <w:ind w:right="45"/>
              <w:jc w:val="center"/>
              <w:textAlignment w:val="baseline"/>
              <w:rPr>
                <w:rFonts w:ascii="Segoe UI" w:hAnsi="Segoe UI" w:cs="Segoe UI"/>
                <w:color w:val="FFFFFF" w:themeColor="background1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b/>
                <w:bCs/>
                <w:color w:val="FFFFFF" w:themeColor="background1"/>
                <w:lang w:val="es-ES"/>
              </w:rPr>
              <w:t>Aprobado</w:t>
            </w:r>
            <w:r w:rsidRPr="00561A92">
              <w:rPr>
                <w:rFonts w:ascii="Arial" w:hAnsi="Arial" w:cs="Arial"/>
                <w:color w:val="FFFFFF" w:themeColor="background1"/>
                <w:lang w:val="es-ES"/>
              </w:rPr>
              <w:t> </w:t>
            </w:r>
            <w:r w:rsidRPr="00561A92">
              <w:rPr>
                <w:rFonts w:ascii="Futura Lt BT" w:hAnsi="Futura Lt BT" w:cs="Segoe UI"/>
                <w:color w:val="FFFFFF" w:themeColor="background1"/>
                <w:lang w:val="es-ES"/>
              </w:rPr>
              <w:t> </w:t>
            </w:r>
          </w:p>
        </w:tc>
      </w:tr>
      <w:tr w:rsidR="00C47690" w:rsidRPr="00561A92" w14:paraId="64D4B95C" w14:textId="77777777" w:rsidTr="00C47690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21E2D317" w14:textId="77777777" w:rsidR="00C47690" w:rsidRPr="00561A92" w:rsidRDefault="00C47690" w:rsidP="00C476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15C8CFE8" w14:textId="42E5295E" w:rsidR="00C47690" w:rsidRPr="00561A92" w:rsidRDefault="00C47690" w:rsidP="00C476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i/>
                <w:iCs/>
                <w:lang w:val="es-ES"/>
              </w:rPr>
              <w:t xml:space="preserve">Fecha: </w:t>
            </w:r>
            <w:proofErr w:type="spellStart"/>
            <w:r w:rsidR="001A10CC" w:rsidRPr="00561A92">
              <w:rPr>
                <w:rFonts w:ascii="Futura Lt BT" w:hAnsi="Futura Lt BT" w:cs="Segoe UI"/>
                <w:i/>
                <w:iCs/>
                <w:lang w:val="es-ES"/>
              </w:rPr>
              <w:t>XXXXx</w:t>
            </w:r>
            <w:proofErr w:type="spellEnd"/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53DCB3BF" w14:textId="77777777" w:rsidR="00C47690" w:rsidRPr="00561A92" w:rsidRDefault="00C47690" w:rsidP="00C476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54E896A1" w14:textId="6D332F40" w:rsidR="00C47690" w:rsidRPr="00561A92" w:rsidRDefault="00C47690" w:rsidP="00C476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lang w:val="es-ES"/>
              </w:rPr>
              <w:t xml:space="preserve">Fecha: </w:t>
            </w:r>
            <w:r w:rsidR="001A10CC" w:rsidRPr="00561A92">
              <w:rPr>
                <w:rFonts w:ascii="Futura Lt BT" w:hAnsi="Futura Lt BT" w:cs="Segoe UI"/>
                <w:lang w:val="es-ES"/>
              </w:rPr>
              <w:t>XXXXXX</w:t>
            </w: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79E77C12" w14:textId="77777777" w:rsidR="00C47690" w:rsidRPr="00561A92" w:rsidRDefault="00C47690" w:rsidP="00C476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408FB9B9" w14:textId="375C823C" w:rsidR="00C47690" w:rsidRPr="00561A92" w:rsidRDefault="00C47690" w:rsidP="00C476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561A92">
              <w:rPr>
                <w:rFonts w:ascii="Futura Lt BT" w:hAnsi="Futura Lt BT" w:cs="Segoe UI"/>
                <w:i/>
                <w:iCs/>
                <w:lang w:val="es-ES"/>
              </w:rPr>
              <w:t xml:space="preserve">Fecha: </w:t>
            </w:r>
            <w:r w:rsidR="001A10CC" w:rsidRPr="00561A92">
              <w:rPr>
                <w:rFonts w:ascii="Futura Lt BT" w:hAnsi="Futura Lt BT" w:cs="Segoe UI"/>
                <w:i/>
                <w:iCs/>
                <w:lang w:val="es-ES"/>
              </w:rPr>
              <w:t>XXXXXXX</w:t>
            </w:r>
          </w:p>
        </w:tc>
      </w:tr>
      <w:tr w:rsidR="00C47690" w:rsidRPr="00561A92" w14:paraId="374B737D" w14:textId="77777777" w:rsidTr="00C47690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5A3E787C" w14:textId="37F8FA05" w:rsidR="00BA10D5" w:rsidRPr="00561A92" w:rsidRDefault="00BA10D5" w:rsidP="00C47690">
            <w:pPr>
              <w:ind w:right="45"/>
              <w:jc w:val="center"/>
              <w:textAlignment w:val="baseline"/>
              <w:rPr>
                <w:rFonts w:ascii="Futura Lt BT" w:hAnsi="Futura Lt BT" w:cs="Segoe UI"/>
                <w:b/>
                <w:bCs/>
                <w:lang w:val="es-ES"/>
              </w:rPr>
            </w:pPr>
          </w:p>
          <w:p w14:paraId="7C37D9E1" w14:textId="77777777" w:rsidR="00C47690" w:rsidRPr="00561A92" w:rsidRDefault="00C47690" w:rsidP="00C47690">
            <w:pPr>
              <w:ind w:right="45"/>
              <w:jc w:val="center"/>
              <w:textAlignment w:val="baseline"/>
              <w:rPr>
                <w:rFonts w:ascii="Futura Lt BT" w:hAnsi="Futura Lt BT" w:cs="Segoe UI"/>
                <w:b/>
                <w:bCs/>
                <w:lang w:val="es-ES"/>
              </w:rPr>
            </w:pPr>
          </w:p>
          <w:p w14:paraId="13875521" w14:textId="77777777" w:rsidR="001A10CC" w:rsidRPr="00561A92" w:rsidRDefault="001A10CC" w:rsidP="00C47690">
            <w:pPr>
              <w:ind w:right="45"/>
              <w:jc w:val="center"/>
              <w:textAlignment w:val="baseline"/>
              <w:rPr>
                <w:rFonts w:ascii="Futura Lt BT" w:hAnsi="Futura Lt BT" w:cs="Segoe UI"/>
                <w:b/>
                <w:bCs/>
                <w:sz w:val="18"/>
                <w:szCs w:val="18"/>
                <w:lang w:val="es-ES"/>
              </w:rPr>
            </w:pPr>
          </w:p>
          <w:p w14:paraId="3AF3DECA" w14:textId="77777777" w:rsidR="001A10CC" w:rsidRPr="00561A92" w:rsidRDefault="001A10CC" w:rsidP="00C47690">
            <w:pPr>
              <w:ind w:right="45"/>
              <w:jc w:val="center"/>
              <w:textAlignment w:val="baseline"/>
              <w:rPr>
                <w:rFonts w:ascii="Futura Lt BT" w:hAnsi="Futura Lt BT" w:cs="Segoe UI"/>
                <w:b/>
                <w:bCs/>
                <w:sz w:val="18"/>
                <w:szCs w:val="18"/>
                <w:lang w:val="es-ES"/>
              </w:rPr>
            </w:pPr>
          </w:p>
          <w:p w14:paraId="31664F5B" w14:textId="6612CA81" w:rsidR="001A10CC" w:rsidRPr="00561A92" w:rsidRDefault="001A10CC" w:rsidP="00C47690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23503305" w14:textId="357E1CF4" w:rsidR="00C47690" w:rsidRPr="00561A92" w:rsidRDefault="00C47690" w:rsidP="00C47690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0A1DE0F3" w14:textId="4F647671" w:rsidR="00C47690" w:rsidRPr="00561A92" w:rsidRDefault="00C47690" w:rsidP="00C47690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</w:tr>
    </w:tbl>
    <w:p w14:paraId="705D3CC9" w14:textId="77777777" w:rsidR="00966CB8" w:rsidRPr="00561A92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52312B1E" w14:textId="77777777" w:rsidR="00966CB8" w:rsidRPr="00561A92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6E7278BC" w14:textId="425AF099" w:rsidR="00BA10D5" w:rsidRPr="00561A92" w:rsidRDefault="00BA10D5">
      <w:pPr>
        <w:rPr>
          <w:rFonts w:ascii="Futura Lt BT" w:hAnsi="Futura Lt BT" w:cs="Arial"/>
          <w:b/>
          <w:bCs/>
          <w:lang w:val="es-ES"/>
        </w:rPr>
      </w:pPr>
      <w:r w:rsidRPr="00561A92">
        <w:rPr>
          <w:rFonts w:ascii="Futura Lt BT" w:hAnsi="Futura Lt BT" w:cs="Arial"/>
          <w:b/>
          <w:bCs/>
          <w:lang w:val="es-ES"/>
        </w:rPr>
        <w:br w:type="page"/>
      </w:r>
    </w:p>
    <w:p w14:paraId="35CCF9AB" w14:textId="77777777" w:rsidR="00966CB8" w:rsidRPr="00561A92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tbl>
      <w:tblPr>
        <w:tblW w:w="0" w:type="auto"/>
        <w:tblInd w:w="90" w:type="dxa"/>
        <w:tblLayout w:type="fixed"/>
        <w:tblLook w:val="06A0" w:firstRow="1" w:lastRow="0" w:firstColumn="1" w:lastColumn="0" w:noHBand="1" w:noVBand="1"/>
      </w:tblPr>
      <w:tblGrid>
        <w:gridCol w:w="1892"/>
        <w:gridCol w:w="2785"/>
        <w:gridCol w:w="1005"/>
        <w:gridCol w:w="1080"/>
        <w:gridCol w:w="1728"/>
      </w:tblGrid>
      <w:tr w:rsidR="00966CB8" w:rsidRPr="00561A92" w14:paraId="61C92B5D" w14:textId="77777777" w:rsidTr="00C47690">
        <w:trPr>
          <w:trHeight w:val="210"/>
        </w:trPr>
        <w:tc>
          <w:tcPr>
            <w:tcW w:w="1892" w:type="dxa"/>
            <w:vMerge w:val="restart"/>
            <w:tcBorders>
              <w:top w:val="single" w:sz="8" w:space="0" w:color="auto"/>
              <w:left w:val="single" w:sz="4" w:space="0" w:color="000000" w:themeColor="text1"/>
              <w:bottom w:val="single" w:sz="8" w:space="0" w:color="auto"/>
              <w:right w:val="single" w:sz="4" w:space="0" w:color="000000" w:themeColor="text1"/>
            </w:tcBorders>
            <w:tcMar>
              <w:left w:w="70" w:type="dxa"/>
              <w:right w:w="70" w:type="dxa"/>
            </w:tcMar>
          </w:tcPr>
          <w:p w14:paraId="0B1D2DC0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sz w:val="19"/>
                <w:szCs w:val="19"/>
              </w:rPr>
            </w:pPr>
          </w:p>
        </w:tc>
        <w:tc>
          <w:tcPr>
            <w:tcW w:w="3790" w:type="dxa"/>
            <w:gridSpan w:val="2"/>
            <w:vMerge w:val="restart"/>
            <w:tcBorders>
              <w:top w:val="single" w:sz="8" w:space="0" w:color="auto"/>
              <w:left w:val="single" w:sz="4" w:space="0" w:color="000000" w:themeColor="text1"/>
              <w:bottom w:val="single" w:sz="8" w:space="0" w:color="auto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14:paraId="7970CF14" w14:textId="77777777" w:rsidR="00966CB8" w:rsidRPr="00561A92" w:rsidRDefault="00966CB8" w:rsidP="006E7348">
            <w:pPr>
              <w:spacing w:line="257" w:lineRule="auto"/>
              <w:jc w:val="center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  <w:sz w:val="22"/>
                <w:szCs w:val="22"/>
              </w:rPr>
              <w:t>HOJA DE CONTROL DE CAMBIOS</w:t>
            </w: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single" w:sz="4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7C5292A" w14:textId="59FA161B" w:rsidR="00966CB8" w:rsidRPr="00561A92" w:rsidRDefault="00FA145D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  <w:lang w:val="es-ES"/>
              </w:rPr>
              <w:t>AVINTIA</w:t>
            </w:r>
          </w:p>
        </w:tc>
      </w:tr>
      <w:tr w:rsidR="00966CB8" w:rsidRPr="00561A92" w14:paraId="326C5FE9" w14:textId="77777777" w:rsidTr="00C47690">
        <w:trPr>
          <w:trHeight w:val="210"/>
        </w:trPr>
        <w:tc>
          <w:tcPr>
            <w:tcW w:w="1892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917968" w14:textId="77777777" w:rsidR="00966CB8" w:rsidRPr="00561A92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EB76D4" w14:textId="77777777" w:rsidR="00966CB8" w:rsidRPr="00561A92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3A7A28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</w:rPr>
              <w:t>ED</w:t>
            </w:r>
            <w:r w:rsidRPr="00561A92">
              <w:rPr>
                <w:rFonts w:ascii="Futura Lt BT" w:eastAsia="Nunito Sans" w:hAnsi="Futura Lt BT" w:cs="Nunito Sans"/>
              </w:rPr>
              <w:t>.00</w:t>
            </w:r>
          </w:p>
        </w:tc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26D33E4" w14:textId="7F926A62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</w:rPr>
              <w:t>Marzo 2025</w:t>
            </w:r>
          </w:p>
        </w:tc>
      </w:tr>
      <w:tr w:rsidR="00966CB8" w:rsidRPr="00561A92" w14:paraId="6989E63C" w14:textId="77777777" w:rsidTr="00C47690">
        <w:trPr>
          <w:trHeight w:val="195"/>
        </w:trPr>
        <w:tc>
          <w:tcPr>
            <w:tcW w:w="18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83C53" w14:textId="77777777" w:rsidR="00966CB8" w:rsidRPr="00561A92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1EFBFF" w14:textId="77777777" w:rsidR="00966CB8" w:rsidRPr="00561A92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single" w:sz="4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EB60FD3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</w:rPr>
              <w:t>Hoja 1 de 1</w:t>
            </w:r>
          </w:p>
        </w:tc>
      </w:tr>
      <w:tr w:rsidR="00966CB8" w:rsidRPr="00561A92" w14:paraId="79F1A344" w14:textId="77777777" w:rsidTr="00C47690">
        <w:trPr>
          <w:trHeight w:val="420"/>
        </w:trPr>
        <w:tc>
          <w:tcPr>
            <w:tcW w:w="8490" w:type="dxa"/>
            <w:gridSpan w:val="5"/>
            <w:tcBorders>
              <w:top w:val="single" w:sz="4" w:space="0" w:color="000000" w:themeColor="text1"/>
              <w:left w:val="single" w:sz="8" w:space="0" w:color="auto"/>
              <w:bottom w:val="nil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A527F7C" w14:textId="295EEC73" w:rsidR="00966CB8" w:rsidRPr="00561A92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  <w:t>DOCUMENTO</w:t>
            </w:r>
            <w:r w:rsidRPr="00561A92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>: ACTA DE APROBACIÓN DE INFORMACIÓN.</w:t>
            </w:r>
          </w:p>
        </w:tc>
      </w:tr>
      <w:tr w:rsidR="00966CB8" w:rsidRPr="00561A92" w14:paraId="346EBF69" w14:textId="77777777" w:rsidTr="20B229B4">
        <w:trPr>
          <w:trHeight w:val="405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46116522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proofErr w:type="spellStart"/>
            <w:r w:rsidRPr="00561A92"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  <w:t>Nº</w:t>
            </w:r>
            <w:proofErr w:type="spellEnd"/>
            <w:r w:rsidRPr="00561A92"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  <w:t xml:space="preserve"> de revisión / Fecha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2461A5E4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  <w:sz w:val="19"/>
                <w:szCs w:val="19"/>
              </w:rPr>
              <w:t>Apartado modificado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5125DBD1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  <w:sz w:val="19"/>
                <w:szCs w:val="19"/>
              </w:rPr>
              <w:t>Descripción de las modificaciones</w:t>
            </w:r>
          </w:p>
        </w:tc>
      </w:tr>
      <w:tr w:rsidR="00966CB8" w:rsidRPr="00561A92" w14:paraId="770300A7" w14:textId="77777777" w:rsidTr="20B229B4">
        <w:trPr>
          <w:trHeight w:val="51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17B1FADC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lang w:val="es-ES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  <w:lang w:val="es-ES"/>
              </w:rPr>
              <w:t>Ed. 00</w:t>
            </w:r>
          </w:p>
          <w:p w14:paraId="21F189FD" w14:textId="3608A33B" w:rsidR="00966CB8" w:rsidRPr="00561A92" w:rsidRDefault="64CB7214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lang w:val="es-ES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  <w:lang w:val="es-ES"/>
              </w:rPr>
              <w:t>Marzo</w:t>
            </w:r>
            <w:r w:rsidR="00966CB8" w:rsidRPr="00561A92">
              <w:rPr>
                <w:rFonts w:ascii="Futura Lt BT" w:eastAsia="Nunito Sans" w:hAnsi="Futura Lt BT" w:cs="Nunito Sans"/>
                <w:b/>
                <w:bCs/>
                <w:lang w:val="es-ES"/>
              </w:rPr>
              <w:t xml:space="preserve"> de 2025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476E00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</w:rPr>
              <w:t>Edición Inicial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153CD98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</w:rPr>
              <w:t xml:space="preserve"> </w:t>
            </w:r>
          </w:p>
        </w:tc>
      </w:tr>
      <w:tr w:rsidR="00966CB8" w:rsidRPr="00561A92" w14:paraId="6201D5BE" w14:textId="77777777" w:rsidTr="20B229B4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93D0EF6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Arial" w:hAnsi="Futura Lt BT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673DCCB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5EA2106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561A92" w14:paraId="7D45226A" w14:textId="77777777" w:rsidTr="20B229B4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7B71CFCF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Nunito Sans" w:hAnsi="Futura Lt BT" w:cs="Nunito Sans"/>
                <w:b/>
                <w:bCs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83E26B8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36037AF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561A92" w14:paraId="78C8C2A6" w14:textId="77777777" w:rsidTr="20B229B4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604647A6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33790FD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C1D9AF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561A92" w14:paraId="207B57AC" w14:textId="77777777" w:rsidTr="20B229B4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8E0545A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10ED90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76AA97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561A92" w14:paraId="2BCB56DC" w14:textId="77777777" w:rsidTr="20B229B4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6DF1BC8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8398746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074413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561A92" w14:paraId="41474797" w14:textId="77777777" w:rsidTr="20B229B4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2CFF41D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ED4CD3B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561A92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D24252" w14:textId="77777777" w:rsidR="00966CB8" w:rsidRPr="00561A92" w:rsidRDefault="00966CB8" w:rsidP="006E7348">
            <w:pPr>
              <w:spacing w:line="257" w:lineRule="auto"/>
              <w:jc w:val="both"/>
              <w:rPr>
                <w:rFonts w:ascii="Futura Lt BT" w:eastAsia="Calibri" w:hAnsi="Futura Lt BT" w:cs="Calibri"/>
              </w:rPr>
            </w:pPr>
          </w:p>
        </w:tc>
      </w:tr>
    </w:tbl>
    <w:p w14:paraId="669232CF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lang w:val="pt-PT"/>
        </w:rPr>
      </w:pPr>
    </w:p>
    <w:p w14:paraId="11B42FEE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489F732F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2812B4FB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70B5D207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0A475660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6DC94FDA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5F095A20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04D36840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3D5324EF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39BCBBD1" w14:textId="77777777" w:rsidR="00966CB8" w:rsidRPr="00561A92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60061E4C" w14:textId="77777777" w:rsidR="005E3D9C" w:rsidRPr="00561A92" w:rsidRDefault="005E3D9C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19B5155F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7E26EB73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E4E08E6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4A3211EA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0A080D3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B9F84DF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33EEA82F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323AAD52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4491265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54D67532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33DEF18C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19610A0D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26833CD6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57F50EA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114CAE16" w14:textId="77777777" w:rsidR="00966CB8" w:rsidRPr="00561A92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4696FB01" w14:textId="77777777" w:rsidR="00FA145D" w:rsidRPr="00561A92" w:rsidRDefault="00FA145D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52EF500" w14:textId="77777777" w:rsidR="00FA145D" w:rsidRPr="00561A92" w:rsidRDefault="00FA145D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562D9F19" w14:textId="77777777" w:rsidR="00FA145D" w:rsidRPr="00561A92" w:rsidRDefault="00FA145D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32096E58" w14:textId="4CB0F08D" w:rsidR="002E43B6" w:rsidRPr="00561A92" w:rsidRDefault="006670E3" w:rsidP="002E43B6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center"/>
        <w:rPr>
          <w:rFonts w:ascii="Futura Lt BT" w:eastAsia="Arial" w:hAnsi="Futura Lt BT" w:cs="Arial"/>
          <w:b/>
          <w:sz w:val="36"/>
          <w:szCs w:val="36"/>
          <w:lang w:val="es-ES"/>
        </w:rPr>
      </w:pPr>
      <w:r w:rsidRPr="00561A92">
        <w:rPr>
          <w:rFonts w:ascii="Futura Lt BT" w:eastAsia="Arial" w:hAnsi="Futura Lt BT" w:cs="Arial"/>
          <w:b/>
          <w:sz w:val="36"/>
          <w:szCs w:val="36"/>
          <w:lang w:val="es-ES"/>
        </w:rPr>
        <w:lastRenderedPageBreak/>
        <w:t>ACTA DE APROBACIÓN DE INFORMACIÓN</w:t>
      </w:r>
    </w:p>
    <w:p w14:paraId="6C3A4E21" w14:textId="77777777" w:rsidR="00504C4D" w:rsidRPr="00561A92" w:rsidRDefault="00504C4D" w:rsidP="00504C4D">
      <w:pPr>
        <w:spacing w:after="10" w:line="267" w:lineRule="auto"/>
        <w:jc w:val="both"/>
        <w:rPr>
          <w:rFonts w:ascii="Futura Lt BT" w:eastAsia="Calibri" w:hAnsi="Futura Lt BT" w:cs="Calibri"/>
          <w:szCs w:val="22"/>
          <w:lang w:val="es-ES"/>
        </w:rPr>
      </w:pPr>
    </w:p>
    <w:tbl>
      <w:tblPr>
        <w:tblW w:w="9492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3402"/>
        <w:gridCol w:w="6090"/>
      </w:tblGrid>
      <w:tr w:rsidR="006670E3" w:rsidRPr="00561A92" w14:paraId="2E5F2596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2801B38C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proofErr w:type="spellStart"/>
            <w:r w:rsidRPr="00561A92">
              <w:rPr>
                <w:rFonts w:ascii="Futura Lt BT" w:hAnsi="Futura Lt BT"/>
                <w:b/>
                <w:bCs/>
                <w:color w:val="auto"/>
              </w:rPr>
              <w:t>Documento</w:t>
            </w:r>
            <w:proofErr w:type="spellEnd"/>
            <w:r w:rsidRPr="00561A92">
              <w:rPr>
                <w:rFonts w:ascii="Futura Lt BT" w:hAnsi="Futura Lt BT"/>
                <w:b/>
                <w:bCs/>
                <w:color w:val="auto"/>
              </w:rPr>
              <w:t xml:space="preserve"> y </w:t>
            </w:r>
            <w:proofErr w:type="spellStart"/>
            <w:r w:rsidRPr="00561A92">
              <w:rPr>
                <w:rFonts w:ascii="Futura Lt BT" w:hAnsi="Futura Lt BT"/>
                <w:b/>
                <w:bCs/>
                <w:color w:val="auto"/>
              </w:rPr>
              <w:t>revisión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6451BA26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561A92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561A92" w14:paraId="15C9ED52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1331C6E8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proofErr w:type="spellStart"/>
            <w:r w:rsidRPr="00561A92">
              <w:rPr>
                <w:rFonts w:ascii="Futura Lt BT" w:hAnsi="Futura Lt BT"/>
                <w:b/>
                <w:bCs/>
                <w:color w:val="auto"/>
              </w:rPr>
              <w:t>Fecha</w:t>
            </w:r>
            <w:proofErr w:type="spellEnd"/>
            <w:r w:rsidRPr="00561A92">
              <w:rPr>
                <w:rFonts w:ascii="Futura Lt BT" w:hAnsi="Futura Lt BT"/>
                <w:b/>
                <w:bCs/>
                <w:color w:val="auto"/>
              </w:rPr>
              <w:t xml:space="preserve"> de </w:t>
            </w:r>
            <w:proofErr w:type="spellStart"/>
            <w:r w:rsidRPr="00561A92">
              <w:rPr>
                <w:rFonts w:ascii="Futura Lt BT" w:hAnsi="Futura Lt BT"/>
                <w:b/>
                <w:bCs/>
                <w:color w:val="auto"/>
              </w:rPr>
              <w:t>reunión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77A87CD5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561A92">
              <w:rPr>
                <w:rFonts w:ascii="Futura Lt BT" w:hAnsi="Futura Lt BT"/>
                <w:color w:val="auto"/>
              </w:rPr>
              <w:t xml:space="preserve">20XX/XX/XX, </w:t>
            </w:r>
            <w:proofErr w:type="gramStart"/>
            <w:r w:rsidRPr="00561A92">
              <w:rPr>
                <w:rFonts w:ascii="Futura Lt BT" w:hAnsi="Futura Lt BT"/>
                <w:color w:val="auto"/>
              </w:rPr>
              <w:t>XX:XX</w:t>
            </w:r>
            <w:proofErr w:type="gramEnd"/>
            <w:r w:rsidRPr="00561A92">
              <w:rPr>
                <w:rFonts w:ascii="Futura Lt BT" w:hAnsi="Futura Lt BT"/>
                <w:color w:val="auto"/>
              </w:rPr>
              <w:t xml:space="preserve"> – </w:t>
            </w:r>
            <w:proofErr w:type="gramStart"/>
            <w:r w:rsidRPr="00561A92">
              <w:rPr>
                <w:rFonts w:ascii="Futura Lt BT" w:hAnsi="Futura Lt BT"/>
                <w:color w:val="auto"/>
              </w:rPr>
              <w:t>XX:XX</w:t>
            </w:r>
            <w:proofErr w:type="gramEnd"/>
          </w:p>
        </w:tc>
      </w:tr>
      <w:tr w:rsidR="006670E3" w:rsidRPr="00561A92" w14:paraId="311061AA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7EA212AA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</w:rPr>
              <w:t xml:space="preserve">Lugar de </w:t>
            </w:r>
            <w:proofErr w:type="spellStart"/>
            <w:r w:rsidRPr="00561A92">
              <w:rPr>
                <w:rFonts w:ascii="Futura Lt BT" w:hAnsi="Futura Lt BT"/>
                <w:b/>
                <w:bCs/>
                <w:color w:val="auto"/>
              </w:rPr>
              <w:t>reunión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2AB30696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561A92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561A92" w14:paraId="7B6896DA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5C7F80EF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</w:rPr>
              <w:t>Cliente</w:t>
            </w:r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22824A49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561A92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561A92" w14:paraId="33296F26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76701C35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</w:rPr>
              <w:t>Stakeholders</w:t>
            </w:r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45F71690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561A92">
              <w:rPr>
                <w:rFonts w:ascii="Futura Lt BT" w:hAnsi="Futura Lt BT"/>
                <w:color w:val="auto"/>
              </w:rPr>
              <w:t>XXX</w:t>
            </w:r>
          </w:p>
        </w:tc>
      </w:tr>
    </w:tbl>
    <w:p w14:paraId="5799E0AA" w14:textId="77777777" w:rsidR="006670E3" w:rsidRPr="00561A92" w:rsidRDefault="006670E3" w:rsidP="006670E3">
      <w:pPr>
        <w:pStyle w:val="RBbody"/>
        <w:spacing w:before="240" w:after="0"/>
        <w:jc w:val="both"/>
        <w:rPr>
          <w:rFonts w:ascii="Futura Lt BT" w:hAnsi="Futura Lt BT"/>
          <w:b/>
          <w:bCs/>
          <w:color w:val="auto"/>
          <w:lang w:val="es-ES"/>
        </w:rPr>
      </w:pPr>
      <w:r w:rsidRPr="00561A92">
        <w:rPr>
          <w:rFonts w:ascii="Futura Lt BT" w:hAnsi="Futura Lt BT"/>
          <w:b/>
          <w:bCs/>
          <w:color w:val="auto"/>
          <w:lang w:val="es-ES"/>
        </w:rPr>
        <w:t>GESTIÓN DE LAS NOTAS Y ACCIONES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298"/>
        <w:gridCol w:w="3685"/>
        <w:gridCol w:w="2268"/>
        <w:gridCol w:w="2268"/>
      </w:tblGrid>
      <w:tr w:rsidR="006670E3" w:rsidRPr="00561A92" w14:paraId="523F4E3B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29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4CCE1F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sz w:val="18"/>
              </w:rPr>
              <w:t>Acción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8C5879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2AF24C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9E2D5E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561A92" w14:paraId="20789EAE" w14:textId="77777777" w:rsidTr="006E7348">
        <w:trPr>
          <w:trHeight w:val="283"/>
        </w:trPr>
        <w:tc>
          <w:tcPr>
            <w:tcW w:w="1298" w:type="dxa"/>
            <w:tcBorders>
              <w:top w:val="single" w:sz="4" w:space="0" w:color="auto"/>
            </w:tcBorders>
            <w:vAlign w:val="center"/>
          </w:tcPr>
          <w:p w14:paraId="61A91A87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color w:val="auto"/>
                <w:sz w:val="18"/>
              </w:rPr>
              <w:t>Tomadas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</w:tcBorders>
            <w:vAlign w:val="center"/>
          </w:tcPr>
          <w:p w14:paraId="2F6B98DE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DD43EBC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2779414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1422B80A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1298" w:type="dxa"/>
            <w:shd w:val="clear" w:color="auto" w:fill="auto"/>
            <w:vAlign w:val="center"/>
          </w:tcPr>
          <w:p w14:paraId="4E6C43C4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color w:val="auto"/>
                <w:sz w:val="18"/>
              </w:rPr>
              <w:t>Revisadas</w:t>
            </w:r>
            <w:proofErr w:type="spellEnd"/>
          </w:p>
        </w:tc>
        <w:tc>
          <w:tcPr>
            <w:tcW w:w="3685" w:type="dxa"/>
            <w:shd w:val="clear" w:color="auto" w:fill="auto"/>
            <w:vAlign w:val="center"/>
          </w:tcPr>
          <w:p w14:paraId="2A7085C7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9C8F963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E14197D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7E1B8068" w14:textId="77777777" w:rsidTr="006E7348">
        <w:trPr>
          <w:trHeight w:val="283"/>
        </w:trPr>
        <w:tc>
          <w:tcPr>
            <w:tcW w:w="1298" w:type="dxa"/>
            <w:vAlign w:val="center"/>
          </w:tcPr>
          <w:p w14:paraId="12FB1334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color w:val="auto"/>
                <w:sz w:val="18"/>
              </w:rPr>
              <w:t>Aprobadas</w:t>
            </w:r>
            <w:proofErr w:type="spellEnd"/>
          </w:p>
        </w:tc>
        <w:tc>
          <w:tcPr>
            <w:tcW w:w="3685" w:type="dxa"/>
            <w:vAlign w:val="center"/>
          </w:tcPr>
          <w:p w14:paraId="451C74E0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6FBC9E0C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3208290C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</w:tbl>
    <w:p w14:paraId="001A07D4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color w:val="auto"/>
        </w:rPr>
      </w:pPr>
    </w:p>
    <w:p w14:paraId="01AAEED1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  <w:r w:rsidRPr="00561A92">
        <w:rPr>
          <w:rFonts w:ascii="Futura Lt BT" w:hAnsi="Futura Lt BT"/>
          <w:b/>
          <w:bCs/>
          <w:color w:val="auto"/>
        </w:rPr>
        <w:t>ASISTENTES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983"/>
        <w:gridCol w:w="2268"/>
        <w:gridCol w:w="2268"/>
      </w:tblGrid>
      <w:tr w:rsidR="006670E3" w:rsidRPr="00561A92" w14:paraId="48462A2E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49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986E25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C6355C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F9B94A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561A92" w14:paraId="126EC04B" w14:textId="77777777" w:rsidTr="006E7348">
        <w:trPr>
          <w:trHeight w:val="283"/>
        </w:trPr>
        <w:tc>
          <w:tcPr>
            <w:tcW w:w="4983" w:type="dxa"/>
            <w:tcBorders>
              <w:top w:val="single" w:sz="4" w:space="0" w:color="auto"/>
            </w:tcBorders>
            <w:vAlign w:val="center"/>
          </w:tcPr>
          <w:p w14:paraId="46CD0439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227CC8F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0BDF593A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256CD55B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3DD3B5E4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DF5D1F4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A846D95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05D20E05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5B41D0EF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06F9489B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24630561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39397F94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667076A2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3841420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D04B8FB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251C73A7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6DE0171F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8E3EF9B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6B6BE426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06730756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4F8D8C3C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449A6FA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8977BBF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</w:tbl>
    <w:p w14:paraId="05ED2385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75785E69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  <w:r w:rsidRPr="00561A92">
        <w:rPr>
          <w:rFonts w:ascii="Futura Lt BT" w:hAnsi="Futura Lt BT"/>
          <w:b/>
          <w:bCs/>
          <w:color w:val="auto"/>
        </w:rPr>
        <w:t>AUSENCIAS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983"/>
        <w:gridCol w:w="2268"/>
        <w:gridCol w:w="2268"/>
      </w:tblGrid>
      <w:tr w:rsidR="006670E3" w:rsidRPr="00561A92" w14:paraId="5993FBFE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49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CACBB8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F62922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94EEA4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561A92" w14:paraId="6B84F715" w14:textId="77777777" w:rsidTr="006E7348">
        <w:trPr>
          <w:trHeight w:val="283"/>
        </w:trPr>
        <w:tc>
          <w:tcPr>
            <w:tcW w:w="4983" w:type="dxa"/>
            <w:tcBorders>
              <w:top w:val="single" w:sz="4" w:space="0" w:color="auto"/>
            </w:tcBorders>
            <w:vAlign w:val="center"/>
          </w:tcPr>
          <w:p w14:paraId="1D372720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7E4C705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EB40732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24B55430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6707CC60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1386082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ADB28B3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2DE9722E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5B6B8443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6BDDB7A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7C99A8B0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</w:tbl>
    <w:p w14:paraId="6FCE2D7E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53B4325C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08DACA86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62D09DD0" w14:textId="77777777" w:rsidR="00FA145D" w:rsidRPr="00561A92" w:rsidRDefault="00FA145D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44D35A4F" w14:textId="77777777" w:rsidR="00FA145D" w:rsidRPr="00561A92" w:rsidRDefault="00FA145D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53BD3AE9" w14:textId="77777777" w:rsidR="00FA145D" w:rsidRPr="00561A92" w:rsidRDefault="00FA145D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4ECA8421" w14:textId="77777777" w:rsidR="00FA145D" w:rsidRPr="00561A92" w:rsidRDefault="00FA145D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70C23F1E" w14:textId="77777777" w:rsidR="00FA145D" w:rsidRPr="00561A92" w:rsidRDefault="00FA145D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786C724C" w14:textId="77777777" w:rsidR="00FA145D" w:rsidRPr="00561A92" w:rsidRDefault="00FA145D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03B8BC2A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42FCC95D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76C5DBBC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  <w:r w:rsidRPr="00561A92">
        <w:rPr>
          <w:rFonts w:ascii="Futura Lt BT" w:hAnsi="Futura Lt BT"/>
          <w:b/>
          <w:bCs/>
          <w:color w:val="auto"/>
          <w:lang w:val="es-ES"/>
        </w:rPr>
        <w:t>ORDEN DEL DÍA</w:t>
      </w:r>
    </w:p>
    <w:tbl>
      <w:tblPr>
        <w:tblStyle w:val="TableStyleOptionB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50"/>
        <w:gridCol w:w="8613"/>
      </w:tblGrid>
      <w:tr w:rsidR="006670E3" w:rsidRPr="00561A92" w14:paraId="4084F815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248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8BAB2B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ID</w:t>
            </w:r>
          </w:p>
        </w:tc>
        <w:tc>
          <w:tcPr>
            <w:tcW w:w="475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324B70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sz w:val="18"/>
              </w:rPr>
              <w:t>Acción</w:t>
            </w:r>
            <w:proofErr w:type="spellEnd"/>
          </w:p>
        </w:tc>
      </w:tr>
      <w:tr w:rsidR="006670E3" w:rsidRPr="00561A92" w14:paraId="7FF66844" w14:textId="77777777" w:rsidTr="006E7348">
        <w:trPr>
          <w:trHeight w:val="283"/>
        </w:trPr>
        <w:tc>
          <w:tcPr>
            <w:tcW w:w="248" w:type="pct"/>
            <w:tcBorders>
              <w:top w:val="single" w:sz="4" w:space="0" w:color="auto"/>
            </w:tcBorders>
            <w:vAlign w:val="center"/>
          </w:tcPr>
          <w:p w14:paraId="482E02CA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1</w:t>
            </w:r>
          </w:p>
        </w:tc>
        <w:tc>
          <w:tcPr>
            <w:tcW w:w="4752" w:type="pct"/>
            <w:tcBorders>
              <w:top w:val="single" w:sz="4" w:space="0" w:color="auto"/>
            </w:tcBorders>
            <w:vAlign w:val="center"/>
          </w:tcPr>
          <w:p w14:paraId="282DCBF6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  <w:lang w:val="es-ES"/>
              </w:rPr>
            </w:pPr>
            <w:r w:rsidRPr="00561A92">
              <w:rPr>
                <w:rFonts w:ascii="Futura Lt BT" w:hAnsi="Futura Lt BT"/>
                <w:color w:val="auto"/>
                <w:sz w:val="18"/>
                <w:lang w:val="es-ES"/>
              </w:rPr>
              <w:t xml:space="preserve">Revisión </w:t>
            </w:r>
            <w:proofErr w:type="spellStart"/>
            <w:r w:rsidRPr="00561A92">
              <w:rPr>
                <w:rFonts w:ascii="Futura Lt BT" w:hAnsi="Futura Lt BT"/>
                <w:color w:val="auto"/>
                <w:sz w:val="18"/>
                <w:lang w:val="es-ES"/>
              </w:rPr>
              <w:t>deTIDPs</w:t>
            </w:r>
            <w:proofErr w:type="spellEnd"/>
            <w:r w:rsidRPr="00561A92">
              <w:rPr>
                <w:rFonts w:ascii="Futura Lt BT" w:hAnsi="Futura Lt BT"/>
                <w:color w:val="auto"/>
                <w:sz w:val="18"/>
                <w:lang w:val="es-ES"/>
              </w:rPr>
              <w:t xml:space="preserve"> y MIDP de la entrega</w:t>
            </w:r>
          </w:p>
        </w:tc>
      </w:tr>
      <w:tr w:rsidR="006670E3" w:rsidRPr="00561A92" w14:paraId="6693ACEB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48" w:type="pct"/>
            <w:shd w:val="clear" w:color="auto" w:fill="auto"/>
            <w:vAlign w:val="center"/>
          </w:tcPr>
          <w:p w14:paraId="2B0AF8FB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2</w:t>
            </w:r>
          </w:p>
        </w:tc>
        <w:tc>
          <w:tcPr>
            <w:tcW w:w="4752" w:type="pct"/>
            <w:shd w:val="clear" w:color="auto" w:fill="auto"/>
            <w:vAlign w:val="center"/>
          </w:tcPr>
          <w:p w14:paraId="5EFE8DD2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  <w:lang w:val="es-ES"/>
              </w:rPr>
            </w:pPr>
            <w:r w:rsidRPr="00561A92">
              <w:rPr>
                <w:rFonts w:ascii="Futura Lt BT" w:hAnsi="Futura Lt BT"/>
                <w:color w:val="auto"/>
                <w:sz w:val="18"/>
                <w:lang w:val="es-ES"/>
              </w:rPr>
              <w:t>Revisión de aprobaciones condicionadas o parciales y otros comentarios</w:t>
            </w:r>
          </w:p>
        </w:tc>
      </w:tr>
      <w:tr w:rsidR="006670E3" w:rsidRPr="00561A92" w14:paraId="236506B2" w14:textId="77777777" w:rsidTr="006E7348">
        <w:trPr>
          <w:trHeight w:val="283"/>
        </w:trPr>
        <w:tc>
          <w:tcPr>
            <w:tcW w:w="248" w:type="pct"/>
            <w:vAlign w:val="center"/>
          </w:tcPr>
          <w:p w14:paraId="4A5DA855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3</w:t>
            </w:r>
          </w:p>
        </w:tc>
        <w:tc>
          <w:tcPr>
            <w:tcW w:w="4752" w:type="pct"/>
            <w:vAlign w:val="center"/>
          </w:tcPr>
          <w:p w14:paraId="060FB37A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  <w:lang w:val="es-ES"/>
              </w:rPr>
            </w:pPr>
            <w:r w:rsidRPr="00561A92">
              <w:rPr>
                <w:rFonts w:ascii="Futura Lt BT" w:hAnsi="Futura Lt BT"/>
                <w:color w:val="auto"/>
                <w:sz w:val="18"/>
                <w:lang w:val="es-ES"/>
              </w:rPr>
              <w:t>Aprobación formal de la información</w:t>
            </w:r>
          </w:p>
        </w:tc>
      </w:tr>
      <w:tr w:rsidR="006670E3" w:rsidRPr="00561A92" w14:paraId="7AF9F433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48" w:type="pct"/>
            <w:shd w:val="clear" w:color="auto" w:fill="auto"/>
            <w:vAlign w:val="center"/>
          </w:tcPr>
          <w:p w14:paraId="75BE970E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</w:rPr>
              <w:t>4</w:t>
            </w:r>
          </w:p>
        </w:tc>
        <w:tc>
          <w:tcPr>
            <w:tcW w:w="4752" w:type="pct"/>
            <w:shd w:val="clear" w:color="auto" w:fill="auto"/>
            <w:vAlign w:val="center"/>
          </w:tcPr>
          <w:p w14:paraId="2BB5DD5D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  <w:lang w:val="es-ES"/>
              </w:rPr>
            </w:pPr>
            <w:r w:rsidRPr="00561A92">
              <w:rPr>
                <w:rFonts w:ascii="Futura Lt BT" w:hAnsi="Futura Lt BT"/>
                <w:color w:val="auto"/>
                <w:sz w:val="18"/>
                <w:lang w:val="es-ES"/>
              </w:rPr>
              <w:t>Otras cuestiones</w:t>
            </w:r>
          </w:p>
        </w:tc>
      </w:tr>
    </w:tbl>
    <w:p w14:paraId="621A4A4D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25A15CE4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  <w:r w:rsidRPr="00561A92">
        <w:rPr>
          <w:rFonts w:ascii="Futura Lt BT" w:hAnsi="Futura Lt BT"/>
          <w:b/>
          <w:bCs/>
          <w:color w:val="auto"/>
        </w:rPr>
        <w:t>LISTADO DE ENTREGABLES APROBADOS</w:t>
      </w:r>
    </w:p>
    <w:tbl>
      <w:tblPr>
        <w:tblStyle w:val="TableStyleOptionB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07"/>
        <w:gridCol w:w="2096"/>
        <w:gridCol w:w="5685"/>
        <w:gridCol w:w="875"/>
      </w:tblGrid>
      <w:tr w:rsidR="006670E3" w:rsidRPr="00561A92" w14:paraId="0156D5C1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211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756667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ID</w:t>
            </w:r>
          </w:p>
        </w:tc>
        <w:tc>
          <w:tcPr>
            <w:tcW w:w="1185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4E65383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561A92">
              <w:rPr>
                <w:rFonts w:ascii="Futura Lt BT" w:hAnsi="Futura Lt BT"/>
                <w:sz w:val="18"/>
              </w:rPr>
              <w:t>Código</w:t>
            </w:r>
          </w:p>
        </w:tc>
        <w:tc>
          <w:tcPr>
            <w:tcW w:w="3165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31E971D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sz w:val="18"/>
              </w:rPr>
              <w:t>Descripción</w:t>
            </w:r>
            <w:proofErr w:type="spellEnd"/>
          </w:p>
        </w:tc>
        <w:tc>
          <w:tcPr>
            <w:tcW w:w="439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981B29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sz w:val="18"/>
              </w:rPr>
              <w:t>Versión</w:t>
            </w:r>
            <w:proofErr w:type="spellEnd"/>
          </w:p>
        </w:tc>
      </w:tr>
      <w:tr w:rsidR="006670E3" w:rsidRPr="00561A92" w14:paraId="04B02635" w14:textId="77777777" w:rsidTr="006E7348">
        <w:trPr>
          <w:trHeight w:val="283"/>
        </w:trPr>
        <w:tc>
          <w:tcPr>
            <w:tcW w:w="211" w:type="pct"/>
            <w:tcBorders>
              <w:top w:val="single" w:sz="4" w:space="0" w:color="auto"/>
            </w:tcBorders>
            <w:vAlign w:val="center"/>
          </w:tcPr>
          <w:p w14:paraId="7B530921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1</w:t>
            </w:r>
          </w:p>
        </w:tc>
        <w:tc>
          <w:tcPr>
            <w:tcW w:w="1185" w:type="pct"/>
            <w:tcBorders>
              <w:top w:val="single" w:sz="4" w:space="0" w:color="auto"/>
            </w:tcBorders>
            <w:vAlign w:val="center"/>
          </w:tcPr>
          <w:p w14:paraId="3B9223C9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3165" w:type="pct"/>
            <w:tcBorders>
              <w:top w:val="single" w:sz="4" w:space="0" w:color="auto"/>
            </w:tcBorders>
            <w:vAlign w:val="center"/>
          </w:tcPr>
          <w:p w14:paraId="7073B181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439" w:type="pct"/>
            <w:tcBorders>
              <w:top w:val="single" w:sz="4" w:space="0" w:color="auto"/>
            </w:tcBorders>
            <w:vAlign w:val="center"/>
          </w:tcPr>
          <w:p w14:paraId="216D99C0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5251C4A7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11" w:type="pct"/>
            <w:shd w:val="clear" w:color="auto" w:fill="auto"/>
            <w:vAlign w:val="center"/>
          </w:tcPr>
          <w:p w14:paraId="74B66F5B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2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15DAE76E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3165" w:type="pct"/>
            <w:shd w:val="clear" w:color="auto" w:fill="auto"/>
            <w:vAlign w:val="center"/>
          </w:tcPr>
          <w:p w14:paraId="09ED13B2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671957FF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1A091D84" w14:textId="77777777" w:rsidTr="006E7348">
        <w:trPr>
          <w:trHeight w:val="283"/>
        </w:trPr>
        <w:tc>
          <w:tcPr>
            <w:tcW w:w="211" w:type="pct"/>
            <w:vAlign w:val="center"/>
          </w:tcPr>
          <w:p w14:paraId="25F20D8A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3</w:t>
            </w:r>
          </w:p>
        </w:tc>
        <w:tc>
          <w:tcPr>
            <w:tcW w:w="1185" w:type="pct"/>
            <w:vAlign w:val="center"/>
          </w:tcPr>
          <w:p w14:paraId="51FE3CED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3165" w:type="pct"/>
            <w:vAlign w:val="center"/>
          </w:tcPr>
          <w:p w14:paraId="2174291D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439" w:type="pct"/>
            <w:vAlign w:val="center"/>
          </w:tcPr>
          <w:p w14:paraId="005A0F49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13B6ED5F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11" w:type="pct"/>
            <w:shd w:val="clear" w:color="auto" w:fill="auto"/>
            <w:vAlign w:val="center"/>
          </w:tcPr>
          <w:p w14:paraId="6ABE1B0E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</w:rPr>
              <w:t>4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1A20E8F2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3165" w:type="pct"/>
            <w:shd w:val="clear" w:color="auto" w:fill="auto"/>
            <w:vAlign w:val="center"/>
          </w:tcPr>
          <w:p w14:paraId="7B955770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2B48677D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1712BDBA" w14:textId="77777777" w:rsidTr="006E7348">
        <w:trPr>
          <w:trHeight w:val="283"/>
        </w:trPr>
        <w:tc>
          <w:tcPr>
            <w:tcW w:w="211" w:type="pct"/>
            <w:vAlign w:val="center"/>
          </w:tcPr>
          <w:p w14:paraId="6BBD0982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</w:rPr>
              <w:t>5</w:t>
            </w:r>
          </w:p>
        </w:tc>
        <w:tc>
          <w:tcPr>
            <w:tcW w:w="1185" w:type="pct"/>
            <w:vAlign w:val="center"/>
          </w:tcPr>
          <w:p w14:paraId="4E22C2AD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lang w:val="es-ES"/>
              </w:rPr>
            </w:pPr>
          </w:p>
        </w:tc>
        <w:tc>
          <w:tcPr>
            <w:tcW w:w="3165" w:type="pct"/>
            <w:vAlign w:val="center"/>
          </w:tcPr>
          <w:p w14:paraId="269349D4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lang w:val="es-ES"/>
              </w:rPr>
            </w:pPr>
          </w:p>
        </w:tc>
        <w:tc>
          <w:tcPr>
            <w:tcW w:w="439" w:type="pct"/>
            <w:vAlign w:val="center"/>
          </w:tcPr>
          <w:p w14:paraId="7B8421D4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lang w:val="es-ES"/>
              </w:rPr>
            </w:pPr>
          </w:p>
        </w:tc>
      </w:tr>
    </w:tbl>
    <w:p w14:paraId="450537DA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743C7145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  <w:r w:rsidRPr="00561A92">
        <w:rPr>
          <w:rFonts w:ascii="Futura Lt BT" w:hAnsi="Futura Lt BT"/>
          <w:b/>
          <w:bCs/>
          <w:color w:val="auto"/>
          <w:lang w:val="es-ES"/>
        </w:rPr>
        <w:t>ANOTACIONES Y COMENTARIOS</w:t>
      </w:r>
    </w:p>
    <w:p w14:paraId="4DD2646B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4916EBB4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23CE073B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0F5D233F" w14:textId="77777777" w:rsidR="006670E3" w:rsidRPr="00561A92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  <w:r w:rsidRPr="00561A92">
        <w:rPr>
          <w:rFonts w:ascii="Futura Lt BT" w:hAnsi="Futura Lt BT"/>
          <w:b/>
          <w:bCs/>
          <w:color w:val="auto"/>
          <w:lang w:val="es-ES"/>
        </w:rPr>
        <w:t>FIRMA Y ACEPTACIÓN</w:t>
      </w:r>
    </w:p>
    <w:tbl>
      <w:tblPr>
        <w:tblStyle w:val="TableStyleOptionB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90"/>
        <w:gridCol w:w="4036"/>
        <w:gridCol w:w="4037"/>
      </w:tblGrid>
      <w:tr w:rsidR="006670E3" w:rsidRPr="00561A92" w14:paraId="69D7E311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513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31DECFA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  <w:lang w:val="es-ES"/>
              </w:rPr>
            </w:pPr>
          </w:p>
        </w:tc>
        <w:tc>
          <w:tcPr>
            <w:tcW w:w="2243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18D211" w14:textId="23B7EACA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  <w:szCs w:val="18"/>
              </w:rPr>
            </w:pPr>
            <w:proofErr w:type="spellStart"/>
            <w:r w:rsidRPr="00561A92">
              <w:rPr>
                <w:rFonts w:ascii="Futura Lt BT" w:hAnsi="Futura Lt BT"/>
                <w:sz w:val="18"/>
                <w:szCs w:val="18"/>
              </w:rPr>
              <w:t>Responsable</w:t>
            </w:r>
            <w:proofErr w:type="spellEnd"/>
            <w:r w:rsidRPr="00561A92">
              <w:rPr>
                <w:rFonts w:ascii="Futura Lt BT" w:hAnsi="Futura Lt BT"/>
                <w:sz w:val="18"/>
                <w:szCs w:val="18"/>
              </w:rPr>
              <w:t xml:space="preserve"> </w:t>
            </w:r>
            <w:r w:rsidR="00FA145D" w:rsidRPr="00561A92">
              <w:rPr>
                <w:rFonts w:ascii="Futura Lt BT" w:hAnsi="Futura Lt BT"/>
                <w:sz w:val="18"/>
                <w:szCs w:val="18"/>
              </w:rPr>
              <w:t>AVINTIA</w:t>
            </w:r>
          </w:p>
        </w:tc>
        <w:tc>
          <w:tcPr>
            <w:tcW w:w="2243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3FA635" w14:textId="77777777" w:rsidR="006670E3" w:rsidRPr="00561A92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sz w:val="18"/>
              </w:rPr>
              <w:t>Responsable</w:t>
            </w:r>
            <w:proofErr w:type="spellEnd"/>
            <w:r w:rsidRPr="00561A92">
              <w:rPr>
                <w:rFonts w:ascii="Futura Lt BT" w:hAnsi="Futura Lt BT"/>
                <w:sz w:val="18"/>
              </w:rPr>
              <w:t xml:space="preserve"> </w:t>
            </w:r>
            <w:proofErr w:type="spellStart"/>
            <w:r w:rsidRPr="00561A92">
              <w:rPr>
                <w:rFonts w:ascii="Futura Lt BT" w:hAnsi="Futura Lt BT"/>
                <w:sz w:val="18"/>
              </w:rPr>
              <w:t>Cliente</w:t>
            </w:r>
            <w:proofErr w:type="spellEnd"/>
          </w:p>
        </w:tc>
      </w:tr>
      <w:tr w:rsidR="006670E3" w:rsidRPr="00561A92" w14:paraId="3FDAE23F" w14:textId="77777777" w:rsidTr="006E7348">
        <w:trPr>
          <w:trHeight w:val="2360"/>
        </w:trPr>
        <w:tc>
          <w:tcPr>
            <w:tcW w:w="513" w:type="pct"/>
          </w:tcPr>
          <w:p w14:paraId="1A2EFCA3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proofErr w:type="spellStart"/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Firma</w:t>
            </w:r>
            <w:proofErr w:type="spellEnd"/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:</w:t>
            </w:r>
          </w:p>
        </w:tc>
        <w:tc>
          <w:tcPr>
            <w:tcW w:w="2243" w:type="pct"/>
            <w:vAlign w:val="center"/>
          </w:tcPr>
          <w:p w14:paraId="179EBD8D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43" w:type="pct"/>
            <w:vAlign w:val="center"/>
          </w:tcPr>
          <w:p w14:paraId="3FDA96E0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57D39848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513" w:type="pct"/>
            <w:shd w:val="clear" w:color="auto" w:fill="auto"/>
            <w:vAlign w:val="center"/>
          </w:tcPr>
          <w:p w14:paraId="4B2660AE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  <w:sz w:val="18"/>
              </w:rPr>
              <w:t>Nombre:</w:t>
            </w:r>
          </w:p>
        </w:tc>
        <w:tc>
          <w:tcPr>
            <w:tcW w:w="2243" w:type="pct"/>
            <w:shd w:val="clear" w:color="auto" w:fill="auto"/>
            <w:vAlign w:val="center"/>
          </w:tcPr>
          <w:p w14:paraId="1A57CC3A" w14:textId="77777777" w:rsidR="006670E3" w:rsidRPr="00561A92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  <w:sz w:val="18"/>
              </w:rPr>
            </w:pPr>
          </w:p>
        </w:tc>
        <w:tc>
          <w:tcPr>
            <w:tcW w:w="2243" w:type="pct"/>
            <w:shd w:val="clear" w:color="auto" w:fill="auto"/>
            <w:vAlign w:val="center"/>
          </w:tcPr>
          <w:p w14:paraId="35429ED1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561A92" w14:paraId="2EDD5CD1" w14:textId="77777777" w:rsidTr="006E7348">
        <w:trPr>
          <w:trHeight w:val="283"/>
        </w:trPr>
        <w:tc>
          <w:tcPr>
            <w:tcW w:w="513" w:type="pct"/>
            <w:vAlign w:val="center"/>
          </w:tcPr>
          <w:p w14:paraId="6B85F29F" w14:textId="77777777" w:rsidR="006670E3" w:rsidRPr="00561A92" w:rsidRDefault="006670E3" w:rsidP="006E7348">
            <w:pPr>
              <w:pStyle w:val="RBbody"/>
              <w:spacing w:after="0" w:line="240" w:lineRule="auto"/>
              <w:jc w:val="both"/>
              <w:rPr>
                <w:rFonts w:ascii="Futura Lt BT" w:hAnsi="Futura Lt BT"/>
                <w:b/>
                <w:bCs/>
                <w:color w:val="auto"/>
                <w:sz w:val="18"/>
                <w:lang w:val="es-ES"/>
              </w:rPr>
            </w:pPr>
            <w:r w:rsidRPr="00561A92">
              <w:rPr>
                <w:rFonts w:ascii="Futura Lt BT" w:hAnsi="Futura Lt BT"/>
                <w:b/>
                <w:bCs/>
                <w:color w:val="auto"/>
                <w:sz w:val="18"/>
                <w:lang w:val="es-ES"/>
              </w:rPr>
              <w:t>Cargo:</w:t>
            </w:r>
          </w:p>
        </w:tc>
        <w:tc>
          <w:tcPr>
            <w:tcW w:w="2243" w:type="pct"/>
            <w:vAlign w:val="center"/>
          </w:tcPr>
          <w:p w14:paraId="0CB9B041" w14:textId="77777777" w:rsidR="006670E3" w:rsidRPr="00561A92" w:rsidRDefault="006670E3" w:rsidP="006E7348">
            <w:pPr>
              <w:pStyle w:val="RBbody"/>
              <w:spacing w:after="0" w:line="240" w:lineRule="auto"/>
              <w:jc w:val="both"/>
              <w:rPr>
                <w:rFonts w:ascii="Futura Lt BT" w:hAnsi="Futura Lt BT"/>
                <w:b/>
                <w:bCs/>
                <w:color w:val="auto"/>
                <w:sz w:val="18"/>
                <w:lang w:val="es-ES"/>
              </w:rPr>
            </w:pPr>
          </w:p>
        </w:tc>
        <w:tc>
          <w:tcPr>
            <w:tcW w:w="2243" w:type="pct"/>
            <w:vAlign w:val="center"/>
          </w:tcPr>
          <w:p w14:paraId="4AAB7612" w14:textId="77777777" w:rsidR="006670E3" w:rsidRPr="00561A92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lang w:val="es-ES"/>
              </w:rPr>
            </w:pPr>
          </w:p>
        </w:tc>
      </w:tr>
    </w:tbl>
    <w:p w14:paraId="137BED0F" w14:textId="13686BF1" w:rsidR="00504C4D" w:rsidRPr="00561A92" w:rsidRDefault="00504C4D" w:rsidP="006670E3">
      <w:pPr>
        <w:spacing w:after="10" w:line="267" w:lineRule="auto"/>
        <w:ind w:left="10" w:hanging="10"/>
        <w:jc w:val="both"/>
        <w:rPr>
          <w:rFonts w:ascii="Futura Lt BT" w:eastAsia="Calibri" w:hAnsi="Futura Lt BT" w:cs="Calibri"/>
          <w:szCs w:val="22"/>
        </w:rPr>
      </w:pPr>
    </w:p>
    <w:sectPr w:rsidR="00504C4D" w:rsidRPr="00561A92" w:rsidSect="0046796F">
      <w:headerReference w:type="default" r:id="rId11"/>
      <w:footerReference w:type="default" r:id="rId12"/>
      <w:pgSz w:w="11906" w:h="16838"/>
      <w:pgMar w:top="799" w:right="1416" w:bottom="426" w:left="1417" w:header="340" w:footer="539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48387" w14:textId="77777777" w:rsidR="00237AC4" w:rsidRDefault="00237AC4">
      <w:r>
        <w:separator/>
      </w:r>
    </w:p>
  </w:endnote>
  <w:endnote w:type="continuationSeparator" w:id="0">
    <w:p w14:paraId="32728E84" w14:textId="77777777" w:rsidR="00237AC4" w:rsidRDefault="00237AC4">
      <w:r>
        <w:continuationSeparator/>
      </w:r>
    </w:p>
  </w:endnote>
  <w:endnote w:type="continuationNotice" w:id="1">
    <w:p w14:paraId="6D65C76B" w14:textId="77777777" w:rsidR="00237AC4" w:rsidRDefault="00237A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47EB" w14:textId="77777777" w:rsidR="0039609B" w:rsidRDefault="003B3D89">
    <w:pPr>
      <w:pStyle w:val="Piedepgina"/>
      <w:rPr>
        <w:rFonts w:ascii="Arial" w:hAnsi="Arial" w:cs="Arial"/>
        <w:sz w:val="12"/>
        <w:szCs w:val="12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78CF7471" wp14:editId="07777777">
              <wp:simplePos x="0" y="0"/>
              <wp:positionH relativeFrom="page">
                <wp:posOffset>904240</wp:posOffset>
              </wp:positionH>
              <wp:positionV relativeFrom="page">
                <wp:posOffset>10172700</wp:posOffset>
              </wp:positionV>
              <wp:extent cx="5756910" cy="233045"/>
              <wp:effectExtent l="0" t="0" r="0" b="0"/>
              <wp:wrapSquare wrapText="bothSides"/>
              <wp:docPr id="928607086" name="Grupo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56910" cy="233045"/>
                        <a:chOff x="0" y="0"/>
                        <a:chExt cx="5962650" cy="323851"/>
                      </a:xfrm>
                    </wpg:grpSpPr>
                    <wps:wsp>
                      <wps:cNvPr id="385107639" name="Rectángulo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81833152" name="Cuadro de texto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9C3DC" w14:textId="4F475F5E" w:rsidR="0039609B" w:rsidRPr="0039609B" w:rsidRDefault="00AE5B26">
                            <w:pPr>
                              <w:jc w:val="right"/>
                              <w:rPr>
                                <w:color w:val="808080"/>
                              </w:rPr>
                            </w:pP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begin"/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instrText>PAGE   \* MERGEFORMAT</w:instrText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separate"/>
                            </w:r>
                            <w:r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t>1</w:t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CF7471" id="Grupo 43" o:spid="_x0000_s1026" style="position:absolute;margin-left:71.2pt;margin-top:801pt;width:453.3pt;height:18.35pt;z-index:251658240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07yQIAAGoHAAAOAAAAZHJzL2Uyb0RvYy54bWy8Vdtu1DAQfUfiHyy/09w22d2o2apsaYVU&#10;oKLwAY7jXERiB9vZbPkbvoUfY2xnt9stElBU8hB5bM94zpkz9unZtmvRhknVCJ7h4MTHiHEqioZX&#10;Gf786fLVAiOlCS9IKzjL8B1T+Gz18sXp2KcsFLVoCyYRBOEqHfsM11r3qecpWrOOqBPRMw6LpZAd&#10;0WDKyiskGSF613qh7yfeKGTRS0GZUjB74RbxysYvS0b1h7JUTKM2w5Cbtn9p/7n5e6tTklaS9HVD&#10;pzTIE7LoSMPh0H2oC6IJGmTzKFTXUCmUKPUJFZ0nyrKhzGIANIF/hOZKiqG3WKp0rPo9TUDtEU9P&#10;Dkvfb65kf9vfSJc9DK8F/aKAF2/sq/Rw3diV24zy8Z0ooJ5k0MIC35ayMyEAEtpafu/2/LKtRhQm&#10;43mcLAMoA4W1MIr8WewKQGuo0iM3Wr/ZOS6TMIknxyiMFnFgHD2SumNtqlNqpvSgJXVPl/o3um5r&#10;0jNbBWXouJGoKTJscvDnSbTEiJMOmPgIWvvxnVdDK1C0MOmZPMBhR65yzCIu1jXhFTuXUow1IwXk&#10;5+A8cDCGgrr8lupg6RtqfkH3chYl/sRasFiEyQPSSNpLpa+Y6JAZZFgCAltLsrlW2vG722JKq0Tb&#10;FJdN21pDVvm6lWhDTGfZb4r+YFvLzWYujJuLaGagXg6cIykXxR0AlcK1J1wnMKiF/IbRCK2ZYfV1&#10;IJJh1L7lQNYymM0AlbbGLJ6HYMjDlfxwhXAKoTJMtcTIGWvtboChl01Vw1mBhc3FOai5bCx0k6HL&#10;a0oXFPWfpBUsgkUUBXG4k9Z6IIUUqGBIQyuBvJZH8kJ6+1pAgzkczyU0J7IkSeZWSCTd9/Wh0MJ4&#10;HsxtX+/b86+VttcLSf9IQHqbb6eGex4tAfSdjvLd8OkqstcVXOj2BpseH/NiHNpWdfdP5OonAAAA&#10;//8DAFBLAwQUAAYACAAAACEA/9DwXOAAAAAOAQAADwAAAGRycy9kb3ducmV2LnhtbExPy07DMBC8&#10;I/EP1iJxozYh6iPEqQDBDVRR0sLRjZckIraD7abh79mc4DazM5qdydej6diAPrTOSrieCWBoK6db&#10;W0so356ulsBCVFarzlmU8IMB1sX5Wa4y7U72FYdtrBmF2JApCU2MfcZ5qBo0Ksxcj5a0T+eNikR9&#10;zbVXJwo3HU+EmHOjWksfGtXjQ4PV1/ZoJCSLXRoeP/rN/cvuez88v5eNr0spLy/Gu1tgEcf4Z4ap&#10;PlWHgjod3NHqwDriaZKSlcBcJLRqsoh0Regw3W6WC+BFzv/PKH4BAAD//wMAUEsBAi0AFAAGAAgA&#10;AAAhALaDOJL+AAAA4QEAABMAAAAAAAAAAAAAAAAAAAAAAFtDb250ZW50X1R5cGVzXS54bWxQSwEC&#10;LQAUAAYACAAAACEAOP0h/9YAAACUAQAACwAAAAAAAAAAAAAAAAAvAQAAX3JlbHMvLnJlbHNQSwEC&#10;LQAUAAYACAAAACEALxBtO8kCAABqBwAADgAAAAAAAAAAAAAAAAAuAgAAZHJzL2Uyb0RvYy54bWxQ&#10;SwECLQAUAAYACAAAACEA/9DwXOAAAAAOAQAADwAAAAAAAAAAAAAAAAAjBQAAZHJzL2Rvd25yZXYu&#10;eG1sUEsFBgAAAAAEAAQA8wAAADAGAAAAAA==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BOmyQAAAOIAAAAPAAAAZHJzL2Rvd25yZXYueG1sRI9Ba8JA&#10;FITvhf6H5RW8lLqbWm1MXUVEoVdT6fk1+5qEZt+G3W2M/94tFDwOM/MNs9qMthMD+dA61pBNFQji&#10;ypmWaw2nj8NTDiJEZIOdY9JwoQCb9f3dCgvjznykoYy1SBAOBWpoYuwLKUPVkMUwdT1x8r6dtxiT&#10;9LU0Hs8Jbjv5rNRCWmw5LTTY066h6qf8tYlyWm7ncp9/ZS+Pu8/cD1l5VAetJw/j9g1EpDHewv/t&#10;d6Nhls8z9bqYLeHvUroDcn0FAAD//wMAUEsBAi0AFAAGAAgAAAAhANvh9svuAAAAhQEAABMAAAAA&#10;AAAAAAAAAAAAAAAAAFtDb250ZW50X1R5cGVzXS54bWxQSwECLQAUAAYACAAAACEAWvQsW78AAAAV&#10;AQAACwAAAAAAAAAAAAAAAAAfAQAAX3JlbHMvLnJlbHNQSwECLQAUAAYACAAAACEAyAgTpskAAADi&#10;AAAADwAAAAAAAAAAAAAAAAAHAgAAZHJzL2Rvd25yZXYueG1sUEsFBgAAAAADAAMAtwAAAP0CAAAA&#10;AA=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pqxwAAAOIAAAAPAAAAZHJzL2Rvd25yZXYueG1sRE/LSgMx&#10;FN0L/Ydwhe5s5oFlGJuWUii6KljbhbvL5DoZndwMSaad+vVGEFweznu1mWwvLuRD51hBvshAEDdO&#10;d9wqOL3tHyoQISJr7B2TghsF2KxndyustbvyK12OsRUphEONCkyMQy1laAxZDAs3ECfuw3mLMUHf&#10;Su3xmsJtL4ssW0qLHacGgwPtDDVfx9Eq8OdDsd19vp/H4ll+t+Y0lnp5UGp+P22fQESa4r/4z/2i&#10;0/wqr8oyfyzg91LCINc/AAAA//8DAFBLAQItABQABgAIAAAAIQDb4fbL7gAAAIUBAAATAAAAAAAA&#10;AAAAAAAAAAAAAABbQ29udGVudF9UeXBlc10ueG1sUEsBAi0AFAAGAAgAAAAhAFr0LFu/AAAAFQEA&#10;AAsAAAAAAAAAAAAAAAAAHwEAAF9yZWxzLy5yZWxzUEsBAi0AFAAGAAgAAAAhAM6w6mrHAAAA4gAA&#10;AA8AAAAAAAAAAAAAAAAABwIAAGRycy9kb3ducmV2LnhtbFBLBQYAAAAAAwADALcAAAD7AgAAAAA=&#10;" filled="f" stroked="f" strokeweight=".5pt">
                <v:textbox inset=",,,0">
                  <w:txbxContent>
                    <w:p w14:paraId="65F9C3DC" w14:textId="4F475F5E" w:rsidR="0039609B" w:rsidRPr="0039609B" w:rsidRDefault="00AE5B26">
                      <w:pPr>
                        <w:jc w:val="right"/>
                        <w:rPr>
                          <w:color w:val="808080"/>
                        </w:rPr>
                      </w:pP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begin"/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instrText>PAGE   \* MERGEFORMAT</w:instrText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separate"/>
                      </w:r>
                      <w:r>
                        <w:rPr>
                          <w:rFonts w:cs="Arial"/>
                          <w:b/>
                          <w:sz w:val="12"/>
                          <w:szCs w:val="12"/>
                        </w:rPr>
                        <w:t>1</w:t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end"/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1F485" w14:textId="77777777" w:rsidR="00237AC4" w:rsidRDefault="00237AC4">
      <w:r>
        <w:separator/>
      </w:r>
    </w:p>
  </w:footnote>
  <w:footnote w:type="continuationSeparator" w:id="0">
    <w:p w14:paraId="33CBE6BB" w14:textId="77777777" w:rsidR="00237AC4" w:rsidRDefault="00237AC4">
      <w:r>
        <w:continuationSeparator/>
      </w:r>
    </w:p>
  </w:footnote>
  <w:footnote w:type="continuationNotice" w:id="1">
    <w:p w14:paraId="59114A72" w14:textId="77777777" w:rsidR="00237AC4" w:rsidRDefault="00237A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1409" w14:textId="77777777" w:rsidR="00037362" w:rsidRDefault="00037362" w:rsidP="00222D24">
    <w:pPr>
      <w:pStyle w:val="Encabezado"/>
      <w:jc w:val="right"/>
      <w:rPr>
        <w:b/>
        <w:bCs/>
        <w:color w:val="0000FF"/>
        <w:sz w:val="14"/>
      </w:rPr>
    </w:pPr>
  </w:p>
  <w:p w14:paraId="664355AD" w14:textId="77777777" w:rsidR="001E573C" w:rsidRDefault="001E573C" w:rsidP="001E573C">
    <w:pPr>
      <w:pStyle w:val="Encabezado"/>
      <w:jc w:val="center"/>
      <w:rPr>
        <w:rFonts w:ascii="Arial" w:hAnsi="Arial" w:cs="Arial"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97"/>
    <w:multiLevelType w:val="hybridMultilevel"/>
    <w:tmpl w:val="2FC647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63086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F2E3C"/>
    <w:multiLevelType w:val="hybridMultilevel"/>
    <w:tmpl w:val="F7F870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3D6957"/>
    <w:multiLevelType w:val="hybridMultilevel"/>
    <w:tmpl w:val="E43A181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04C4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B34B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15116"/>
    <w:multiLevelType w:val="hybridMultilevel"/>
    <w:tmpl w:val="7D04A4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96E0D"/>
    <w:multiLevelType w:val="hybridMultilevel"/>
    <w:tmpl w:val="5F54A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86E6F"/>
    <w:multiLevelType w:val="multilevel"/>
    <w:tmpl w:val="C1B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17B8"/>
    <w:multiLevelType w:val="hybridMultilevel"/>
    <w:tmpl w:val="4A18D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E0609"/>
    <w:multiLevelType w:val="hybridMultilevel"/>
    <w:tmpl w:val="E28CBDA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4021F"/>
    <w:multiLevelType w:val="multilevel"/>
    <w:tmpl w:val="01D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D511A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251BA"/>
    <w:multiLevelType w:val="hybridMultilevel"/>
    <w:tmpl w:val="11EE356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BC70EC"/>
    <w:multiLevelType w:val="hybridMultilevel"/>
    <w:tmpl w:val="9956E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167B8"/>
    <w:multiLevelType w:val="hybridMultilevel"/>
    <w:tmpl w:val="B3346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F55AC"/>
    <w:multiLevelType w:val="hybridMultilevel"/>
    <w:tmpl w:val="F46EB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65EFF"/>
    <w:multiLevelType w:val="hybridMultilevel"/>
    <w:tmpl w:val="5D48EC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0080F"/>
    <w:multiLevelType w:val="hybridMultilevel"/>
    <w:tmpl w:val="C0449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A45F4"/>
    <w:multiLevelType w:val="hybridMultilevel"/>
    <w:tmpl w:val="CC38314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C35657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F221E"/>
    <w:multiLevelType w:val="multilevel"/>
    <w:tmpl w:val="19AE6F3A"/>
    <w:lvl w:ilvl="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70C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70C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44C58AE"/>
    <w:multiLevelType w:val="hybridMultilevel"/>
    <w:tmpl w:val="A16ADF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242829"/>
    <w:multiLevelType w:val="hybridMultilevel"/>
    <w:tmpl w:val="AF0C0A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960EC"/>
    <w:multiLevelType w:val="hybridMultilevel"/>
    <w:tmpl w:val="ECA29A90"/>
    <w:lvl w:ilvl="0" w:tplc="0C0A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5" w15:restartNumberingAfterBreak="0">
    <w:nsid w:val="4E137D8C"/>
    <w:multiLevelType w:val="hybridMultilevel"/>
    <w:tmpl w:val="5C800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91534"/>
    <w:multiLevelType w:val="hybridMultilevel"/>
    <w:tmpl w:val="EF38CB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C0061"/>
    <w:multiLevelType w:val="hybridMultilevel"/>
    <w:tmpl w:val="5F6AB8D2"/>
    <w:lvl w:ilvl="0" w:tplc="9E80219A">
      <w:start w:val="6"/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A8397A"/>
    <w:multiLevelType w:val="hybridMultilevel"/>
    <w:tmpl w:val="7012C0F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7E5FD5"/>
    <w:multiLevelType w:val="hybridMultilevel"/>
    <w:tmpl w:val="7D0EDE7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51619C"/>
    <w:multiLevelType w:val="hybridMultilevel"/>
    <w:tmpl w:val="EAD6A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47486"/>
    <w:multiLevelType w:val="hybridMultilevel"/>
    <w:tmpl w:val="FAC0560E"/>
    <w:lvl w:ilvl="0" w:tplc="0C0A0003">
      <w:start w:val="1"/>
      <w:numFmt w:val="bullet"/>
      <w:lvlText w:val="o"/>
      <w:lvlJc w:val="left"/>
      <w:pPr>
        <w:ind w:left="47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2" w15:restartNumberingAfterBreak="0">
    <w:nsid w:val="61DF7F7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434EB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95401"/>
    <w:multiLevelType w:val="hybridMultilevel"/>
    <w:tmpl w:val="02F4B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C5B38"/>
    <w:multiLevelType w:val="singleLevel"/>
    <w:tmpl w:val="71D4370C"/>
    <w:lvl w:ilvl="0">
      <w:start w:val="1"/>
      <w:numFmt w:val="decimal"/>
      <w:lvlText w:val="%1."/>
      <w:lvlJc w:val="left"/>
      <w:pPr>
        <w:tabs>
          <w:tab w:val="num" w:pos="1496"/>
        </w:tabs>
        <w:ind w:left="1496" w:hanging="360"/>
      </w:pPr>
      <w:rPr>
        <w:rFonts w:hint="default"/>
      </w:rPr>
    </w:lvl>
  </w:abstractNum>
  <w:abstractNum w:abstractNumId="36" w15:restartNumberingAfterBreak="0">
    <w:nsid w:val="6A0B07EB"/>
    <w:multiLevelType w:val="multilevel"/>
    <w:tmpl w:val="C35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B7C85"/>
    <w:multiLevelType w:val="hybridMultilevel"/>
    <w:tmpl w:val="8E8881E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706C5E"/>
    <w:multiLevelType w:val="hybridMultilevel"/>
    <w:tmpl w:val="2102BFE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BD40AB"/>
    <w:multiLevelType w:val="hybridMultilevel"/>
    <w:tmpl w:val="4246E93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561BD8"/>
    <w:multiLevelType w:val="hybridMultilevel"/>
    <w:tmpl w:val="C8CE14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6A1980"/>
    <w:multiLevelType w:val="hybridMultilevel"/>
    <w:tmpl w:val="10B2F5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3D14CF"/>
    <w:multiLevelType w:val="hybridMultilevel"/>
    <w:tmpl w:val="2000F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F0F76"/>
    <w:multiLevelType w:val="hybridMultilevel"/>
    <w:tmpl w:val="CC124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3A2647"/>
    <w:multiLevelType w:val="hybridMultilevel"/>
    <w:tmpl w:val="44E20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5572">
    <w:abstractNumId w:val="6"/>
  </w:num>
  <w:num w:numId="2" w16cid:durableId="1877158878">
    <w:abstractNumId w:val="16"/>
  </w:num>
  <w:num w:numId="3" w16cid:durableId="722488600">
    <w:abstractNumId w:val="25"/>
  </w:num>
  <w:num w:numId="4" w16cid:durableId="1361854139">
    <w:abstractNumId w:val="43"/>
  </w:num>
  <w:num w:numId="5" w16cid:durableId="1253468641">
    <w:abstractNumId w:val="26"/>
  </w:num>
  <w:num w:numId="6" w16cid:durableId="452989426">
    <w:abstractNumId w:val="44"/>
  </w:num>
  <w:num w:numId="7" w16cid:durableId="487865188">
    <w:abstractNumId w:val="18"/>
  </w:num>
  <w:num w:numId="8" w16cid:durableId="1036391398">
    <w:abstractNumId w:val="42"/>
  </w:num>
  <w:num w:numId="9" w16cid:durableId="476605437">
    <w:abstractNumId w:val="34"/>
  </w:num>
  <w:num w:numId="10" w16cid:durableId="198011112">
    <w:abstractNumId w:val="9"/>
  </w:num>
  <w:num w:numId="11" w16cid:durableId="1258251711">
    <w:abstractNumId w:val="15"/>
  </w:num>
  <w:num w:numId="12" w16cid:durableId="233200689">
    <w:abstractNumId w:val="7"/>
  </w:num>
  <w:num w:numId="13" w16cid:durableId="2080979161">
    <w:abstractNumId w:val="23"/>
  </w:num>
  <w:num w:numId="14" w16cid:durableId="207257545">
    <w:abstractNumId w:val="14"/>
  </w:num>
  <w:num w:numId="15" w16cid:durableId="608197161">
    <w:abstractNumId w:val="2"/>
  </w:num>
  <w:num w:numId="16" w16cid:durableId="654183710">
    <w:abstractNumId w:val="21"/>
  </w:num>
  <w:num w:numId="17" w16cid:durableId="2037852521">
    <w:abstractNumId w:val="10"/>
  </w:num>
  <w:num w:numId="18" w16cid:durableId="1715889464">
    <w:abstractNumId w:val="27"/>
  </w:num>
  <w:num w:numId="19" w16cid:durableId="1370912154">
    <w:abstractNumId w:val="35"/>
  </w:num>
  <w:num w:numId="20" w16cid:durableId="1496795466">
    <w:abstractNumId w:val="31"/>
  </w:num>
  <w:num w:numId="21" w16cid:durableId="2077975731">
    <w:abstractNumId w:val="24"/>
  </w:num>
  <w:num w:numId="22" w16cid:durableId="1787772852">
    <w:abstractNumId w:val="28"/>
  </w:num>
  <w:num w:numId="23" w16cid:durableId="51777987">
    <w:abstractNumId w:val="37"/>
  </w:num>
  <w:num w:numId="24" w16cid:durableId="990402819">
    <w:abstractNumId w:val="0"/>
  </w:num>
  <w:num w:numId="25" w16cid:durableId="51195031">
    <w:abstractNumId w:val="40"/>
  </w:num>
  <w:num w:numId="26" w16cid:durableId="2133590997">
    <w:abstractNumId w:val="13"/>
  </w:num>
  <w:num w:numId="27" w16cid:durableId="1469545921">
    <w:abstractNumId w:val="30"/>
  </w:num>
  <w:num w:numId="28" w16cid:durableId="657418413">
    <w:abstractNumId w:val="29"/>
  </w:num>
  <w:num w:numId="29" w16cid:durableId="876160423">
    <w:abstractNumId w:val="17"/>
  </w:num>
  <w:num w:numId="30" w16cid:durableId="972712184">
    <w:abstractNumId w:val="3"/>
  </w:num>
  <w:num w:numId="31" w16cid:durableId="2006324644">
    <w:abstractNumId w:val="19"/>
  </w:num>
  <w:num w:numId="32" w16cid:durableId="1580753193">
    <w:abstractNumId w:val="38"/>
  </w:num>
  <w:num w:numId="33" w16cid:durableId="541793166">
    <w:abstractNumId w:val="22"/>
  </w:num>
  <w:num w:numId="34" w16cid:durableId="319384387">
    <w:abstractNumId w:val="4"/>
  </w:num>
  <w:num w:numId="35" w16cid:durableId="486360976">
    <w:abstractNumId w:val="12"/>
  </w:num>
  <w:num w:numId="36" w16cid:durableId="2119448514">
    <w:abstractNumId w:val="20"/>
  </w:num>
  <w:num w:numId="37" w16cid:durableId="1731922287">
    <w:abstractNumId w:val="33"/>
  </w:num>
  <w:num w:numId="38" w16cid:durableId="505822908">
    <w:abstractNumId w:val="32"/>
  </w:num>
  <w:num w:numId="39" w16cid:durableId="456140896">
    <w:abstractNumId w:val="1"/>
  </w:num>
  <w:num w:numId="40" w16cid:durableId="841358398">
    <w:abstractNumId w:val="8"/>
  </w:num>
  <w:num w:numId="41" w16cid:durableId="520051499">
    <w:abstractNumId w:val="36"/>
  </w:num>
  <w:num w:numId="42" w16cid:durableId="418137235">
    <w:abstractNumId w:val="11"/>
  </w:num>
  <w:num w:numId="43" w16cid:durableId="857961669">
    <w:abstractNumId w:val="5"/>
  </w:num>
  <w:num w:numId="44" w16cid:durableId="367409949">
    <w:abstractNumId w:val="41"/>
  </w:num>
  <w:num w:numId="45" w16cid:durableId="25565137">
    <w:abstractNumId w:val="3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3C"/>
    <w:rsid w:val="0003256B"/>
    <w:rsid w:val="00037362"/>
    <w:rsid w:val="00052281"/>
    <w:rsid w:val="00055BE9"/>
    <w:rsid w:val="000609EA"/>
    <w:rsid w:val="000773BF"/>
    <w:rsid w:val="000923A8"/>
    <w:rsid w:val="000B0A4F"/>
    <w:rsid w:val="000B1D53"/>
    <w:rsid w:val="000C544F"/>
    <w:rsid w:val="000D3DF7"/>
    <w:rsid w:val="000D4163"/>
    <w:rsid w:val="000D5FF8"/>
    <w:rsid w:val="000E096F"/>
    <w:rsid w:val="000E2411"/>
    <w:rsid w:val="000F1144"/>
    <w:rsid w:val="000F64D9"/>
    <w:rsid w:val="000F7194"/>
    <w:rsid w:val="000F7395"/>
    <w:rsid w:val="001007BB"/>
    <w:rsid w:val="00114176"/>
    <w:rsid w:val="00125612"/>
    <w:rsid w:val="0013471A"/>
    <w:rsid w:val="00141021"/>
    <w:rsid w:val="00141998"/>
    <w:rsid w:val="00177A63"/>
    <w:rsid w:val="00181430"/>
    <w:rsid w:val="001948A1"/>
    <w:rsid w:val="001A10CC"/>
    <w:rsid w:val="001A42C0"/>
    <w:rsid w:val="001A58C5"/>
    <w:rsid w:val="001C6FC3"/>
    <w:rsid w:val="001D52AD"/>
    <w:rsid w:val="001D53D8"/>
    <w:rsid w:val="001D6C20"/>
    <w:rsid w:val="001E46A1"/>
    <w:rsid w:val="001E573C"/>
    <w:rsid w:val="001E5FA8"/>
    <w:rsid w:val="001F6AE6"/>
    <w:rsid w:val="00204625"/>
    <w:rsid w:val="00222D24"/>
    <w:rsid w:val="00232F21"/>
    <w:rsid w:val="002365BB"/>
    <w:rsid w:val="00237AC4"/>
    <w:rsid w:val="00253060"/>
    <w:rsid w:val="002547A0"/>
    <w:rsid w:val="00277B9D"/>
    <w:rsid w:val="00282972"/>
    <w:rsid w:val="00285BA5"/>
    <w:rsid w:val="002A5644"/>
    <w:rsid w:val="002A5CB7"/>
    <w:rsid w:val="002B1836"/>
    <w:rsid w:val="002C3BE2"/>
    <w:rsid w:val="002D07CA"/>
    <w:rsid w:val="002E10E7"/>
    <w:rsid w:val="002E43B6"/>
    <w:rsid w:val="002F120B"/>
    <w:rsid w:val="002F2EFB"/>
    <w:rsid w:val="002F3BCD"/>
    <w:rsid w:val="002F6BF3"/>
    <w:rsid w:val="0030198E"/>
    <w:rsid w:val="00306EB3"/>
    <w:rsid w:val="003074F2"/>
    <w:rsid w:val="0031184A"/>
    <w:rsid w:val="00321CEA"/>
    <w:rsid w:val="003229AB"/>
    <w:rsid w:val="00327839"/>
    <w:rsid w:val="00334565"/>
    <w:rsid w:val="00334FE9"/>
    <w:rsid w:val="00336EA1"/>
    <w:rsid w:val="00341F8C"/>
    <w:rsid w:val="00342875"/>
    <w:rsid w:val="00343B67"/>
    <w:rsid w:val="00354BC5"/>
    <w:rsid w:val="003776B4"/>
    <w:rsid w:val="0039609B"/>
    <w:rsid w:val="003B0B23"/>
    <w:rsid w:val="003B3D89"/>
    <w:rsid w:val="003B4ECD"/>
    <w:rsid w:val="003B6CAD"/>
    <w:rsid w:val="003C00F1"/>
    <w:rsid w:val="003C1132"/>
    <w:rsid w:val="003C33AD"/>
    <w:rsid w:val="003C3884"/>
    <w:rsid w:val="003F0E82"/>
    <w:rsid w:val="003F4016"/>
    <w:rsid w:val="003F5EAD"/>
    <w:rsid w:val="003F6939"/>
    <w:rsid w:val="004130A8"/>
    <w:rsid w:val="00413226"/>
    <w:rsid w:val="00417155"/>
    <w:rsid w:val="0046188A"/>
    <w:rsid w:val="0046266E"/>
    <w:rsid w:val="00464DB7"/>
    <w:rsid w:val="0046796F"/>
    <w:rsid w:val="004717DB"/>
    <w:rsid w:val="00472B15"/>
    <w:rsid w:val="00486999"/>
    <w:rsid w:val="00486FE5"/>
    <w:rsid w:val="00487A6F"/>
    <w:rsid w:val="00490C9E"/>
    <w:rsid w:val="004949CE"/>
    <w:rsid w:val="004A2A2F"/>
    <w:rsid w:val="004A613F"/>
    <w:rsid w:val="004B06DF"/>
    <w:rsid w:val="004C1E38"/>
    <w:rsid w:val="004C40EE"/>
    <w:rsid w:val="004C79F0"/>
    <w:rsid w:val="004D4128"/>
    <w:rsid w:val="004D4C09"/>
    <w:rsid w:val="004E23DD"/>
    <w:rsid w:val="004F5309"/>
    <w:rsid w:val="00504C4D"/>
    <w:rsid w:val="00510743"/>
    <w:rsid w:val="005433A9"/>
    <w:rsid w:val="00543759"/>
    <w:rsid w:val="00543C47"/>
    <w:rsid w:val="00547E1F"/>
    <w:rsid w:val="00556A59"/>
    <w:rsid w:val="005576EA"/>
    <w:rsid w:val="00560EF2"/>
    <w:rsid w:val="00561A92"/>
    <w:rsid w:val="00565299"/>
    <w:rsid w:val="0057025E"/>
    <w:rsid w:val="00587951"/>
    <w:rsid w:val="00593415"/>
    <w:rsid w:val="005945F9"/>
    <w:rsid w:val="00595FF7"/>
    <w:rsid w:val="005B7D2F"/>
    <w:rsid w:val="005C6642"/>
    <w:rsid w:val="005D7145"/>
    <w:rsid w:val="005E3D9C"/>
    <w:rsid w:val="00601355"/>
    <w:rsid w:val="00615840"/>
    <w:rsid w:val="006262E6"/>
    <w:rsid w:val="00630670"/>
    <w:rsid w:val="006367AA"/>
    <w:rsid w:val="006670E3"/>
    <w:rsid w:val="0069539A"/>
    <w:rsid w:val="006B5A35"/>
    <w:rsid w:val="006D50BC"/>
    <w:rsid w:val="006E0D20"/>
    <w:rsid w:val="006F197C"/>
    <w:rsid w:val="006F6FC7"/>
    <w:rsid w:val="00703A43"/>
    <w:rsid w:val="007215A6"/>
    <w:rsid w:val="00724454"/>
    <w:rsid w:val="0072512C"/>
    <w:rsid w:val="00725D6C"/>
    <w:rsid w:val="0073041B"/>
    <w:rsid w:val="00746D7D"/>
    <w:rsid w:val="00747626"/>
    <w:rsid w:val="007504AB"/>
    <w:rsid w:val="00752B53"/>
    <w:rsid w:val="007555DA"/>
    <w:rsid w:val="00797B14"/>
    <w:rsid w:val="007A721C"/>
    <w:rsid w:val="007B1630"/>
    <w:rsid w:val="007B70F1"/>
    <w:rsid w:val="007C1087"/>
    <w:rsid w:val="007E78F1"/>
    <w:rsid w:val="00802898"/>
    <w:rsid w:val="0081304B"/>
    <w:rsid w:val="00820961"/>
    <w:rsid w:val="00826D02"/>
    <w:rsid w:val="0082766D"/>
    <w:rsid w:val="00842B13"/>
    <w:rsid w:val="00842E85"/>
    <w:rsid w:val="00856733"/>
    <w:rsid w:val="00863A79"/>
    <w:rsid w:val="00870D16"/>
    <w:rsid w:val="00872CDA"/>
    <w:rsid w:val="00872CFB"/>
    <w:rsid w:val="00887E21"/>
    <w:rsid w:val="008906BE"/>
    <w:rsid w:val="00893777"/>
    <w:rsid w:val="008964B4"/>
    <w:rsid w:val="008A3CCA"/>
    <w:rsid w:val="008A57C8"/>
    <w:rsid w:val="008A5D69"/>
    <w:rsid w:val="008A65FE"/>
    <w:rsid w:val="008F2875"/>
    <w:rsid w:val="008F304B"/>
    <w:rsid w:val="008F3920"/>
    <w:rsid w:val="0090135F"/>
    <w:rsid w:val="009312A0"/>
    <w:rsid w:val="00937EC0"/>
    <w:rsid w:val="0094090C"/>
    <w:rsid w:val="00947A45"/>
    <w:rsid w:val="009511C7"/>
    <w:rsid w:val="009615DD"/>
    <w:rsid w:val="00961FF0"/>
    <w:rsid w:val="00966CB8"/>
    <w:rsid w:val="009C4B5E"/>
    <w:rsid w:val="009F338A"/>
    <w:rsid w:val="00A06E75"/>
    <w:rsid w:val="00A07654"/>
    <w:rsid w:val="00A14466"/>
    <w:rsid w:val="00A14C2F"/>
    <w:rsid w:val="00A232D2"/>
    <w:rsid w:val="00A25E3D"/>
    <w:rsid w:val="00A26718"/>
    <w:rsid w:val="00A267BB"/>
    <w:rsid w:val="00A46287"/>
    <w:rsid w:val="00A51F4E"/>
    <w:rsid w:val="00A54326"/>
    <w:rsid w:val="00A5571A"/>
    <w:rsid w:val="00A56EEC"/>
    <w:rsid w:val="00A612E2"/>
    <w:rsid w:val="00A62973"/>
    <w:rsid w:val="00A71B48"/>
    <w:rsid w:val="00A770C7"/>
    <w:rsid w:val="00A867E5"/>
    <w:rsid w:val="00AA1DF4"/>
    <w:rsid w:val="00AA5151"/>
    <w:rsid w:val="00AB3847"/>
    <w:rsid w:val="00AD1856"/>
    <w:rsid w:val="00AE3468"/>
    <w:rsid w:val="00AE5B26"/>
    <w:rsid w:val="00B006B5"/>
    <w:rsid w:val="00B166F0"/>
    <w:rsid w:val="00B20695"/>
    <w:rsid w:val="00B27340"/>
    <w:rsid w:val="00B432ED"/>
    <w:rsid w:val="00B536BC"/>
    <w:rsid w:val="00B62065"/>
    <w:rsid w:val="00B62DE8"/>
    <w:rsid w:val="00B662FB"/>
    <w:rsid w:val="00B71941"/>
    <w:rsid w:val="00B72361"/>
    <w:rsid w:val="00B7378F"/>
    <w:rsid w:val="00B747CC"/>
    <w:rsid w:val="00B74D8F"/>
    <w:rsid w:val="00B8755B"/>
    <w:rsid w:val="00B906EA"/>
    <w:rsid w:val="00B931ED"/>
    <w:rsid w:val="00B97DDA"/>
    <w:rsid w:val="00BA10D5"/>
    <w:rsid w:val="00BA5D96"/>
    <w:rsid w:val="00BB0F84"/>
    <w:rsid w:val="00BC5F97"/>
    <w:rsid w:val="00BE2BD7"/>
    <w:rsid w:val="00BE512D"/>
    <w:rsid w:val="00C05DCD"/>
    <w:rsid w:val="00C14170"/>
    <w:rsid w:val="00C159C4"/>
    <w:rsid w:val="00C26A98"/>
    <w:rsid w:val="00C31801"/>
    <w:rsid w:val="00C47690"/>
    <w:rsid w:val="00C669CB"/>
    <w:rsid w:val="00C81591"/>
    <w:rsid w:val="00C939F4"/>
    <w:rsid w:val="00CA3758"/>
    <w:rsid w:val="00CA7F22"/>
    <w:rsid w:val="00CB0AB7"/>
    <w:rsid w:val="00CB38A1"/>
    <w:rsid w:val="00CB6314"/>
    <w:rsid w:val="00CC0D46"/>
    <w:rsid w:val="00CC4413"/>
    <w:rsid w:val="00CC5524"/>
    <w:rsid w:val="00CC68BD"/>
    <w:rsid w:val="00CC70CF"/>
    <w:rsid w:val="00D0012F"/>
    <w:rsid w:val="00D03B8C"/>
    <w:rsid w:val="00D17C6D"/>
    <w:rsid w:val="00D17ECC"/>
    <w:rsid w:val="00D4316F"/>
    <w:rsid w:val="00D47D5F"/>
    <w:rsid w:val="00D50970"/>
    <w:rsid w:val="00D54B60"/>
    <w:rsid w:val="00D61E99"/>
    <w:rsid w:val="00D71847"/>
    <w:rsid w:val="00D81094"/>
    <w:rsid w:val="00D83C0B"/>
    <w:rsid w:val="00D9448F"/>
    <w:rsid w:val="00DA7626"/>
    <w:rsid w:val="00DB3017"/>
    <w:rsid w:val="00DD038A"/>
    <w:rsid w:val="00E2656D"/>
    <w:rsid w:val="00E3011D"/>
    <w:rsid w:val="00E368E0"/>
    <w:rsid w:val="00E36D45"/>
    <w:rsid w:val="00E55348"/>
    <w:rsid w:val="00E602BF"/>
    <w:rsid w:val="00E87135"/>
    <w:rsid w:val="00E8796A"/>
    <w:rsid w:val="00E967F7"/>
    <w:rsid w:val="00E97E03"/>
    <w:rsid w:val="00EA4C52"/>
    <w:rsid w:val="00EA7D87"/>
    <w:rsid w:val="00EB5AD5"/>
    <w:rsid w:val="00EB712F"/>
    <w:rsid w:val="00ED2274"/>
    <w:rsid w:val="00ED321D"/>
    <w:rsid w:val="00EE0DE1"/>
    <w:rsid w:val="00EE431C"/>
    <w:rsid w:val="00EE5971"/>
    <w:rsid w:val="00EF68F0"/>
    <w:rsid w:val="00EF7169"/>
    <w:rsid w:val="00F07185"/>
    <w:rsid w:val="00F10106"/>
    <w:rsid w:val="00F26524"/>
    <w:rsid w:val="00F3073D"/>
    <w:rsid w:val="00F449C0"/>
    <w:rsid w:val="00F47496"/>
    <w:rsid w:val="00F5030C"/>
    <w:rsid w:val="00F50E79"/>
    <w:rsid w:val="00F54262"/>
    <w:rsid w:val="00F645D8"/>
    <w:rsid w:val="00F8658F"/>
    <w:rsid w:val="00F9023C"/>
    <w:rsid w:val="00FA145D"/>
    <w:rsid w:val="00FA3B61"/>
    <w:rsid w:val="00FA51FF"/>
    <w:rsid w:val="00FC6E01"/>
    <w:rsid w:val="00FE0B28"/>
    <w:rsid w:val="00FF0D42"/>
    <w:rsid w:val="00FF29CF"/>
    <w:rsid w:val="00FF2BA9"/>
    <w:rsid w:val="12098481"/>
    <w:rsid w:val="120C3011"/>
    <w:rsid w:val="1264CE70"/>
    <w:rsid w:val="17219723"/>
    <w:rsid w:val="1A87C6A8"/>
    <w:rsid w:val="1DE25F93"/>
    <w:rsid w:val="1DE3D147"/>
    <w:rsid w:val="1E78DC01"/>
    <w:rsid w:val="20B229B4"/>
    <w:rsid w:val="24FDDFFF"/>
    <w:rsid w:val="2695A914"/>
    <w:rsid w:val="29137CB6"/>
    <w:rsid w:val="2A24799C"/>
    <w:rsid w:val="2C25BF33"/>
    <w:rsid w:val="2C5A97FC"/>
    <w:rsid w:val="2D1DDC4F"/>
    <w:rsid w:val="30C412A8"/>
    <w:rsid w:val="370DCCDB"/>
    <w:rsid w:val="3845B1E1"/>
    <w:rsid w:val="3B82C544"/>
    <w:rsid w:val="3E197B23"/>
    <w:rsid w:val="3E983F88"/>
    <w:rsid w:val="44A36EDD"/>
    <w:rsid w:val="49A20F91"/>
    <w:rsid w:val="4AD1C94D"/>
    <w:rsid w:val="4C00DA61"/>
    <w:rsid w:val="4CACAD31"/>
    <w:rsid w:val="4D3BB6C7"/>
    <w:rsid w:val="4F0FF927"/>
    <w:rsid w:val="51F00EE6"/>
    <w:rsid w:val="539C47C4"/>
    <w:rsid w:val="54E15ACD"/>
    <w:rsid w:val="563E72D1"/>
    <w:rsid w:val="57054BCF"/>
    <w:rsid w:val="579AE521"/>
    <w:rsid w:val="5AC5384D"/>
    <w:rsid w:val="5ACF4CCF"/>
    <w:rsid w:val="5BF15673"/>
    <w:rsid w:val="5F9584FB"/>
    <w:rsid w:val="606A0FE5"/>
    <w:rsid w:val="62691EF1"/>
    <w:rsid w:val="64CB7214"/>
    <w:rsid w:val="66BC9584"/>
    <w:rsid w:val="6B565DD8"/>
    <w:rsid w:val="6C3E4B4E"/>
    <w:rsid w:val="6EE47336"/>
    <w:rsid w:val="700E7756"/>
    <w:rsid w:val="701060BF"/>
    <w:rsid w:val="7383C646"/>
    <w:rsid w:val="750BA238"/>
    <w:rsid w:val="751B5839"/>
    <w:rsid w:val="785B727C"/>
    <w:rsid w:val="7B8D408F"/>
    <w:rsid w:val="7DD5AE04"/>
    <w:rsid w:val="7F83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D9C243"/>
  <w15:chartTrackingRefBased/>
  <w15:docId w15:val="{1E71F921-6B0A-43DA-81F9-CCF43D66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6CB8"/>
    <w:rPr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18143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B62DE8"/>
    <w:pPr>
      <w:keepNext/>
      <w:ind w:left="5103"/>
      <w:outlineLvl w:val="1"/>
    </w:pPr>
    <w:rPr>
      <w:rFonts w:ascii="Geneva" w:hAnsi="Geneva"/>
      <w:b/>
      <w:bCs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47E1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70D16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pPr>
      <w:widowControl w:val="0"/>
    </w:pPr>
    <w:rPr>
      <w:rFonts w:ascii="Courier New" w:hAnsi="Courier New"/>
      <w:snapToGrid w:val="0"/>
    </w:rPr>
  </w:style>
  <w:style w:type="paragraph" w:styleId="Encabezado">
    <w:name w:val="header"/>
    <w:basedOn w:val="Normal"/>
    <w:link w:val="Encabezado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styleId="Piedepgina">
    <w:name w:val="footer"/>
    <w:basedOn w:val="Normal"/>
    <w:link w:val="Piedepgina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customStyle="1" w:styleId="Ttulodeldocumento">
    <w:name w:val="Título del documento"/>
    <w:basedOn w:val="Normal"/>
    <w:pPr>
      <w:keepNext/>
      <w:keepLines/>
      <w:spacing w:before="400" w:after="120" w:line="240" w:lineRule="atLeast"/>
    </w:pPr>
    <w:rPr>
      <w:rFonts w:ascii="Arial Black" w:hAnsi="Arial Black"/>
      <w:spacing w:val="-100"/>
      <w:kern w:val="28"/>
      <w:sz w:val="108"/>
      <w:lang w:eastAsia="en-US"/>
    </w:rPr>
  </w:style>
  <w:style w:type="character" w:styleId="nfasis">
    <w:name w:val="Emphasis"/>
    <w:qFormat/>
    <w:rPr>
      <w:rFonts w:ascii="Arial Black" w:hAnsi="Arial Black"/>
      <w:sz w:val="18"/>
      <w:lang w:bidi="ar-SA"/>
    </w:rPr>
  </w:style>
  <w:style w:type="paragraph" w:styleId="Encabezadodemensaje">
    <w:name w:val="Message Header"/>
    <w:basedOn w:val="Textoindependiente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paragraph" w:customStyle="1" w:styleId="Encabezadodemensaje-primera">
    <w:name w:val="Encabezado de mensaje - primera"/>
    <w:basedOn w:val="Encabezadodemensaje"/>
    <w:next w:val="Encabezadodemensaje"/>
  </w:style>
  <w:style w:type="character" w:customStyle="1" w:styleId="Rtulodeencabezadodemensaje">
    <w:name w:val="Rótulo de encabezado de mensaje"/>
    <w:rPr>
      <w:rFonts w:ascii="Arial Black" w:hAnsi="Arial Black"/>
      <w:sz w:val="18"/>
      <w:lang w:bidi="ar-SA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link w:val="SangradetextonormalCar"/>
    <w:rsid w:val="008964B4"/>
    <w:pPr>
      <w:widowControl w:val="0"/>
      <w:spacing w:after="120"/>
      <w:ind w:left="283"/>
    </w:pPr>
    <w:rPr>
      <w:rFonts w:ascii="Courier New" w:hAnsi="Courier New"/>
      <w:snapToGrid w:val="0"/>
      <w:lang w:val="es-ES"/>
    </w:rPr>
  </w:style>
  <w:style w:type="character" w:customStyle="1" w:styleId="SangradetextonormalCar">
    <w:name w:val="Sangría de texto normal Car"/>
    <w:link w:val="Sangradetextonormal"/>
    <w:rsid w:val="008964B4"/>
    <w:rPr>
      <w:rFonts w:ascii="Courier New" w:hAnsi="Courier New"/>
      <w:snapToGrid w:val="0"/>
    </w:rPr>
  </w:style>
  <w:style w:type="character" w:customStyle="1" w:styleId="PiedepginaCar">
    <w:name w:val="Pie de página Car"/>
    <w:link w:val="Piedepgina"/>
    <w:uiPriority w:val="99"/>
    <w:rsid w:val="00EA7D87"/>
    <w:rPr>
      <w:rFonts w:ascii="Courier New" w:hAnsi="Courier New"/>
      <w:snapToGrid w:val="0"/>
      <w:lang w:val="es-ES_tradnl"/>
    </w:rPr>
  </w:style>
  <w:style w:type="paragraph" w:styleId="Textodeglobo">
    <w:name w:val="Balloon Text"/>
    <w:basedOn w:val="Normal"/>
    <w:link w:val="TextodegloboCar"/>
    <w:rsid w:val="00EA7D8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A7D87"/>
    <w:rPr>
      <w:rFonts w:ascii="Tahoma" w:hAnsi="Tahoma" w:cs="Tahoma"/>
      <w:sz w:val="16"/>
      <w:szCs w:val="16"/>
      <w:lang w:val="es-ES_tradnl"/>
    </w:rPr>
  </w:style>
  <w:style w:type="character" w:customStyle="1" w:styleId="Ttulo2Car">
    <w:name w:val="Título 2 Car"/>
    <w:link w:val="Ttulo2"/>
    <w:rsid w:val="00B62DE8"/>
    <w:rPr>
      <w:rFonts w:ascii="Geneva" w:hAnsi="Geneva"/>
      <w:b/>
      <w:bCs/>
      <w:lang w:val="es-ES_tradnl"/>
    </w:rPr>
  </w:style>
  <w:style w:type="character" w:customStyle="1" w:styleId="Ttulo1Car">
    <w:name w:val="Título 1 Car"/>
    <w:link w:val="Ttulo1"/>
    <w:rsid w:val="00181430"/>
    <w:rPr>
      <w:rFonts w:ascii="Cambria" w:eastAsia="Times New Roman" w:hAnsi="Cambria" w:cs="Times New Roman"/>
      <w:b/>
      <w:bCs/>
      <w:kern w:val="32"/>
      <w:sz w:val="32"/>
      <w:szCs w:val="32"/>
      <w:lang w:val="es-ES_tradnl"/>
    </w:rPr>
  </w:style>
  <w:style w:type="character" w:customStyle="1" w:styleId="Ttulo3Car">
    <w:name w:val="Título 3 Car"/>
    <w:link w:val="Ttulo3"/>
    <w:semiHidden/>
    <w:rsid w:val="00547E1F"/>
    <w:rPr>
      <w:rFonts w:ascii="Cambria" w:eastAsia="Times New Roman" w:hAnsi="Cambria" w:cs="Times New Roman"/>
      <w:b/>
      <w:bCs/>
      <w:sz w:val="26"/>
      <w:szCs w:val="26"/>
      <w:lang w:val="es-ES_tradnl"/>
    </w:rPr>
  </w:style>
  <w:style w:type="paragraph" w:styleId="Prrafodelista">
    <w:name w:val="List Paragraph"/>
    <w:basedOn w:val="Normal"/>
    <w:uiPriority w:val="34"/>
    <w:qFormat/>
    <w:rsid w:val="000923A8"/>
    <w:pPr>
      <w:widowControl w:val="0"/>
      <w:autoSpaceDE w:val="0"/>
      <w:autoSpaceDN w:val="0"/>
      <w:adjustRightInd w:val="0"/>
      <w:spacing w:line="360" w:lineRule="auto"/>
      <w:ind w:left="720"/>
      <w:contextualSpacing/>
      <w:jc w:val="both"/>
    </w:pPr>
    <w:rPr>
      <w:sz w:val="24"/>
      <w:szCs w:val="24"/>
      <w:lang w:val="es-ES"/>
    </w:rPr>
  </w:style>
  <w:style w:type="character" w:customStyle="1" w:styleId="st">
    <w:name w:val="st"/>
    <w:rsid w:val="000923A8"/>
  </w:style>
  <w:style w:type="paragraph" w:styleId="Textoindependiente2">
    <w:name w:val="Body Text 2"/>
    <w:basedOn w:val="Normal"/>
    <w:link w:val="Textoindependiente2Car"/>
    <w:rsid w:val="00E2656D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E2656D"/>
    <w:rPr>
      <w:lang w:val="es-ES_tradnl"/>
    </w:rPr>
  </w:style>
  <w:style w:type="paragraph" w:customStyle="1" w:styleId="Default">
    <w:name w:val="Default"/>
    <w:rsid w:val="00336EA1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947A45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ncabezadoCar">
    <w:name w:val="Encabezado Car"/>
    <w:link w:val="Encabezado"/>
    <w:uiPriority w:val="99"/>
    <w:rsid w:val="006E0D20"/>
    <w:rPr>
      <w:rFonts w:ascii="Courier New" w:hAnsi="Courier New"/>
      <w:snapToGrid w:val="0"/>
      <w:lang w:val="es-ES_tradnl"/>
    </w:rPr>
  </w:style>
  <w:style w:type="character" w:styleId="Hipervnculo">
    <w:name w:val="Hyperlink"/>
    <w:uiPriority w:val="99"/>
    <w:rsid w:val="00D9448F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D9448F"/>
    <w:rPr>
      <w:color w:val="605E5C"/>
      <w:shd w:val="clear" w:color="auto" w:fill="E1DFDD"/>
    </w:rPr>
  </w:style>
  <w:style w:type="paragraph" w:styleId="TDC1">
    <w:name w:val="toc 1"/>
    <w:aliases w:val="titulo1"/>
    <w:basedOn w:val="Normal"/>
    <w:next w:val="Normal"/>
    <w:autoRedefine/>
    <w:uiPriority w:val="39"/>
    <w:unhideWhenUsed/>
    <w:rsid w:val="00D9448F"/>
    <w:pPr>
      <w:tabs>
        <w:tab w:val="right" w:leader="dot" w:pos="8505"/>
      </w:tabs>
      <w:spacing w:line="360" w:lineRule="auto"/>
      <w:ind w:left="426" w:hanging="8"/>
      <w:jc w:val="both"/>
    </w:pPr>
    <w:rPr>
      <w:rFonts w:ascii="Arial" w:eastAsia="Calibri" w:hAnsi="Arial" w:cs="Arial"/>
      <w:caps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448F"/>
    <w:pPr>
      <w:keepNext w:val="0"/>
      <w:keepLines/>
      <w:spacing w:before="480" w:after="0" w:line="276" w:lineRule="auto"/>
      <w:ind w:left="420" w:hanging="420"/>
      <w:jc w:val="both"/>
      <w:outlineLvl w:val="9"/>
    </w:pPr>
    <w:rPr>
      <w:rFonts w:ascii="Arial" w:eastAsia="MS Gothic" w:hAnsi="Arial"/>
      <w:caps/>
      <w:color w:val="365F91"/>
      <w:kern w:val="0"/>
      <w:sz w:val="28"/>
      <w:szCs w:val="28"/>
    </w:rPr>
  </w:style>
  <w:style w:type="paragraph" w:customStyle="1" w:styleId="paragraph">
    <w:name w:val="paragraph"/>
    <w:basedOn w:val="Normal"/>
    <w:rsid w:val="002F120B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normaltextrun">
    <w:name w:val="normaltextrun"/>
    <w:basedOn w:val="Fuentedeprrafopredeter"/>
    <w:rsid w:val="002F120B"/>
  </w:style>
  <w:style w:type="character" w:customStyle="1" w:styleId="eop">
    <w:name w:val="eop"/>
    <w:basedOn w:val="Fuentedeprrafopredeter"/>
    <w:rsid w:val="002F120B"/>
  </w:style>
  <w:style w:type="character" w:customStyle="1" w:styleId="Ttulo4Car">
    <w:name w:val="Título 4 Car"/>
    <w:link w:val="Ttulo4"/>
    <w:semiHidden/>
    <w:rsid w:val="00870D16"/>
    <w:rPr>
      <w:rFonts w:ascii="Aptos" w:eastAsia="Times New Roman" w:hAnsi="Aptos" w:cs="Times New Roman"/>
      <w:b/>
      <w:bCs/>
      <w:sz w:val="28"/>
      <w:szCs w:val="28"/>
      <w:lang w:val="es-ES_tradnl"/>
    </w:rPr>
  </w:style>
  <w:style w:type="paragraph" w:styleId="TDC2">
    <w:name w:val="toc 2"/>
    <w:basedOn w:val="Normal"/>
    <w:next w:val="Normal"/>
    <w:autoRedefine/>
    <w:uiPriority w:val="39"/>
    <w:rsid w:val="00870D16"/>
    <w:pPr>
      <w:ind w:left="200"/>
    </w:pPr>
  </w:style>
  <w:style w:type="paragraph" w:styleId="TDC3">
    <w:name w:val="toc 3"/>
    <w:basedOn w:val="Normal"/>
    <w:next w:val="Normal"/>
    <w:autoRedefine/>
    <w:uiPriority w:val="39"/>
    <w:rsid w:val="00870D16"/>
    <w:pPr>
      <w:ind w:left="400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link w:val="SubttuloCar"/>
    <w:qFormat/>
    <w:rsid w:val="00E36D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E36D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paragraph" w:customStyle="1" w:styleId="Estilo1">
    <w:name w:val="Estilo1"/>
    <w:basedOn w:val="Normal"/>
    <w:qFormat/>
    <w:rsid w:val="006F6FC7"/>
    <w:pPr>
      <w:keepNext/>
      <w:keepLines/>
      <w:spacing w:after="10" w:line="266" w:lineRule="auto"/>
      <w:ind w:left="357" w:hanging="357"/>
      <w:jc w:val="both"/>
      <w:outlineLvl w:val="0"/>
    </w:pPr>
    <w:rPr>
      <w:rFonts w:ascii="Futura Lt BT" w:eastAsia="MS Gothic" w:hAnsi="Futura Lt BT"/>
      <w:b/>
      <w:bCs/>
      <w:color w:val="0070C0"/>
      <w:sz w:val="32"/>
      <w:szCs w:val="32"/>
      <w:lang w:val="es-ES"/>
    </w:rPr>
  </w:style>
  <w:style w:type="paragraph" w:customStyle="1" w:styleId="Estilo2">
    <w:name w:val="Estilo2"/>
    <w:basedOn w:val="Estilo1"/>
    <w:link w:val="Estilo2Car"/>
    <w:qFormat/>
    <w:rsid w:val="006F6FC7"/>
  </w:style>
  <w:style w:type="character" w:customStyle="1" w:styleId="Estilo2Car">
    <w:name w:val="Estilo2 Car"/>
    <w:basedOn w:val="Fuentedeprrafopredeter"/>
    <w:link w:val="Estilo2"/>
    <w:rsid w:val="006F6FC7"/>
    <w:rPr>
      <w:rFonts w:ascii="Futura Lt BT" w:eastAsia="MS Gothic" w:hAnsi="Futura Lt BT"/>
      <w:b/>
      <w:bCs/>
      <w:color w:val="0070C0"/>
      <w:sz w:val="32"/>
      <w:szCs w:val="32"/>
      <w:lang w:eastAsia="es-ES"/>
    </w:rPr>
  </w:style>
  <w:style w:type="paragraph" w:customStyle="1" w:styleId="RBbody">
    <w:name w:val="RB_body"/>
    <w:link w:val="RBbodyChar"/>
    <w:qFormat/>
    <w:rsid w:val="006670E3"/>
    <w:pPr>
      <w:spacing w:after="200" w:line="360" w:lineRule="auto"/>
    </w:pPr>
    <w:rPr>
      <w:rFonts w:ascii="Myriad Pro" w:hAnsi="Myriad Pro"/>
      <w:color w:val="5D5D5D"/>
      <w:shd w:val="clear" w:color="auto" w:fill="FFFFFF"/>
      <w:lang w:val="en-US" w:eastAsia="en-US"/>
    </w:rPr>
  </w:style>
  <w:style w:type="paragraph" w:customStyle="1" w:styleId="CaptionTableFigNumbered">
    <w:name w:val="Caption Table/Fig Numbered"/>
    <w:qFormat/>
    <w:rsid w:val="006670E3"/>
    <w:pPr>
      <w:spacing w:before="120" w:after="120" w:line="276" w:lineRule="auto"/>
    </w:pPr>
    <w:rPr>
      <w:rFonts w:asciiTheme="minorHAnsi" w:eastAsiaTheme="minorHAnsi" w:hAnsiTheme="minorHAnsi" w:cstheme="minorBidi"/>
      <w:b/>
      <w:sz w:val="14"/>
      <w:szCs w:val="14"/>
      <w:lang w:val="en-US" w:eastAsia="en-US"/>
    </w:rPr>
  </w:style>
  <w:style w:type="table" w:customStyle="1" w:styleId="TableStyleOptionB">
    <w:name w:val="Table Style Option B"/>
    <w:basedOn w:val="Tablanormal"/>
    <w:uiPriority w:val="99"/>
    <w:rsid w:val="006670E3"/>
    <w:rPr>
      <w:rFonts w:asciiTheme="minorHAnsi" w:eastAsiaTheme="minorHAnsi" w:hAnsiTheme="minorHAnsi" w:cstheme="minorBidi"/>
      <w:sz w:val="16"/>
      <w:szCs w:val="22"/>
      <w:lang w:val="en-US" w:eastAsia="en-US"/>
    </w:rPr>
    <w:tblPr>
      <w:tblStyleRowBandSize w:val="1"/>
      <w:tblInd w:w="115" w:type="dxa"/>
      <w:tblBorders>
        <w:bottom w:val="single" w:sz="12" w:space="0" w:color="auto"/>
      </w:tblBorders>
      <w:tblCellMar>
        <w:top w:w="72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bottom w:val="single" w:sz="18" w:space="0" w:color="auto"/>
        </w:tcBorders>
      </w:tcPr>
    </w:tblStylePr>
    <w:tblStylePr w:type="band2Horz">
      <w:tblPr/>
      <w:tcPr>
        <w:shd w:val="clear" w:color="auto" w:fill="E6E6E6"/>
      </w:tcPr>
    </w:tblStylePr>
  </w:style>
  <w:style w:type="character" w:customStyle="1" w:styleId="RBbodyChar">
    <w:name w:val="RB_body Char"/>
    <w:basedOn w:val="Fuentedeprrafopredeter"/>
    <w:link w:val="RBbody"/>
    <w:locked/>
    <w:rsid w:val="006670E3"/>
    <w:rPr>
      <w:rFonts w:ascii="Myriad Pro" w:hAnsi="Myriad Pro"/>
      <w:color w:val="5D5D5D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6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7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1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Fax%20U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9ABA4E47230742866E2491AFED3702" ma:contentTypeVersion="11" ma:contentTypeDescription="Crear nuevo documento." ma:contentTypeScope="" ma:versionID="3cd001560e92da77fe963139177b1aac">
  <xsd:schema xmlns:xsd="http://www.w3.org/2001/XMLSchema" xmlns:xs="http://www.w3.org/2001/XMLSchema" xmlns:p="http://schemas.microsoft.com/office/2006/metadata/properties" xmlns:ns2="81a5e1ba-7a00-4ebe-917f-6f2c8759c235" xmlns:ns3="4e510e59-4d37-4d71-af38-ba72d25ab421" targetNamespace="http://schemas.microsoft.com/office/2006/metadata/properties" ma:root="true" ma:fieldsID="2584b971b829cd29341f0755e8027dda" ns2:_="" ns3:_="">
    <xsd:import namespace="81a5e1ba-7a00-4ebe-917f-6f2c8759c235"/>
    <xsd:import namespace="4e510e59-4d37-4d71-af38-ba72d25ab4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ENTARIO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5e1ba-7a00-4ebe-917f-6f2c8759c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ENTARIOS" ma:index="11" nillable="true" ma:displayName="COMENTARIOS" ma:format="Dropdown" ma:internalName="COMENTARIOS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8807f74-7575-4bc8-947b-c00187590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10e59-4d37-4d71-af38-ba72d25ab42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16b9ea-cdfd-4097-8005-97d637e98225}" ma:internalName="TaxCatchAll" ma:showField="CatchAllData" ma:web="4e510e59-4d37-4d71-af38-ba72d25ab4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81a5e1ba-7a00-4ebe-917f-6f2c8759c235" xsi:nil="true"/>
    <lcf76f155ced4ddcb4097134ff3c332f xmlns="81a5e1ba-7a00-4ebe-917f-6f2c8759c235">
      <Terms xmlns="http://schemas.microsoft.com/office/infopath/2007/PartnerControls"/>
    </lcf76f155ced4ddcb4097134ff3c332f>
    <TaxCatchAll xmlns="4e510e59-4d37-4d71-af38-ba72d25ab421" xsi:nil="true"/>
  </documentManagement>
</p:properties>
</file>

<file path=customXml/itemProps1.xml><?xml version="1.0" encoding="utf-8"?>
<ds:datastoreItem xmlns:ds="http://schemas.openxmlformats.org/officeDocument/2006/customXml" ds:itemID="{BC8C3A85-A3C3-4922-A1B5-ABAEEA2E84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4BE0F3-CA5B-4398-9ADF-5561F178D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5e1ba-7a00-4ebe-917f-6f2c8759c235"/>
    <ds:schemaRef ds:uri="4e510e59-4d37-4d71-af38-ba72d25ab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A8BAD6-EB54-4613-A32B-A0909BAE86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AC44FC-9922-411A-8BF2-8A8564690205}">
  <ds:schemaRefs>
    <ds:schemaRef ds:uri="http://schemas.microsoft.com/office/2006/metadata/properties"/>
    <ds:schemaRef ds:uri="http://schemas.microsoft.com/office/infopath/2007/PartnerControls"/>
    <ds:schemaRef ds:uri="81a5e1ba-7a00-4ebe-917f-6f2c8759c235"/>
    <ds:schemaRef ds:uri="4e510e59-4d37-4d71-af38-ba72d25ab4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UTE.dot</Template>
  <TotalTime>3</TotalTime>
  <Pages>4</Pages>
  <Words>199</Words>
  <Characters>1051</Characters>
  <Application>Microsoft Office Word</Application>
  <DocSecurity>0</DocSecurity>
  <Lines>150</Lines>
  <Paragraphs>44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Fernando Igual</cp:lastModifiedBy>
  <cp:revision>4</cp:revision>
  <cp:lastPrinted>2025-05-12T10:14:00Z</cp:lastPrinted>
  <dcterms:created xsi:type="dcterms:W3CDTF">2025-05-12T09:22:00Z</dcterms:created>
  <dcterms:modified xsi:type="dcterms:W3CDTF">2026-05-27T15:24:00Z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0x010100DB9ABA4E47230742866E2491AFED3702</vt:lpwstr>
  </property>
  <property fmtid="{D5CDD505-2E9C-101B-9397-08002B2CF9AE}" pid="3" name="MediaServiceImageTags">
    <vt:lpwstr/>
  </property>
</Properties>
</file>