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03E8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ED098B8" w14:textId="77777777" w:rsidR="00966CB8" w:rsidRPr="00DA7626" w:rsidRDefault="00966CB8" w:rsidP="00966CB8">
      <w:pPr>
        <w:widowControl w:val="0"/>
        <w:tabs>
          <w:tab w:val="left" w:pos="7110"/>
        </w:tabs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  <w:r w:rsidRPr="00DA7626">
        <w:rPr>
          <w:rFonts w:ascii="Futura Lt BT" w:hAnsi="Futura Lt BT" w:cs="Arial"/>
          <w:b/>
          <w:bCs/>
          <w:lang w:val="es-ES"/>
        </w:rPr>
        <w:tab/>
      </w:r>
    </w:p>
    <w:p w14:paraId="237FC8F3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84CE0B9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3856203B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-284" w:right="360"/>
        <w:jc w:val="both"/>
        <w:rPr>
          <w:rFonts w:ascii="Futura Lt BT" w:eastAsia="Arial" w:hAnsi="Futura Lt BT" w:cs="Arial"/>
          <w:b/>
          <w:color w:val="2E75B5"/>
        </w:rPr>
      </w:pPr>
    </w:p>
    <w:p w14:paraId="0FEDBB4D" w14:textId="50D485AE" w:rsidR="00966CB8" w:rsidRPr="00966CB8" w:rsidRDefault="00966CB8" w:rsidP="00FA26B2">
      <w:pPr>
        <w:pStyle w:val="Ttulo"/>
        <w:rPr>
          <w:lang w:val="es-ES"/>
        </w:rPr>
      </w:pPr>
      <w:r w:rsidRPr="00966CB8">
        <w:rPr>
          <w:lang w:val="es-ES"/>
        </w:rPr>
        <w:t xml:space="preserve">ACTA DE </w:t>
      </w:r>
      <w:r w:rsidR="00382D11">
        <w:rPr>
          <w:lang w:val="es-ES"/>
        </w:rPr>
        <w:t>ENTREGA DE INFORMACIÓN</w:t>
      </w:r>
    </w:p>
    <w:p w14:paraId="19EE18E3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5E3D7B67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77B40E6F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3030"/>
        <w:gridCol w:w="2970"/>
      </w:tblGrid>
      <w:tr w:rsidR="00546301" w:rsidRPr="00C47690" w14:paraId="2E88CAC1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06CDA5CC" w14:textId="77777777" w:rsidR="00546301" w:rsidRPr="00C47690" w:rsidRDefault="00546301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b/>
                <w:bCs/>
                <w:color w:val="FFFFFF"/>
                <w:lang w:val="es-ES"/>
              </w:rPr>
              <w:t>Elaborado</w:t>
            </w:r>
            <w:r w:rsidRPr="00C47690">
              <w:rPr>
                <w:rFonts w:ascii="Arial" w:hAnsi="Arial" w:cs="Arial"/>
                <w:color w:val="FFFFFF"/>
                <w:lang w:val="es-ES"/>
              </w:rPr>
              <w:t> </w:t>
            </w:r>
            <w:r w:rsidRPr="00C47690">
              <w:rPr>
                <w:rFonts w:ascii="Futura Lt BT" w:hAnsi="Futura Lt BT" w:cs="Segoe UI"/>
                <w:color w:val="FFFFFF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1A5E2CEC" w14:textId="77777777" w:rsidR="00546301" w:rsidRPr="00C47690" w:rsidRDefault="00546301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b/>
                <w:bCs/>
                <w:color w:val="FFFFFF"/>
                <w:lang w:val="es-ES"/>
              </w:rPr>
              <w:t>Revisado</w:t>
            </w:r>
            <w:r w:rsidRPr="00C47690">
              <w:rPr>
                <w:rFonts w:ascii="Arial" w:hAnsi="Arial" w:cs="Arial"/>
                <w:color w:val="FFFFFF"/>
                <w:lang w:val="es-ES"/>
              </w:rPr>
              <w:t> </w:t>
            </w:r>
            <w:r w:rsidRPr="00C47690">
              <w:rPr>
                <w:rFonts w:ascii="Futura Lt BT" w:hAnsi="Futura Lt BT" w:cs="Segoe UI"/>
                <w:color w:val="FFFFFF"/>
                <w:lang w:val="es-ES"/>
              </w:rPr>
              <w:t> 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415464"/>
            <w:vAlign w:val="center"/>
            <w:hideMark/>
          </w:tcPr>
          <w:p w14:paraId="29EE1AD9" w14:textId="77777777" w:rsidR="00546301" w:rsidRPr="00C47690" w:rsidRDefault="00546301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b/>
                <w:bCs/>
                <w:color w:val="FFFFFF"/>
                <w:lang w:val="es-ES"/>
              </w:rPr>
              <w:t>Aprobado</w:t>
            </w:r>
            <w:r w:rsidRPr="00C47690">
              <w:rPr>
                <w:rFonts w:ascii="Arial" w:hAnsi="Arial" w:cs="Arial"/>
                <w:color w:val="FFFFFF"/>
                <w:lang w:val="es-ES"/>
              </w:rPr>
              <w:t> </w:t>
            </w:r>
            <w:r w:rsidRPr="00C47690">
              <w:rPr>
                <w:rFonts w:ascii="Futura Lt BT" w:hAnsi="Futura Lt BT" w:cs="Segoe UI"/>
                <w:color w:val="FFFFFF"/>
                <w:lang w:val="es-ES"/>
              </w:rPr>
              <w:t> </w:t>
            </w:r>
          </w:p>
        </w:tc>
      </w:tr>
      <w:tr w:rsidR="00546301" w:rsidRPr="00C47690" w14:paraId="1BB80298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50D7125F" w14:textId="77777777" w:rsidR="00546301" w:rsidRPr="00C47690" w:rsidRDefault="00546301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65E8B28E" w14:textId="77777777" w:rsidR="00546301" w:rsidRPr="00C47690" w:rsidRDefault="00546301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Fecha: </w:t>
            </w:r>
            <w:proofErr w:type="gramStart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>Marzo</w:t>
            </w:r>
            <w:proofErr w:type="gramEnd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 2025</w:t>
            </w:r>
            <w:r w:rsidRPr="00C47690">
              <w:rPr>
                <w:rFonts w:ascii="Futura Lt BT" w:hAnsi="Futura Lt BT" w:cs="Segoe UI"/>
                <w:color w:val="404040"/>
                <w:lang w:val="es-ES"/>
              </w:rPr>
              <w:t> </w:t>
            </w: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2B16EEF1" w14:textId="77777777" w:rsidR="00546301" w:rsidRPr="00C47690" w:rsidRDefault="00546301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29D968F9" w14:textId="77777777" w:rsidR="00546301" w:rsidRPr="00C47690" w:rsidRDefault="00546301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color w:val="404040"/>
                <w:lang w:val="es-ES"/>
              </w:rPr>
              <w:t xml:space="preserve">Fecha: </w:t>
            </w:r>
            <w:proofErr w:type="gramStart"/>
            <w:r w:rsidRPr="00C47690">
              <w:rPr>
                <w:rFonts w:ascii="Futura Lt BT" w:hAnsi="Futura Lt BT" w:cs="Segoe UI"/>
                <w:color w:val="404040"/>
                <w:lang w:val="es-ES"/>
              </w:rPr>
              <w:t>Abril</w:t>
            </w:r>
            <w:proofErr w:type="gramEnd"/>
            <w:r w:rsidRPr="00C47690">
              <w:rPr>
                <w:rFonts w:ascii="Futura Lt BT" w:hAnsi="Futura Lt BT" w:cs="Segoe UI"/>
                <w:color w:val="404040"/>
                <w:lang w:val="es-ES"/>
              </w:rPr>
              <w:t xml:space="preserve"> 2025 </w:t>
            </w: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hideMark/>
          </w:tcPr>
          <w:p w14:paraId="149CCEA2" w14:textId="77777777" w:rsidR="00546301" w:rsidRPr="00C47690" w:rsidRDefault="00546301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sz w:val="18"/>
                <w:szCs w:val="18"/>
                <w:lang w:val="es-ES"/>
              </w:rPr>
              <w:t> </w:t>
            </w:r>
          </w:p>
          <w:p w14:paraId="5EAFDCD7" w14:textId="77777777" w:rsidR="00546301" w:rsidRPr="00C47690" w:rsidRDefault="00546301" w:rsidP="000E589F">
            <w:pPr>
              <w:ind w:right="9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Fecha: </w:t>
            </w:r>
            <w:proofErr w:type="gramStart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>Abril</w:t>
            </w:r>
            <w:proofErr w:type="gramEnd"/>
            <w:r w:rsidRPr="00C47690">
              <w:rPr>
                <w:rFonts w:ascii="Futura Lt BT" w:hAnsi="Futura Lt BT" w:cs="Segoe UI"/>
                <w:i/>
                <w:iCs/>
                <w:color w:val="404040"/>
                <w:lang w:val="es-ES"/>
              </w:rPr>
              <w:t xml:space="preserve"> 2025</w:t>
            </w:r>
            <w:r w:rsidRPr="00C47690">
              <w:rPr>
                <w:rFonts w:ascii="Futura Lt BT" w:hAnsi="Futura Lt BT" w:cs="Segoe UI"/>
                <w:color w:val="404040"/>
                <w:lang w:val="es-ES"/>
              </w:rPr>
              <w:t> </w:t>
            </w:r>
          </w:p>
        </w:tc>
      </w:tr>
      <w:tr w:rsidR="00546301" w:rsidRPr="00C47690" w14:paraId="390E316C" w14:textId="77777777" w:rsidTr="000E589F">
        <w:trPr>
          <w:trHeight w:val="300"/>
        </w:trPr>
        <w:tc>
          <w:tcPr>
            <w:tcW w:w="298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513F2091" w14:textId="7643F439" w:rsidR="009413D3" w:rsidRDefault="009413D3" w:rsidP="000E589F">
            <w:pPr>
              <w:ind w:right="45"/>
              <w:jc w:val="center"/>
              <w:textAlignment w:val="baseline"/>
              <w:rPr>
                <w:rFonts w:ascii="Futura Lt BT" w:hAnsi="Futura Lt BT" w:cs="Segoe UI"/>
                <w:b/>
                <w:bCs/>
                <w:color w:val="000000"/>
                <w:lang w:val="es-ES"/>
              </w:rPr>
            </w:pPr>
          </w:p>
          <w:p w14:paraId="49FAF0F5" w14:textId="77777777" w:rsidR="00546301" w:rsidRDefault="00546301" w:rsidP="00FA26B2">
            <w:pPr>
              <w:ind w:right="45"/>
              <w:jc w:val="center"/>
              <w:textAlignment w:val="baseline"/>
              <w:rPr>
                <w:rFonts w:ascii="Futura Lt BT" w:hAnsi="Futura Lt BT" w:cs="Segoe UI"/>
                <w:b/>
                <w:bCs/>
                <w:color w:val="000000"/>
                <w:lang w:val="es-ES"/>
              </w:rPr>
            </w:pPr>
          </w:p>
          <w:p w14:paraId="409F91D2" w14:textId="77777777" w:rsidR="00FA26B2" w:rsidRDefault="00FA26B2" w:rsidP="00FA26B2">
            <w:pPr>
              <w:ind w:right="45"/>
              <w:jc w:val="center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  <w:lang w:val="es-ES"/>
              </w:rPr>
            </w:pPr>
          </w:p>
          <w:p w14:paraId="4AE3AD2F" w14:textId="77777777" w:rsidR="00FA26B2" w:rsidRDefault="00FA26B2" w:rsidP="00FA26B2">
            <w:pPr>
              <w:ind w:right="45"/>
              <w:jc w:val="center"/>
              <w:textAlignment w:val="baseline"/>
              <w:rPr>
                <w:rFonts w:ascii="Segoe UI" w:hAnsi="Segoe UI" w:cs="Segoe UI"/>
                <w:color w:val="000000"/>
                <w:sz w:val="18"/>
                <w:szCs w:val="18"/>
                <w:lang w:val="es-ES"/>
              </w:rPr>
            </w:pPr>
          </w:p>
          <w:p w14:paraId="56D268DC" w14:textId="5465BBFD" w:rsidR="00FA26B2" w:rsidRPr="00C47690" w:rsidRDefault="00FA26B2" w:rsidP="00FA26B2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  <w:tc>
          <w:tcPr>
            <w:tcW w:w="30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3B0CA5A5" w14:textId="18E7F466" w:rsidR="00546301" w:rsidRPr="00C47690" w:rsidRDefault="00546301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  <w:tc>
          <w:tcPr>
            <w:tcW w:w="297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FFFFF"/>
            <w:vAlign w:val="center"/>
            <w:hideMark/>
          </w:tcPr>
          <w:p w14:paraId="21B5085A" w14:textId="57F8084A" w:rsidR="00546301" w:rsidRPr="00C47690" w:rsidRDefault="00546301" w:rsidP="000E589F">
            <w:pPr>
              <w:ind w:right="45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</w:tr>
    </w:tbl>
    <w:p w14:paraId="52312B1E" w14:textId="333C1273" w:rsidR="00FA26B2" w:rsidRDefault="00FA26B2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229C8DB6" w14:textId="77777777" w:rsidR="00FA26B2" w:rsidRDefault="00FA26B2">
      <w:pPr>
        <w:rPr>
          <w:rFonts w:ascii="Futura Lt BT" w:hAnsi="Futura Lt BT" w:cs="Arial"/>
          <w:b/>
          <w:bCs/>
          <w:lang w:val="es-ES"/>
        </w:rPr>
      </w:pPr>
      <w:r>
        <w:rPr>
          <w:rFonts w:ascii="Futura Lt BT" w:hAnsi="Futura Lt BT" w:cs="Arial"/>
          <w:b/>
          <w:bCs/>
          <w:lang w:val="es-ES"/>
        </w:rPr>
        <w:br w:type="page"/>
      </w:r>
    </w:p>
    <w:p w14:paraId="62DF7FF0" w14:textId="77777777" w:rsidR="00966CB8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p w14:paraId="6E7278BC" w14:textId="77777777" w:rsidR="00966CB8" w:rsidRPr="00DA7626" w:rsidRDefault="00966CB8" w:rsidP="00966CB8">
      <w:pPr>
        <w:widowControl w:val="0"/>
        <w:autoSpaceDE w:val="0"/>
        <w:autoSpaceDN w:val="0"/>
        <w:adjustRightInd w:val="0"/>
        <w:spacing w:before="240" w:after="384" w:line="259" w:lineRule="atLeast"/>
        <w:ind w:left="161"/>
        <w:jc w:val="both"/>
        <w:rPr>
          <w:rFonts w:ascii="Futura Lt BT" w:hAnsi="Futura Lt BT" w:cs="Arial"/>
          <w:b/>
          <w:bCs/>
          <w:lang w:val="es-ES"/>
        </w:rPr>
      </w:pPr>
    </w:p>
    <w:tbl>
      <w:tblPr>
        <w:tblW w:w="0" w:type="auto"/>
        <w:tblInd w:w="90" w:type="dxa"/>
        <w:tblLayout w:type="fixed"/>
        <w:tblLook w:val="06A0" w:firstRow="1" w:lastRow="0" w:firstColumn="1" w:lastColumn="0" w:noHBand="1" w:noVBand="1"/>
      </w:tblPr>
      <w:tblGrid>
        <w:gridCol w:w="1892"/>
        <w:gridCol w:w="2785"/>
        <w:gridCol w:w="1005"/>
        <w:gridCol w:w="1080"/>
        <w:gridCol w:w="1728"/>
      </w:tblGrid>
      <w:tr w:rsidR="00966CB8" w:rsidRPr="00DA7626" w14:paraId="61C92B5D" w14:textId="77777777" w:rsidTr="006E7348">
        <w:trPr>
          <w:trHeight w:val="210"/>
        </w:trPr>
        <w:tc>
          <w:tcPr>
            <w:tcW w:w="18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</w:tcPr>
          <w:p w14:paraId="0B1D2DC0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sz w:val="19"/>
                <w:szCs w:val="19"/>
              </w:rPr>
            </w:pPr>
          </w:p>
        </w:tc>
        <w:tc>
          <w:tcPr>
            <w:tcW w:w="379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970CF14" w14:textId="77777777" w:rsidR="00966CB8" w:rsidRPr="00DA7626" w:rsidRDefault="00966CB8" w:rsidP="006E7348">
            <w:pPr>
              <w:spacing w:line="257" w:lineRule="auto"/>
              <w:jc w:val="center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sz w:val="22"/>
                <w:szCs w:val="22"/>
              </w:rPr>
              <w:t>HOJA DE CONTROL DE CAMBIOS</w:t>
            </w: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7C5292A" w14:textId="0DBDE654" w:rsidR="00966CB8" w:rsidRPr="00DA7626" w:rsidRDefault="00185B37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>
              <w:rPr>
                <w:rFonts w:ascii="Futura Lt BT" w:eastAsia="Nunito Sans" w:hAnsi="Futura Lt BT" w:cs="Nunito Sans"/>
                <w:b/>
                <w:bCs/>
                <w:lang w:val="es-ES"/>
              </w:rPr>
              <w:t>XXXXX</w:t>
            </w:r>
          </w:p>
        </w:tc>
      </w:tr>
      <w:tr w:rsidR="00966CB8" w:rsidRPr="00DA7626" w14:paraId="326C5FE9" w14:textId="77777777" w:rsidTr="006E7348">
        <w:trPr>
          <w:trHeight w:val="210"/>
        </w:trPr>
        <w:tc>
          <w:tcPr>
            <w:tcW w:w="1892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D917968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0EB76D4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3A7A28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</w:rPr>
              <w:t>ED</w:t>
            </w:r>
            <w:r w:rsidRPr="00DA7626">
              <w:rPr>
                <w:rFonts w:ascii="Futura Lt BT" w:eastAsia="Nunito Sans" w:hAnsi="Futura Lt BT" w:cs="Nunito Sans"/>
              </w:rPr>
              <w:t>.00</w:t>
            </w:r>
          </w:p>
        </w:tc>
        <w:tc>
          <w:tcPr>
            <w:tcW w:w="17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26D33E4" w14:textId="7F926A62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>
              <w:rPr>
                <w:rFonts w:ascii="Futura Lt BT" w:eastAsia="Nunito Sans" w:hAnsi="Futura Lt BT" w:cs="Nunito Sans"/>
                <w:b/>
                <w:bCs/>
              </w:rPr>
              <w:t>Marzo</w:t>
            </w:r>
            <w:r w:rsidRPr="00DA7626">
              <w:rPr>
                <w:rFonts w:ascii="Futura Lt BT" w:eastAsia="Nunito Sans" w:hAnsi="Futura Lt BT" w:cs="Nunito Sans"/>
                <w:b/>
                <w:bCs/>
              </w:rPr>
              <w:t xml:space="preserve"> 2025</w:t>
            </w:r>
          </w:p>
        </w:tc>
      </w:tr>
      <w:tr w:rsidR="00966CB8" w:rsidRPr="00DA7626" w14:paraId="6989E63C" w14:textId="77777777" w:rsidTr="006E7348">
        <w:trPr>
          <w:trHeight w:val="195"/>
        </w:trPr>
        <w:tc>
          <w:tcPr>
            <w:tcW w:w="1892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2A83C53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3790" w:type="dxa"/>
            <w:gridSpan w:val="2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B1EFBFF" w14:textId="77777777" w:rsidR="00966CB8" w:rsidRPr="00DA7626" w:rsidRDefault="00966CB8" w:rsidP="006E7348">
            <w:pPr>
              <w:rPr>
                <w:rFonts w:ascii="Futura Lt BT" w:hAnsi="Futura Lt BT"/>
              </w:rPr>
            </w:pPr>
          </w:p>
        </w:tc>
        <w:tc>
          <w:tcPr>
            <w:tcW w:w="280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EB60FD3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</w:rPr>
              <w:t>Hoja 1 de 1</w:t>
            </w:r>
          </w:p>
        </w:tc>
      </w:tr>
      <w:tr w:rsidR="00966CB8" w:rsidRPr="00DA7626" w14:paraId="79F1A344" w14:textId="77777777" w:rsidTr="006E7348">
        <w:trPr>
          <w:trHeight w:val="420"/>
        </w:trPr>
        <w:tc>
          <w:tcPr>
            <w:tcW w:w="8490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A527F7C" w14:textId="005BA2B9" w:rsidR="00966CB8" w:rsidRPr="00DA7626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sz w:val="19"/>
                <w:szCs w:val="19"/>
                <w:lang w:val="es-ES"/>
              </w:rPr>
              <w:t>DOCUMENTO</w:t>
            </w:r>
            <w:r w:rsidRPr="00966CB8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 xml:space="preserve">: ACTA DE </w:t>
            </w:r>
            <w:r w:rsidR="00382D11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>ENTREGA DE INFORMACIÓN</w:t>
            </w:r>
            <w:r w:rsidRPr="00966CB8">
              <w:rPr>
                <w:rFonts w:ascii="Futura Lt BT" w:eastAsia="Nunito Sans" w:hAnsi="Futura Lt BT" w:cs="Nunito Sans"/>
                <w:sz w:val="19"/>
                <w:szCs w:val="19"/>
                <w:lang w:val="es-ES"/>
              </w:rPr>
              <w:t>.</w:t>
            </w:r>
          </w:p>
        </w:tc>
      </w:tr>
      <w:tr w:rsidR="00966CB8" w:rsidRPr="00DA7626" w14:paraId="346EBF69" w14:textId="77777777" w:rsidTr="006E7348">
        <w:trPr>
          <w:trHeight w:val="405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46116522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proofErr w:type="spellStart"/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  <w:lang w:val="es-ES"/>
              </w:rPr>
              <w:t>Nº</w:t>
            </w:r>
            <w:proofErr w:type="spellEnd"/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 de revisión / Fecha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2461A5E4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>Apartado modificado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70" w:type="dxa"/>
              <w:right w:w="70" w:type="dxa"/>
            </w:tcMar>
            <w:vAlign w:val="center"/>
          </w:tcPr>
          <w:p w14:paraId="5125DBD1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color w:val="000000" w:themeColor="text1"/>
                <w:sz w:val="19"/>
                <w:szCs w:val="19"/>
              </w:rPr>
              <w:t>Descripción de las modificaciones</w:t>
            </w:r>
          </w:p>
        </w:tc>
      </w:tr>
      <w:tr w:rsidR="00966CB8" w:rsidRPr="00DA7626" w14:paraId="770300A7" w14:textId="77777777" w:rsidTr="006E7348">
        <w:trPr>
          <w:trHeight w:val="51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17B1FADC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lang w:val="es-ES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lang w:val="es-ES"/>
              </w:rPr>
              <w:t>Ed. 00</w:t>
            </w:r>
          </w:p>
          <w:p w14:paraId="21F189FD" w14:textId="1489A7A9" w:rsidR="00966CB8" w:rsidRPr="00DA7626" w:rsidRDefault="00382D11" w:rsidP="006E7348">
            <w:pPr>
              <w:spacing w:line="257" w:lineRule="auto"/>
              <w:jc w:val="both"/>
              <w:rPr>
                <w:rFonts w:ascii="Futura Lt BT" w:eastAsia="Nunito Sans" w:hAnsi="Futura Lt BT" w:cs="Nunito Sans"/>
                <w:b/>
                <w:bCs/>
                <w:lang w:val="es-ES"/>
              </w:rPr>
            </w:pPr>
            <w:r>
              <w:rPr>
                <w:rFonts w:ascii="Futura Lt BT" w:eastAsia="Nunito Sans" w:hAnsi="Futura Lt BT" w:cs="Nunito Sans"/>
                <w:b/>
                <w:bCs/>
                <w:lang w:val="es-ES"/>
              </w:rPr>
              <w:t>Marzo</w:t>
            </w:r>
            <w:r w:rsidR="00966CB8" w:rsidRPr="00DA7626">
              <w:rPr>
                <w:rFonts w:ascii="Futura Lt BT" w:eastAsia="Nunito Sans" w:hAnsi="Futura Lt BT" w:cs="Nunito Sans"/>
                <w:b/>
                <w:bCs/>
                <w:lang w:val="es-ES"/>
              </w:rPr>
              <w:t xml:space="preserve"> de 2025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A476E00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</w:rPr>
              <w:t>Edición Inicial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3153CD98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</w:rPr>
              <w:t xml:space="preserve"> </w:t>
            </w:r>
          </w:p>
        </w:tc>
      </w:tr>
      <w:tr w:rsidR="00966CB8" w:rsidRPr="00DA7626" w14:paraId="6201D5BE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93D0EF6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Arial" w:hAnsi="Futura Lt BT" w:cs="Arial"/>
                <w:b/>
                <w:bCs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673DCCB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5EA2106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DA7626" w14:paraId="7D45226A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7B71CFCF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Nunito Sans" w:hAnsi="Futura Lt BT" w:cs="Nunito Sans"/>
                <w:b/>
                <w:bCs/>
                <w:color w:val="FF0000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83E26B8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36037AF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DA7626" w14:paraId="78C8C2A6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604647A6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33790FD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05C1D9AF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DA7626" w14:paraId="207B57AC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48E0545A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10ED90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176AA97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DA7626" w14:paraId="2BCB56DC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6DF1BC8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8398746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2074413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</w:tr>
      <w:tr w:rsidR="00966CB8" w:rsidRPr="00DA7626" w14:paraId="41474797" w14:textId="77777777" w:rsidTr="006E7348">
        <w:trPr>
          <w:trHeight w:val="570"/>
        </w:trPr>
        <w:tc>
          <w:tcPr>
            <w:tcW w:w="1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70" w:type="dxa"/>
              <w:right w:w="70" w:type="dxa"/>
            </w:tcMar>
            <w:vAlign w:val="center"/>
          </w:tcPr>
          <w:p w14:paraId="32CFF41D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2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ED4CD3B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hAnsi="Futura Lt BT"/>
              </w:rPr>
            </w:pPr>
            <w:r w:rsidRPr="00DA7626">
              <w:rPr>
                <w:rFonts w:ascii="Futura Lt BT" w:eastAsia="Calibri" w:hAnsi="Futura Lt BT" w:cs="Calibri"/>
              </w:rPr>
              <w:t xml:space="preserve"> </w:t>
            </w:r>
          </w:p>
        </w:tc>
        <w:tc>
          <w:tcPr>
            <w:tcW w:w="381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74D24252" w14:textId="77777777" w:rsidR="00966CB8" w:rsidRPr="00DA7626" w:rsidRDefault="00966CB8" w:rsidP="006E7348">
            <w:pPr>
              <w:spacing w:line="257" w:lineRule="auto"/>
              <w:jc w:val="both"/>
              <w:rPr>
                <w:rFonts w:ascii="Futura Lt BT" w:eastAsia="Calibri" w:hAnsi="Futura Lt BT" w:cs="Calibri"/>
              </w:rPr>
            </w:pPr>
          </w:p>
        </w:tc>
      </w:tr>
    </w:tbl>
    <w:p w14:paraId="669232CF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color w:val="000000"/>
          <w:lang w:val="pt-PT"/>
        </w:rPr>
      </w:pPr>
    </w:p>
    <w:p w14:paraId="11B42FEE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489F732F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2812B4FB" w14:textId="77777777" w:rsidR="00966CB8" w:rsidRPr="00DA7626" w:rsidRDefault="00966CB8" w:rsidP="00966CB8">
      <w:pPr>
        <w:tabs>
          <w:tab w:val="right" w:pos="9144"/>
          <w:tab w:val="right" w:pos="9354"/>
        </w:tabs>
        <w:spacing w:line="276" w:lineRule="auto"/>
        <w:ind w:left="142" w:right="360"/>
        <w:jc w:val="both"/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</w:p>
    <w:p w14:paraId="70B5D207" w14:textId="6AF540FA" w:rsidR="00FA26B2" w:rsidRDefault="00FA26B2">
      <w:pPr>
        <w:rPr>
          <w:rFonts w:ascii="Futura Lt BT" w:eastAsia="Arial" w:hAnsi="Futura Lt BT" w:cs="Arial"/>
          <w:i/>
          <w:iCs/>
          <w:color w:val="000000" w:themeColor="text1"/>
          <w:lang w:val="pt-PT"/>
        </w:rPr>
      </w:pPr>
      <w:r>
        <w:rPr>
          <w:rFonts w:ascii="Futura Lt BT" w:eastAsia="Arial" w:hAnsi="Futura Lt BT" w:cs="Arial"/>
          <w:i/>
          <w:iCs/>
          <w:color w:val="000000" w:themeColor="text1"/>
          <w:lang w:val="pt-PT"/>
        </w:rPr>
        <w:br w:type="page"/>
      </w:r>
    </w:p>
    <w:p w14:paraId="114CAE16" w14:textId="3BCDE6BA" w:rsidR="00966CB8" w:rsidRPr="006670E3" w:rsidRDefault="00966CB8" w:rsidP="00FA26B2">
      <w:pPr>
        <w:tabs>
          <w:tab w:val="right" w:pos="9144"/>
          <w:tab w:val="right" w:pos="9354"/>
        </w:tabs>
        <w:spacing w:line="276" w:lineRule="auto"/>
        <w:ind w:right="360"/>
        <w:jc w:val="both"/>
        <w:rPr>
          <w:rFonts w:ascii="Futura Lt BT" w:eastAsia="Arial" w:hAnsi="Futura Lt BT" w:cs="Arial"/>
          <w:b/>
          <w:bCs/>
          <w:color w:val="2E75B5"/>
        </w:rPr>
      </w:pPr>
    </w:p>
    <w:p w14:paraId="32096E58" w14:textId="266DE4E4" w:rsidR="002E43B6" w:rsidRPr="006670E3" w:rsidRDefault="006670E3" w:rsidP="00FA26B2">
      <w:pPr>
        <w:pStyle w:val="Ttulo1"/>
        <w:rPr>
          <w:rFonts w:eastAsia="Arial"/>
          <w:lang w:val="es-ES"/>
        </w:rPr>
      </w:pPr>
      <w:r w:rsidRPr="006670E3">
        <w:rPr>
          <w:rFonts w:eastAsia="Arial"/>
          <w:lang w:val="es-ES"/>
        </w:rPr>
        <w:t xml:space="preserve">ACTA DE </w:t>
      </w:r>
      <w:r w:rsidR="00382D11">
        <w:rPr>
          <w:rFonts w:eastAsia="Arial"/>
          <w:lang w:val="es-ES"/>
        </w:rPr>
        <w:t>ENTREGA DE INFORMACIÓN</w:t>
      </w:r>
    </w:p>
    <w:p w14:paraId="6C3A4E21" w14:textId="77777777" w:rsidR="00504C4D" w:rsidRPr="006670E3" w:rsidRDefault="00504C4D" w:rsidP="00504C4D">
      <w:pPr>
        <w:spacing w:after="10" w:line="267" w:lineRule="auto"/>
        <w:jc w:val="both"/>
        <w:rPr>
          <w:rFonts w:ascii="Futura Lt BT" w:eastAsia="Calibri" w:hAnsi="Futura Lt BT" w:cs="Calibri"/>
          <w:color w:val="181717"/>
          <w:szCs w:val="22"/>
          <w:lang w:val="es-ES"/>
        </w:rPr>
      </w:pPr>
    </w:p>
    <w:tbl>
      <w:tblPr>
        <w:tblW w:w="9492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3402"/>
        <w:gridCol w:w="6090"/>
      </w:tblGrid>
      <w:tr w:rsidR="006670E3" w:rsidRPr="00035D65" w14:paraId="2E5F259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2801B38C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035D65">
              <w:rPr>
                <w:rFonts w:ascii="Futura Lt BT" w:hAnsi="Futura Lt BT"/>
                <w:b/>
                <w:bCs/>
                <w:color w:val="auto"/>
              </w:rPr>
              <w:t>Documento</w:t>
            </w:r>
            <w:proofErr w:type="spellEnd"/>
            <w:r w:rsidRPr="00035D65">
              <w:rPr>
                <w:rFonts w:ascii="Futura Lt BT" w:hAnsi="Futura Lt BT"/>
                <w:b/>
                <w:bCs/>
                <w:color w:val="auto"/>
              </w:rPr>
              <w:t xml:space="preserve"> y </w:t>
            </w:r>
            <w:proofErr w:type="spellStart"/>
            <w:r w:rsidRPr="00035D65">
              <w:rPr>
                <w:rFonts w:ascii="Futura Lt BT" w:hAnsi="Futura Lt BT"/>
                <w:b/>
                <w:bCs/>
                <w:color w:val="auto"/>
              </w:rPr>
              <w:t>revisión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6451BA26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035D65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035D65" w14:paraId="15C9ED52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1331C6E8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proofErr w:type="spellStart"/>
            <w:r w:rsidRPr="00035D65">
              <w:rPr>
                <w:rFonts w:ascii="Futura Lt BT" w:hAnsi="Futura Lt BT"/>
                <w:b/>
                <w:bCs/>
                <w:color w:val="auto"/>
              </w:rPr>
              <w:t>Fecha</w:t>
            </w:r>
            <w:proofErr w:type="spellEnd"/>
            <w:r w:rsidRPr="00035D65">
              <w:rPr>
                <w:rFonts w:ascii="Futura Lt BT" w:hAnsi="Futura Lt BT"/>
                <w:b/>
                <w:bCs/>
                <w:color w:val="auto"/>
              </w:rPr>
              <w:t xml:space="preserve"> de </w:t>
            </w:r>
            <w:proofErr w:type="spellStart"/>
            <w:r w:rsidRPr="00035D65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77A87CD5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035D65">
              <w:rPr>
                <w:rFonts w:ascii="Futura Lt BT" w:hAnsi="Futura Lt BT"/>
                <w:color w:val="auto"/>
              </w:rPr>
              <w:t xml:space="preserve">20XX/XX/XX, </w:t>
            </w:r>
            <w:proofErr w:type="gramStart"/>
            <w:r w:rsidRPr="00035D65">
              <w:rPr>
                <w:rFonts w:ascii="Futura Lt BT" w:hAnsi="Futura Lt BT"/>
                <w:color w:val="auto"/>
              </w:rPr>
              <w:t>XX:XX</w:t>
            </w:r>
            <w:proofErr w:type="gramEnd"/>
            <w:r w:rsidRPr="00035D65">
              <w:rPr>
                <w:rFonts w:ascii="Futura Lt BT" w:hAnsi="Futura Lt BT"/>
                <w:color w:val="auto"/>
              </w:rPr>
              <w:t xml:space="preserve"> – </w:t>
            </w:r>
            <w:proofErr w:type="gramStart"/>
            <w:r w:rsidRPr="00035D65">
              <w:rPr>
                <w:rFonts w:ascii="Futura Lt BT" w:hAnsi="Futura Lt BT"/>
                <w:color w:val="auto"/>
              </w:rPr>
              <w:t>XX:XX</w:t>
            </w:r>
            <w:proofErr w:type="gramEnd"/>
          </w:p>
        </w:tc>
      </w:tr>
      <w:tr w:rsidR="006670E3" w:rsidRPr="00035D65" w14:paraId="311061A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EA212AA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</w:rPr>
              <w:t xml:space="preserve">Lugar de </w:t>
            </w:r>
            <w:proofErr w:type="spellStart"/>
            <w:r w:rsidRPr="00035D65">
              <w:rPr>
                <w:rFonts w:ascii="Futura Lt BT" w:hAnsi="Futura Lt BT"/>
                <w:b/>
                <w:bCs/>
                <w:color w:val="auto"/>
              </w:rPr>
              <w:t>reunión</w:t>
            </w:r>
            <w:proofErr w:type="spellEnd"/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AB30696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035D65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035D65" w14:paraId="7B6896DA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5C7F80EF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</w:rPr>
              <w:t>Cliente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22824A49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035D65">
              <w:rPr>
                <w:rFonts w:ascii="Futura Lt BT" w:hAnsi="Futura Lt BT"/>
                <w:color w:val="auto"/>
              </w:rPr>
              <w:t>XXX</w:t>
            </w:r>
          </w:p>
        </w:tc>
      </w:tr>
      <w:tr w:rsidR="006670E3" w:rsidRPr="00035D65" w14:paraId="33296F26" w14:textId="77777777" w:rsidTr="006E7348">
        <w:trPr>
          <w:cantSplit/>
          <w:trHeight w:val="454"/>
        </w:trPr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76701C35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</w:rPr>
              <w:t>Stakeholders</w:t>
            </w:r>
          </w:p>
        </w:tc>
        <w:tc>
          <w:tcPr>
            <w:tcW w:w="6090" w:type="dxa"/>
            <w:tcMar>
              <w:left w:w="28" w:type="dxa"/>
              <w:right w:w="28" w:type="dxa"/>
            </w:tcMar>
            <w:vAlign w:val="center"/>
          </w:tcPr>
          <w:p w14:paraId="45F71690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</w:rPr>
            </w:pPr>
            <w:r w:rsidRPr="00035D65">
              <w:rPr>
                <w:rFonts w:ascii="Futura Lt BT" w:hAnsi="Futura Lt BT"/>
                <w:color w:val="auto"/>
              </w:rPr>
              <w:t>XXX</w:t>
            </w:r>
          </w:p>
        </w:tc>
      </w:tr>
    </w:tbl>
    <w:p w14:paraId="48614957" w14:textId="77777777" w:rsidR="00FA26B2" w:rsidRPr="00035D65" w:rsidRDefault="00FA26B2" w:rsidP="006670E3">
      <w:pPr>
        <w:pStyle w:val="RBbody"/>
        <w:spacing w:before="240"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67904554" w14:textId="77777777" w:rsidR="00FA26B2" w:rsidRPr="00035D65" w:rsidRDefault="00FA26B2" w:rsidP="006670E3">
      <w:pPr>
        <w:pStyle w:val="RBbody"/>
        <w:spacing w:before="240"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5799E0AA" w14:textId="57475B8E" w:rsidR="006670E3" w:rsidRPr="00035D65" w:rsidRDefault="006670E3" w:rsidP="006670E3">
      <w:pPr>
        <w:pStyle w:val="RBbody"/>
        <w:spacing w:before="240"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035D65">
        <w:rPr>
          <w:rFonts w:ascii="Futura Lt BT" w:hAnsi="Futura Lt BT"/>
          <w:b/>
          <w:bCs/>
          <w:color w:val="auto"/>
          <w:lang w:val="es-ES"/>
        </w:rPr>
        <w:t>GESTIÓN DE LAS NOTAS Y ACCIONES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298"/>
        <w:gridCol w:w="3685"/>
        <w:gridCol w:w="2268"/>
        <w:gridCol w:w="2268"/>
      </w:tblGrid>
      <w:tr w:rsidR="006670E3" w:rsidRPr="00035D65" w14:paraId="523F4E3B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129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4CCE1F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sz w:val="18"/>
              </w:rPr>
              <w:t>Acción</w:t>
            </w:r>
            <w:proofErr w:type="spellEnd"/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8C5879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2AF24C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9E2D5E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035D65" w14:paraId="20789EAE" w14:textId="77777777" w:rsidTr="006E7348">
        <w:trPr>
          <w:trHeight w:val="283"/>
        </w:trPr>
        <w:tc>
          <w:tcPr>
            <w:tcW w:w="1298" w:type="dxa"/>
            <w:tcBorders>
              <w:top w:val="single" w:sz="4" w:space="0" w:color="auto"/>
            </w:tcBorders>
            <w:vAlign w:val="center"/>
          </w:tcPr>
          <w:p w14:paraId="61A91A87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color w:val="auto"/>
                <w:sz w:val="18"/>
              </w:rPr>
              <w:t>Tomadas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</w:tcBorders>
            <w:vAlign w:val="center"/>
          </w:tcPr>
          <w:p w14:paraId="2F6B98DE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DD43EBC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2779414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1422B80A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1298" w:type="dxa"/>
            <w:shd w:val="clear" w:color="auto" w:fill="auto"/>
            <w:vAlign w:val="center"/>
          </w:tcPr>
          <w:p w14:paraId="4E6C43C4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color w:val="auto"/>
                <w:sz w:val="18"/>
              </w:rPr>
              <w:t>Revisadas</w:t>
            </w:r>
            <w:proofErr w:type="spellEnd"/>
          </w:p>
        </w:tc>
        <w:tc>
          <w:tcPr>
            <w:tcW w:w="3685" w:type="dxa"/>
            <w:shd w:val="clear" w:color="auto" w:fill="auto"/>
            <w:vAlign w:val="center"/>
          </w:tcPr>
          <w:p w14:paraId="2A7085C7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9C8F963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E14197D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7E1B8068" w14:textId="77777777" w:rsidTr="006E7348">
        <w:trPr>
          <w:trHeight w:val="283"/>
        </w:trPr>
        <w:tc>
          <w:tcPr>
            <w:tcW w:w="1298" w:type="dxa"/>
            <w:vAlign w:val="center"/>
          </w:tcPr>
          <w:p w14:paraId="12FB1334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color w:val="auto"/>
                <w:sz w:val="18"/>
              </w:rPr>
              <w:t>Aprobadas</w:t>
            </w:r>
            <w:proofErr w:type="spellEnd"/>
          </w:p>
        </w:tc>
        <w:tc>
          <w:tcPr>
            <w:tcW w:w="3685" w:type="dxa"/>
            <w:vAlign w:val="center"/>
          </w:tcPr>
          <w:p w14:paraId="451C74E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6FBC9E0C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3208290C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</w:tbl>
    <w:p w14:paraId="001A07D4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color w:val="auto"/>
        </w:rPr>
      </w:pPr>
    </w:p>
    <w:p w14:paraId="01AAEED1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  <w:r w:rsidRPr="00035D65">
        <w:rPr>
          <w:rFonts w:ascii="Futura Lt BT" w:hAnsi="Futura Lt BT"/>
          <w:b/>
          <w:bCs/>
          <w:color w:val="auto"/>
        </w:rPr>
        <w:t>ASISTENTES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035D65" w14:paraId="48462A2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5986E25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C6355C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F9B94A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035D65" w14:paraId="126EC04B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46CD0439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227CC8F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0BDF593A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256CD55B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3DD3B5E4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DF5D1F4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846D95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05D20E05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41D0EF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06F9489B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24630561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39397F94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67076A2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384142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D04B8FB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251C73A7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6DE0171F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8E3EF9B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6B6BE426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06730756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4F8D8C3C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449A6FA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8977BBF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</w:tbl>
    <w:p w14:paraId="05ED2385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75785E69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  <w:r w:rsidRPr="00035D65">
        <w:rPr>
          <w:rFonts w:ascii="Futura Lt BT" w:hAnsi="Futura Lt BT"/>
          <w:b/>
          <w:bCs/>
          <w:color w:val="auto"/>
        </w:rPr>
        <w:t>AUSENCIAS</w:t>
      </w:r>
    </w:p>
    <w:tbl>
      <w:tblPr>
        <w:tblStyle w:val="TableStyleOptionB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983"/>
        <w:gridCol w:w="2268"/>
        <w:gridCol w:w="2268"/>
      </w:tblGrid>
      <w:tr w:rsidR="006670E3" w:rsidRPr="00035D65" w14:paraId="5993FBFE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49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CACBB8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Nombre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F62922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Organización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94EEA4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Rol</w:t>
            </w:r>
          </w:p>
        </w:tc>
      </w:tr>
      <w:tr w:rsidR="006670E3" w:rsidRPr="00035D65" w14:paraId="6B84F715" w14:textId="77777777" w:rsidTr="006E7348">
        <w:trPr>
          <w:trHeight w:val="283"/>
        </w:trPr>
        <w:tc>
          <w:tcPr>
            <w:tcW w:w="4983" w:type="dxa"/>
            <w:tcBorders>
              <w:top w:val="single" w:sz="4" w:space="0" w:color="auto"/>
            </w:tcBorders>
            <w:vAlign w:val="center"/>
          </w:tcPr>
          <w:p w14:paraId="1D37272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7E4C705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EB40732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24B55430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4983" w:type="dxa"/>
            <w:shd w:val="clear" w:color="auto" w:fill="auto"/>
            <w:vAlign w:val="center"/>
          </w:tcPr>
          <w:p w14:paraId="6707CC6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386082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5ADB28B3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2DE9722E" w14:textId="77777777" w:rsidTr="006E7348">
        <w:trPr>
          <w:trHeight w:val="283"/>
        </w:trPr>
        <w:tc>
          <w:tcPr>
            <w:tcW w:w="4983" w:type="dxa"/>
            <w:vAlign w:val="center"/>
          </w:tcPr>
          <w:p w14:paraId="5B6B8443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6BDDB7A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68" w:type="dxa"/>
            <w:vAlign w:val="center"/>
          </w:tcPr>
          <w:p w14:paraId="7C99A8B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</w:tbl>
    <w:p w14:paraId="6FCE2D7E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42FCC95D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</w:p>
    <w:p w14:paraId="76C5DBBC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035D65">
        <w:rPr>
          <w:rFonts w:ascii="Futura Lt BT" w:hAnsi="Futura Lt BT"/>
          <w:b/>
          <w:bCs/>
          <w:color w:val="auto"/>
          <w:lang w:val="es-ES"/>
        </w:rPr>
        <w:t>ORDEN DEL DÍA</w:t>
      </w:r>
    </w:p>
    <w:tbl>
      <w:tblPr>
        <w:tblStyle w:val="TableStyleOptionB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50"/>
        <w:gridCol w:w="8613"/>
      </w:tblGrid>
      <w:tr w:rsidR="006670E3" w:rsidRPr="00035D65" w14:paraId="4084F815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248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8BAB2B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ID</w:t>
            </w:r>
          </w:p>
        </w:tc>
        <w:tc>
          <w:tcPr>
            <w:tcW w:w="475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324B70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sz w:val="18"/>
              </w:rPr>
              <w:t>Acción</w:t>
            </w:r>
            <w:proofErr w:type="spellEnd"/>
          </w:p>
        </w:tc>
      </w:tr>
      <w:tr w:rsidR="006670E3" w:rsidRPr="00035D65" w14:paraId="7FF66844" w14:textId="77777777" w:rsidTr="006E7348">
        <w:trPr>
          <w:trHeight w:val="283"/>
        </w:trPr>
        <w:tc>
          <w:tcPr>
            <w:tcW w:w="248" w:type="pct"/>
            <w:tcBorders>
              <w:top w:val="single" w:sz="4" w:space="0" w:color="auto"/>
            </w:tcBorders>
            <w:vAlign w:val="center"/>
          </w:tcPr>
          <w:p w14:paraId="482E02CA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1</w:t>
            </w:r>
          </w:p>
        </w:tc>
        <w:tc>
          <w:tcPr>
            <w:tcW w:w="4752" w:type="pct"/>
            <w:tcBorders>
              <w:top w:val="single" w:sz="4" w:space="0" w:color="auto"/>
            </w:tcBorders>
            <w:vAlign w:val="center"/>
          </w:tcPr>
          <w:p w14:paraId="282DCBF6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035D65">
              <w:rPr>
                <w:rFonts w:ascii="Futura Lt BT" w:hAnsi="Futura Lt BT"/>
                <w:color w:val="auto"/>
                <w:sz w:val="18"/>
                <w:lang w:val="es-ES"/>
              </w:rPr>
              <w:t xml:space="preserve">Revisión </w:t>
            </w:r>
            <w:proofErr w:type="spellStart"/>
            <w:r w:rsidRPr="00035D65">
              <w:rPr>
                <w:rFonts w:ascii="Futura Lt BT" w:hAnsi="Futura Lt BT"/>
                <w:color w:val="auto"/>
                <w:sz w:val="18"/>
                <w:lang w:val="es-ES"/>
              </w:rPr>
              <w:t>deTIDPs</w:t>
            </w:r>
            <w:proofErr w:type="spellEnd"/>
            <w:r w:rsidRPr="00035D65">
              <w:rPr>
                <w:rFonts w:ascii="Futura Lt BT" w:hAnsi="Futura Lt BT"/>
                <w:color w:val="auto"/>
                <w:sz w:val="18"/>
                <w:lang w:val="es-ES"/>
              </w:rPr>
              <w:t xml:space="preserve"> y MIDP de la entrega</w:t>
            </w:r>
          </w:p>
        </w:tc>
      </w:tr>
      <w:tr w:rsidR="006670E3" w:rsidRPr="00035D65" w14:paraId="6693ACEB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48" w:type="pct"/>
            <w:shd w:val="clear" w:color="auto" w:fill="auto"/>
            <w:vAlign w:val="center"/>
          </w:tcPr>
          <w:p w14:paraId="2B0AF8FB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lastRenderedPageBreak/>
              <w:t>2</w:t>
            </w:r>
          </w:p>
        </w:tc>
        <w:tc>
          <w:tcPr>
            <w:tcW w:w="4752" w:type="pct"/>
            <w:shd w:val="clear" w:color="auto" w:fill="auto"/>
            <w:vAlign w:val="center"/>
          </w:tcPr>
          <w:p w14:paraId="5EFE8DD2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035D65">
              <w:rPr>
                <w:rFonts w:ascii="Futura Lt BT" w:hAnsi="Futura Lt BT"/>
                <w:color w:val="auto"/>
                <w:sz w:val="18"/>
                <w:lang w:val="es-ES"/>
              </w:rPr>
              <w:t>Revisión de aprobaciones condicionadas o parciales y otros comentarios</w:t>
            </w:r>
          </w:p>
        </w:tc>
      </w:tr>
      <w:tr w:rsidR="006670E3" w:rsidRPr="00035D65" w14:paraId="236506B2" w14:textId="77777777" w:rsidTr="006E7348">
        <w:trPr>
          <w:trHeight w:val="283"/>
        </w:trPr>
        <w:tc>
          <w:tcPr>
            <w:tcW w:w="248" w:type="pct"/>
            <w:vAlign w:val="center"/>
          </w:tcPr>
          <w:p w14:paraId="4A5DA855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3</w:t>
            </w:r>
          </w:p>
        </w:tc>
        <w:tc>
          <w:tcPr>
            <w:tcW w:w="4752" w:type="pct"/>
            <w:vAlign w:val="center"/>
          </w:tcPr>
          <w:p w14:paraId="060FB37A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035D65">
              <w:rPr>
                <w:rFonts w:ascii="Futura Lt BT" w:hAnsi="Futura Lt BT"/>
                <w:color w:val="auto"/>
                <w:sz w:val="18"/>
                <w:lang w:val="es-ES"/>
              </w:rPr>
              <w:t>Aprobación formal de la información</w:t>
            </w:r>
          </w:p>
        </w:tc>
      </w:tr>
      <w:tr w:rsidR="006670E3" w:rsidRPr="00035D65" w14:paraId="7AF9F433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48" w:type="pct"/>
            <w:shd w:val="clear" w:color="auto" w:fill="auto"/>
            <w:vAlign w:val="center"/>
          </w:tcPr>
          <w:p w14:paraId="75BE970E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</w:rPr>
              <w:t>4</w:t>
            </w:r>
          </w:p>
        </w:tc>
        <w:tc>
          <w:tcPr>
            <w:tcW w:w="4752" w:type="pct"/>
            <w:shd w:val="clear" w:color="auto" w:fill="auto"/>
            <w:vAlign w:val="center"/>
          </w:tcPr>
          <w:p w14:paraId="2BB5DD5D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  <w:lang w:val="es-ES"/>
              </w:rPr>
            </w:pPr>
            <w:r w:rsidRPr="00035D65">
              <w:rPr>
                <w:rFonts w:ascii="Futura Lt BT" w:hAnsi="Futura Lt BT"/>
                <w:color w:val="auto"/>
                <w:sz w:val="18"/>
                <w:lang w:val="es-ES"/>
              </w:rPr>
              <w:t>Otras cuestiones</w:t>
            </w:r>
          </w:p>
        </w:tc>
      </w:tr>
    </w:tbl>
    <w:p w14:paraId="621A4A4D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25A15CE4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</w:rPr>
      </w:pPr>
      <w:r w:rsidRPr="00035D65">
        <w:rPr>
          <w:rFonts w:ascii="Futura Lt BT" w:hAnsi="Futura Lt BT"/>
          <w:b/>
          <w:bCs/>
          <w:color w:val="auto"/>
        </w:rPr>
        <w:t>LISTADO DE ENTREGABLES APROBADOS</w:t>
      </w:r>
    </w:p>
    <w:tbl>
      <w:tblPr>
        <w:tblStyle w:val="TableStyleOptionB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407"/>
        <w:gridCol w:w="2096"/>
        <w:gridCol w:w="5685"/>
        <w:gridCol w:w="875"/>
      </w:tblGrid>
      <w:tr w:rsidR="006670E3" w:rsidRPr="00035D65" w14:paraId="0156D5C1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211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756667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ID</w:t>
            </w:r>
          </w:p>
        </w:tc>
        <w:tc>
          <w:tcPr>
            <w:tcW w:w="1185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4E65383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r w:rsidRPr="00035D65">
              <w:rPr>
                <w:rFonts w:ascii="Futura Lt BT" w:hAnsi="Futura Lt BT"/>
                <w:sz w:val="18"/>
              </w:rPr>
              <w:t>Código</w:t>
            </w:r>
          </w:p>
        </w:tc>
        <w:tc>
          <w:tcPr>
            <w:tcW w:w="3165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1E971D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sz w:val="18"/>
              </w:rPr>
              <w:t>Descripción</w:t>
            </w:r>
            <w:proofErr w:type="spellEnd"/>
          </w:p>
        </w:tc>
        <w:tc>
          <w:tcPr>
            <w:tcW w:w="439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981B29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sz w:val="18"/>
              </w:rPr>
              <w:t>Versión</w:t>
            </w:r>
            <w:proofErr w:type="spellEnd"/>
          </w:p>
        </w:tc>
      </w:tr>
      <w:tr w:rsidR="006670E3" w:rsidRPr="00035D65" w14:paraId="04B02635" w14:textId="77777777" w:rsidTr="006E7348">
        <w:trPr>
          <w:trHeight w:val="283"/>
        </w:trPr>
        <w:tc>
          <w:tcPr>
            <w:tcW w:w="211" w:type="pct"/>
            <w:tcBorders>
              <w:top w:val="single" w:sz="4" w:space="0" w:color="auto"/>
            </w:tcBorders>
            <w:vAlign w:val="center"/>
          </w:tcPr>
          <w:p w14:paraId="7B530921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1</w:t>
            </w:r>
          </w:p>
        </w:tc>
        <w:tc>
          <w:tcPr>
            <w:tcW w:w="1185" w:type="pct"/>
            <w:tcBorders>
              <w:top w:val="single" w:sz="4" w:space="0" w:color="auto"/>
            </w:tcBorders>
            <w:vAlign w:val="center"/>
          </w:tcPr>
          <w:p w14:paraId="3B9223C9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tcBorders>
              <w:top w:val="single" w:sz="4" w:space="0" w:color="auto"/>
            </w:tcBorders>
            <w:vAlign w:val="center"/>
          </w:tcPr>
          <w:p w14:paraId="7073B181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tcBorders>
              <w:top w:val="single" w:sz="4" w:space="0" w:color="auto"/>
            </w:tcBorders>
            <w:vAlign w:val="center"/>
          </w:tcPr>
          <w:p w14:paraId="216D99C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5251C4A7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11" w:type="pct"/>
            <w:shd w:val="clear" w:color="auto" w:fill="auto"/>
            <w:vAlign w:val="center"/>
          </w:tcPr>
          <w:p w14:paraId="74B66F5B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2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15DAE76E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shd w:val="clear" w:color="auto" w:fill="auto"/>
            <w:vAlign w:val="center"/>
          </w:tcPr>
          <w:p w14:paraId="09ED13B2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671957FF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1A091D84" w14:textId="77777777" w:rsidTr="006E7348">
        <w:trPr>
          <w:trHeight w:val="283"/>
        </w:trPr>
        <w:tc>
          <w:tcPr>
            <w:tcW w:w="211" w:type="pct"/>
            <w:vAlign w:val="center"/>
          </w:tcPr>
          <w:p w14:paraId="25F20D8A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3</w:t>
            </w:r>
          </w:p>
        </w:tc>
        <w:tc>
          <w:tcPr>
            <w:tcW w:w="1185" w:type="pct"/>
            <w:vAlign w:val="center"/>
          </w:tcPr>
          <w:p w14:paraId="51FE3CED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vAlign w:val="center"/>
          </w:tcPr>
          <w:p w14:paraId="2174291D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vAlign w:val="center"/>
          </w:tcPr>
          <w:p w14:paraId="005A0F49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13B6ED5F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211" w:type="pct"/>
            <w:shd w:val="clear" w:color="auto" w:fill="auto"/>
            <w:vAlign w:val="center"/>
          </w:tcPr>
          <w:p w14:paraId="6ABE1B0E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</w:rPr>
              <w:t>4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1A20E8F2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3165" w:type="pct"/>
            <w:shd w:val="clear" w:color="auto" w:fill="auto"/>
            <w:vAlign w:val="center"/>
          </w:tcPr>
          <w:p w14:paraId="7B95577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439" w:type="pct"/>
            <w:shd w:val="clear" w:color="auto" w:fill="auto"/>
            <w:vAlign w:val="center"/>
          </w:tcPr>
          <w:p w14:paraId="2B48677D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1712BDBA" w14:textId="77777777" w:rsidTr="006E7348">
        <w:trPr>
          <w:trHeight w:val="283"/>
        </w:trPr>
        <w:tc>
          <w:tcPr>
            <w:tcW w:w="211" w:type="pct"/>
            <w:vAlign w:val="center"/>
          </w:tcPr>
          <w:p w14:paraId="6BBD0982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</w:rPr>
              <w:t>5</w:t>
            </w:r>
          </w:p>
        </w:tc>
        <w:tc>
          <w:tcPr>
            <w:tcW w:w="1185" w:type="pct"/>
            <w:vAlign w:val="center"/>
          </w:tcPr>
          <w:p w14:paraId="4E22C2AD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  <w:tc>
          <w:tcPr>
            <w:tcW w:w="3165" w:type="pct"/>
            <w:vAlign w:val="center"/>
          </w:tcPr>
          <w:p w14:paraId="269349D4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  <w:tc>
          <w:tcPr>
            <w:tcW w:w="439" w:type="pct"/>
            <w:vAlign w:val="center"/>
          </w:tcPr>
          <w:p w14:paraId="7B8421D4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</w:tr>
    </w:tbl>
    <w:p w14:paraId="450537DA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3E377119" w14:textId="77777777" w:rsidR="00FA26B2" w:rsidRPr="00035D65" w:rsidRDefault="00FA26B2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7A5DC733" w14:textId="77777777" w:rsidR="00FA26B2" w:rsidRPr="00035D65" w:rsidRDefault="00FA26B2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743C7145" w14:textId="6FFA8F71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035D65">
        <w:rPr>
          <w:rFonts w:ascii="Futura Lt BT" w:hAnsi="Futura Lt BT"/>
          <w:b/>
          <w:bCs/>
          <w:color w:val="auto"/>
          <w:lang w:val="es-ES"/>
        </w:rPr>
        <w:t>ANOTACIONES Y COMENTARIOS</w:t>
      </w:r>
    </w:p>
    <w:p w14:paraId="4DD2646B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4916EBB4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23CE073B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</w:p>
    <w:p w14:paraId="0F5D233F" w14:textId="77777777" w:rsidR="006670E3" w:rsidRPr="00035D65" w:rsidRDefault="006670E3" w:rsidP="006670E3">
      <w:pPr>
        <w:pStyle w:val="RBbody"/>
        <w:spacing w:after="0"/>
        <w:jc w:val="both"/>
        <w:rPr>
          <w:rFonts w:ascii="Futura Lt BT" w:hAnsi="Futura Lt BT"/>
          <w:b/>
          <w:bCs/>
          <w:color w:val="auto"/>
          <w:lang w:val="es-ES"/>
        </w:rPr>
      </w:pPr>
      <w:r w:rsidRPr="00035D65">
        <w:rPr>
          <w:rFonts w:ascii="Futura Lt BT" w:hAnsi="Futura Lt BT"/>
          <w:b/>
          <w:bCs/>
          <w:color w:val="auto"/>
          <w:lang w:val="es-ES"/>
        </w:rPr>
        <w:t>FIRMA Y ACEPTACIÓN</w:t>
      </w:r>
    </w:p>
    <w:tbl>
      <w:tblPr>
        <w:tblStyle w:val="TableStyleOptionB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990"/>
        <w:gridCol w:w="4036"/>
        <w:gridCol w:w="4037"/>
      </w:tblGrid>
      <w:tr w:rsidR="006670E3" w:rsidRPr="00035D65" w14:paraId="69D7E311" w14:textId="77777777" w:rsidTr="006E7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513" w:type="pc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31DECFA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  <w:lang w:val="es-ES"/>
              </w:rPr>
            </w:pPr>
          </w:p>
        </w:tc>
        <w:tc>
          <w:tcPr>
            <w:tcW w:w="2243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18D211" w14:textId="4D2E054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  <w:szCs w:val="18"/>
              </w:rPr>
            </w:pPr>
            <w:proofErr w:type="spellStart"/>
            <w:r w:rsidRPr="00035D65">
              <w:rPr>
                <w:rFonts w:ascii="Futura Lt BT" w:hAnsi="Futura Lt BT"/>
                <w:sz w:val="18"/>
                <w:szCs w:val="18"/>
              </w:rPr>
              <w:t>Responsable</w:t>
            </w:r>
            <w:proofErr w:type="spellEnd"/>
            <w:r w:rsidRPr="00035D65">
              <w:rPr>
                <w:rFonts w:ascii="Futura Lt BT" w:hAnsi="Futura Lt BT"/>
                <w:sz w:val="18"/>
                <w:szCs w:val="18"/>
              </w:rPr>
              <w:t xml:space="preserve"> </w:t>
            </w:r>
            <w:r w:rsidR="00185B37" w:rsidRPr="00035D65">
              <w:rPr>
                <w:rFonts w:ascii="Futura Lt BT" w:hAnsi="Futura Lt BT"/>
                <w:sz w:val="18"/>
                <w:szCs w:val="18"/>
              </w:rPr>
              <w:t>XXXXX</w:t>
            </w:r>
          </w:p>
        </w:tc>
        <w:tc>
          <w:tcPr>
            <w:tcW w:w="2243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3FA635" w14:textId="77777777" w:rsidR="006670E3" w:rsidRPr="00035D65" w:rsidRDefault="006670E3" w:rsidP="006E7348">
            <w:pPr>
              <w:pStyle w:val="CaptionTableFigNumbered"/>
              <w:spacing w:before="0" w:after="0" w:line="240" w:lineRule="auto"/>
              <w:jc w:val="center"/>
              <w:rPr>
                <w:rFonts w:ascii="Futura Lt BT" w:hAnsi="Futura Lt BT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sz w:val="18"/>
              </w:rPr>
              <w:t>Responsable</w:t>
            </w:r>
            <w:proofErr w:type="spellEnd"/>
            <w:r w:rsidRPr="00035D65">
              <w:rPr>
                <w:rFonts w:ascii="Futura Lt BT" w:hAnsi="Futura Lt BT"/>
                <w:sz w:val="18"/>
              </w:rPr>
              <w:t xml:space="preserve"> </w:t>
            </w:r>
            <w:proofErr w:type="spellStart"/>
            <w:r w:rsidRPr="00035D65">
              <w:rPr>
                <w:rFonts w:ascii="Futura Lt BT" w:hAnsi="Futura Lt BT"/>
                <w:sz w:val="18"/>
              </w:rPr>
              <w:t>Cliente</w:t>
            </w:r>
            <w:proofErr w:type="spellEnd"/>
          </w:p>
        </w:tc>
      </w:tr>
      <w:tr w:rsidR="006670E3" w:rsidRPr="00035D65" w14:paraId="3FDAE23F" w14:textId="77777777" w:rsidTr="006E7348">
        <w:trPr>
          <w:trHeight w:val="2360"/>
        </w:trPr>
        <w:tc>
          <w:tcPr>
            <w:tcW w:w="513" w:type="pct"/>
          </w:tcPr>
          <w:p w14:paraId="1A2EFCA3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proofErr w:type="spellStart"/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Firma</w:t>
            </w:r>
            <w:proofErr w:type="spellEnd"/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:</w:t>
            </w:r>
          </w:p>
        </w:tc>
        <w:tc>
          <w:tcPr>
            <w:tcW w:w="2243" w:type="pct"/>
            <w:vAlign w:val="center"/>
          </w:tcPr>
          <w:p w14:paraId="179EBD8D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color w:val="auto"/>
                <w:sz w:val="18"/>
              </w:rPr>
            </w:pPr>
          </w:p>
        </w:tc>
        <w:tc>
          <w:tcPr>
            <w:tcW w:w="2243" w:type="pct"/>
            <w:vAlign w:val="center"/>
          </w:tcPr>
          <w:p w14:paraId="3FDA96E0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57D39848" w14:textId="77777777" w:rsidTr="006E7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3"/>
        </w:trPr>
        <w:tc>
          <w:tcPr>
            <w:tcW w:w="513" w:type="pct"/>
            <w:shd w:val="clear" w:color="auto" w:fill="auto"/>
            <w:vAlign w:val="center"/>
          </w:tcPr>
          <w:p w14:paraId="4B2660AE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  <w:sz w:val="18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</w:rPr>
              <w:t>Nombre:</w:t>
            </w:r>
          </w:p>
        </w:tc>
        <w:tc>
          <w:tcPr>
            <w:tcW w:w="2243" w:type="pct"/>
            <w:shd w:val="clear" w:color="auto" w:fill="auto"/>
            <w:vAlign w:val="center"/>
          </w:tcPr>
          <w:p w14:paraId="1A57CC3A" w14:textId="77777777" w:rsidR="006670E3" w:rsidRPr="00035D65" w:rsidRDefault="006670E3" w:rsidP="006E7348">
            <w:pPr>
              <w:pStyle w:val="RBbody"/>
              <w:spacing w:after="0" w:line="240" w:lineRule="auto"/>
              <w:rPr>
                <w:rFonts w:ascii="Futura Lt BT" w:hAnsi="Futura Lt BT"/>
                <w:b/>
                <w:bCs/>
                <w:color w:val="auto"/>
                <w:sz w:val="18"/>
              </w:rPr>
            </w:pPr>
          </w:p>
        </w:tc>
        <w:tc>
          <w:tcPr>
            <w:tcW w:w="2243" w:type="pct"/>
            <w:shd w:val="clear" w:color="auto" w:fill="auto"/>
            <w:vAlign w:val="center"/>
          </w:tcPr>
          <w:p w14:paraId="35429ED1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</w:rPr>
            </w:pPr>
          </w:p>
        </w:tc>
      </w:tr>
      <w:tr w:rsidR="006670E3" w:rsidRPr="00035D65" w14:paraId="2EDD5CD1" w14:textId="77777777" w:rsidTr="006E7348">
        <w:trPr>
          <w:trHeight w:val="283"/>
        </w:trPr>
        <w:tc>
          <w:tcPr>
            <w:tcW w:w="513" w:type="pct"/>
            <w:vAlign w:val="center"/>
          </w:tcPr>
          <w:p w14:paraId="6B85F29F" w14:textId="77777777" w:rsidR="006670E3" w:rsidRPr="00035D65" w:rsidRDefault="006670E3" w:rsidP="006E7348">
            <w:pPr>
              <w:pStyle w:val="RBbody"/>
              <w:spacing w:after="0" w:line="240" w:lineRule="auto"/>
              <w:jc w:val="both"/>
              <w:rPr>
                <w:rFonts w:ascii="Futura Lt BT" w:hAnsi="Futura Lt BT"/>
                <w:b/>
                <w:bCs/>
                <w:color w:val="auto"/>
                <w:sz w:val="18"/>
                <w:lang w:val="es-ES"/>
              </w:rPr>
            </w:pPr>
            <w:r w:rsidRPr="00035D65">
              <w:rPr>
                <w:rFonts w:ascii="Futura Lt BT" w:hAnsi="Futura Lt BT"/>
                <w:b/>
                <w:bCs/>
                <w:color w:val="auto"/>
                <w:sz w:val="18"/>
                <w:lang w:val="es-ES"/>
              </w:rPr>
              <w:t>Cargo:</w:t>
            </w:r>
          </w:p>
        </w:tc>
        <w:tc>
          <w:tcPr>
            <w:tcW w:w="2243" w:type="pct"/>
            <w:vAlign w:val="center"/>
          </w:tcPr>
          <w:p w14:paraId="0CB9B041" w14:textId="77777777" w:rsidR="006670E3" w:rsidRPr="00035D65" w:rsidRDefault="006670E3" w:rsidP="006E7348">
            <w:pPr>
              <w:pStyle w:val="RBbody"/>
              <w:spacing w:after="0" w:line="240" w:lineRule="auto"/>
              <w:jc w:val="both"/>
              <w:rPr>
                <w:rFonts w:ascii="Futura Lt BT" w:hAnsi="Futura Lt BT"/>
                <w:b/>
                <w:bCs/>
                <w:color w:val="auto"/>
                <w:sz w:val="18"/>
                <w:lang w:val="es-ES"/>
              </w:rPr>
            </w:pPr>
          </w:p>
        </w:tc>
        <w:tc>
          <w:tcPr>
            <w:tcW w:w="2243" w:type="pct"/>
            <w:vAlign w:val="center"/>
          </w:tcPr>
          <w:p w14:paraId="4AAB7612" w14:textId="77777777" w:rsidR="006670E3" w:rsidRPr="00035D65" w:rsidRDefault="006670E3" w:rsidP="006E7348">
            <w:pPr>
              <w:pStyle w:val="RBbody"/>
              <w:spacing w:after="0" w:line="240" w:lineRule="auto"/>
              <w:jc w:val="center"/>
              <w:rPr>
                <w:rFonts w:ascii="Futura Lt BT" w:hAnsi="Futura Lt BT"/>
                <w:color w:val="auto"/>
                <w:sz w:val="18"/>
                <w:lang w:val="es-ES"/>
              </w:rPr>
            </w:pPr>
          </w:p>
        </w:tc>
      </w:tr>
    </w:tbl>
    <w:p w14:paraId="137BED0F" w14:textId="13686BF1" w:rsidR="00504C4D" w:rsidRPr="00035D65" w:rsidRDefault="00504C4D" w:rsidP="006670E3">
      <w:pPr>
        <w:spacing w:after="10" w:line="267" w:lineRule="auto"/>
        <w:ind w:left="10" w:hanging="10"/>
        <w:jc w:val="both"/>
        <w:rPr>
          <w:rFonts w:ascii="Futura Lt BT" w:eastAsia="Calibri" w:hAnsi="Futura Lt BT" w:cs="Calibri"/>
          <w:szCs w:val="22"/>
        </w:rPr>
      </w:pPr>
    </w:p>
    <w:p w14:paraId="12BE3E58" w14:textId="77777777" w:rsidR="00FA26B2" w:rsidRPr="00035D65" w:rsidRDefault="00FA26B2" w:rsidP="00FA26B2">
      <w:pPr>
        <w:rPr>
          <w:rFonts w:ascii="Futura Lt BT" w:eastAsia="Calibri" w:hAnsi="Futura Lt BT" w:cs="Calibri"/>
          <w:szCs w:val="22"/>
        </w:rPr>
      </w:pPr>
    </w:p>
    <w:p w14:paraId="39A0DD79" w14:textId="77777777" w:rsidR="00FA26B2" w:rsidRPr="00035D65" w:rsidRDefault="00FA26B2" w:rsidP="00FA26B2">
      <w:pPr>
        <w:rPr>
          <w:rFonts w:ascii="Futura Lt BT" w:eastAsia="Calibri" w:hAnsi="Futura Lt BT" w:cs="Calibri"/>
          <w:szCs w:val="22"/>
        </w:rPr>
      </w:pPr>
    </w:p>
    <w:p w14:paraId="7347C1BD" w14:textId="77777777" w:rsidR="00FA26B2" w:rsidRPr="00035D65" w:rsidRDefault="00FA26B2" w:rsidP="00FA26B2">
      <w:pPr>
        <w:rPr>
          <w:rFonts w:ascii="Futura Lt BT" w:eastAsia="Calibri" w:hAnsi="Futura Lt BT" w:cs="Calibri"/>
          <w:szCs w:val="22"/>
        </w:rPr>
      </w:pPr>
    </w:p>
    <w:p w14:paraId="12F1B3EC" w14:textId="77777777" w:rsidR="00FA26B2" w:rsidRPr="00035D65" w:rsidRDefault="00FA26B2" w:rsidP="00FA26B2">
      <w:pPr>
        <w:rPr>
          <w:rFonts w:ascii="Futura Lt BT" w:eastAsia="Calibri" w:hAnsi="Futura Lt BT" w:cs="Calibri"/>
          <w:szCs w:val="22"/>
        </w:rPr>
      </w:pPr>
    </w:p>
    <w:p w14:paraId="7AB31029" w14:textId="427FDBD9" w:rsidR="00FA26B2" w:rsidRPr="00FA26B2" w:rsidRDefault="00FA26B2" w:rsidP="00FA26B2">
      <w:pPr>
        <w:tabs>
          <w:tab w:val="left" w:pos="7740"/>
        </w:tabs>
        <w:rPr>
          <w:rFonts w:ascii="Futura Lt BT" w:eastAsia="Calibri" w:hAnsi="Futura Lt BT" w:cs="Calibri"/>
          <w:szCs w:val="22"/>
        </w:rPr>
      </w:pPr>
      <w:r>
        <w:rPr>
          <w:rFonts w:ascii="Futura Lt BT" w:eastAsia="Calibri" w:hAnsi="Futura Lt BT" w:cs="Calibri"/>
          <w:szCs w:val="22"/>
        </w:rPr>
        <w:tab/>
      </w:r>
    </w:p>
    <w:sectPr w:rsidR="00FA26B2" w:rsidRPr="00FA26B2" w:rsidSect="0046796F">
      <w:headerReference w:type="default" r:id="rId11"/>
      <w:footerReference w:type="default" r:id="rId12"/>
      <w:pgSz w:w="11906" w:h="16838"/>
      <w:pgMar w:top="799" w:right="1416" w:bottom="426" w:left="1417" w:header="340" w:footer="53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B8FF" w14:textId="77777777" w:rsidR="00006B78" w:rsidRDefault="00006B78">
      <w:r>
        <w:separator/>
      </w:r>
    </w:p>
  </w:endnote>
  <w:endnote w:type="continuationSeparator" w:id="0">
    <w:p w14:paraId="30E258A0" w14:textId="77777777" w:rsidR="00006B78" w:rsidRDefault="00006B78">
      <w:r>
        <w:continuationSeparator/>
      </w:r>
    </w:p>
  </w:endnote>
  <w:endnote w:type="continuationNotice" w:id="1">
    <w:p w14:paraId="125A4280" w14:textId="77777777" w:rsidR="00006B78" w:rsidRDefault="00006B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47EB" w14:textId="77777777" w:rsidR="0039609B" w:rsidRDefault="003B3D89">
    <w:pPr>
      <w:pStyle w:val="Piedepgina"/>
      <w:rPr>
        <w:rFonts w:ascii="Arial" w:hAnsi="Arial" w:cs="Arial"/>
        <w:sz w:val="12"/>
        <w:szCs w:val="12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78CF7471" wp14:editId="07777777">
              <wp:simplePos x="0" y="0"/>
              <wp:positionH relativeFrom="page">
                <wp:posOffset>904240</wp:posOffset>
              </wp:positionH>
              <wp:positionV relativeFrom="page">
                <wp:posOffset>10172700</wp:posOffset>
              </wp:positionV>
              <wp:extent cx="5756910" cy="233045"/>
              <wp:effectExtent l="0" t="0" r="0" b="0"/>
              <wp:wrapSquare wrapText="bothSides"/>
              <wp:docPr id="928607086" name="Grupo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56910" cy="233045"/>
                        <a:chOff x="0" y="0"/>
                        <a:chExt cx="5962650" cy="323851"/>
                      </a:xfrm>
                    </wpg:grpSpPr>
                    <wps:wsp>
                      <wps:cNvPr id="385107639" name="Rectángulo 38"/>
                      <wps:cNvSpPr>
                        <a:spLocks noChangeArrowheads="1"/>
                      </wps:cNvSpPr>
                      <wps:spPr bwMode="auto"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81833152" name="Cuadro de texto 39"/>
                      <wps:cNvSpPr txBox="1">
                        <a:spLocks noChangeArrowheads="1"/>
                      </wps:cNvSpPr>
                      <wps:spPr bwMode="auto"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9C3DC" w14:textId="3F858E0B" w:rsidR="0039609B" w:rsidRPr="0039609B" w:rsidRDefault="0039609B">
                            <w:pPr>
                              <w:jc w:val="right"/>
                              <w:rPr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CF7471" id="Grupo 43" o:spid="_x0000_s1026" style="position:absolute;margin-left:71.2pt;margin-top:801pt;width:453.3pt;height:18.35pt;z-index:251658240;mso-width-percent:1000;mso-wrap-distance-left:0;mso-wrap-distance-right:0;mso-position-horizontal-relative:page;mso-position-vertical-relative:page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" fillcolor="black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" filled="f" stroked="f" strokeweight=".5pt">
                <v:textbox inset=",,,0">
                  <w:txbxContent>
                    <w:p w14:paraId="65F9C3DC" w14:textId="3F858E0B" w:rsidR="0039609B" w:rsidRPr="0039609B" w:rsidRDefault="0039609B">
                      <w:pPr>
                        <w:jc w:val="right"/>
                        <w:rPr>
                          <w:color w:val="808080"/>
                        </w:rPr>
                      </w:pP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  <w:p w14:paraId="3D555C88" w14:textId="01A720A1" w:rsidR="00EA7D87" w:rsidRDefault="00EA7D87" w:rsidP="00F0718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DEA3E" w14:textId="77777777" w:rsidR="00006B78" w:rsidRDefault="00006B78">
      <w:r>
        <w:separator/>
      </w:r>
    </w:p>
  </w:footnote>
  <w:footnote w:type="continuationSeparator" w:id="0">
    <w:p w14:paraId="662705A0" w14:textId="77777777" w:rsidR="00006B78" w:rsidRDefault="00006B78">
      <w:r>
        <w:continuationSeparator/>
      </w:r>
    </w:p>
  </w:footnote>
  <w:footnote w:type="continuationNotice" w:id="1">
    <w:p w14:paraId="31F572D4" w14:textId="77777777" w:rsidR="00006B78" w:rsidRDefault="00006B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B1409" w14:textId="77777777" w:rsidR="00037362" w:rsidRDefault="00037362" w:rsidP="00222D24">
    <w:pPr>
      <w:pStyle w:val="Encabezado"/>
      <w:jc w:val="right"/>
      <w:rPr>
        <w:b/>
        <w:bCs/>
        <w:color w:val="0000FF"/>
        <w:sz w:val="14"/>
      </w:rPr>
    </w:pPr>
  </w:p>
  <w:p w14:paraId="562C75D1" w14:textId="77777777" w:rsidR="001E573C" w:rsidRDefault="001E573C">
    <w:pPr>
      <w:pStyle w:val="Encabezado"/>
      <w:pBdr>
        <w:bottom w:val="single" w:sz="6" w:space="1" w:color="auto"/>
      </w:pBdr>
      <w:jc w:val="center"/>
      <w:rPr>
        <w:rFonts w:ascii="Arial" w:hAnsi="Arial" w:cs="Arial"/>
        <w:sz w:val="18"/>
      </w:rPr>
    </w:pPr>
  </w:p>
  <w:p w14:paraId="664355AD" w14:textId="77777777" w:rsidR="001E573C" w:rsidRDefault="001E573C" w:rsidP="001E573C">
    <w:pPr>
      <w:pStyle w:val="Encabezado"/>
      <w:jc w:val="center"/>
      <w:rPr>
        <w:rFonts w:ascii="Arial" w:hAnsi="Arial" w:cs="Arial"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97"/>
    <w:multiLevelType w:val="hybridMultilevel"/>
    <w:tmpl w:val="2FC647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63086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F2E3C"/>
    <w:multiLevelType w:val="hybridMultilevel"/>
    <w:tmpl w:val="F7F870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3D6957"/>
    <w:multiLevelType w:val="hybridMultilevel"/>
    <w:tmpl w:val="E43A181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04C4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B34B5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15116"/>
    <w:multiLevelType w:val="hybridMultilevel"/>
    <w:tmpl w:val="7D04A4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96E0D"/>
    <w:multiLevelType w:val="hybridMultilevel"/>
    <w:tmpl w:val="5F54A0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86E6F"/>
    <w:multiLevelType w:val="multilevel"/>
    <w:tmpl w:val="C1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917B8"/>
    <w:multiLevelType w:val="hybridMultilevel"/>
    <w:tmpl w:val="4A18D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E0609"/>
    <w:multiLevelType w:val="hybridMultilevel"/>
    <w:tmpl w:val="E28CBDA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4021F"/>
    <w:multiLevelType w:val="multilevel"/>
    <w:tmpl w:val="01D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511A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251BA"/>
    <w:multiLevelType w:val="hybridMultilevel"/>
    <w:tmpl w:val="11EE356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BC70EC"/>
    <w:multiLevelType w:val="hybridMultilevel"/>
    <w:tmpl w:val="9956E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167B8"/>
    <w:multiLevelType w:val="hybridMultilevel"/>
    <w:tmpl w:val="B3346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F55AC"/>
    <w:multiLevelType w:val="hybridMultilevel"/>
    <w:tmpl w:val="F46EB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65EFF"/>
    <w:multiLevelType w:val="hybridMultilevel"/>
    <w:tmpl w:val="5D48EC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0080F"/>
    <w:multiLevelType w:val="hybridMultilevel"/>
    <w:tmpl w:val="C0449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A45F4"/>
    <w:multiLevelType w:val="hybridMultilevel"/>
    <w:tmpl w:val="CC38314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C35657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F221E"/>
    <w:multiLevelType w:val="multilevel"/>
    <w:tmpl w:val="19AE6F3A"/>
    <w:lvl w:ilvl="0">
      <w:start w:val="2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70C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70C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44C58AE"/>
    <w:multiLevelType w:val="hybridMultilevel"/>
    <w:tmpl w:val="A16ADF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242829"/>
    <w:multiLevelType w:val="hybridMultilevel"/>
    <w:tmpl w:val="AF0C0A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960EC"/>
    <w:multiLevelType w:val="hybridMultilevel"/>
    <w:tmpl w:val="ECA29A90"/>
    <w:lvl w:ilvl="0" w:tplc="0C0A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5" w15:restartNumberingAfterBreak="0">
    <w:nsid w:val="4E137D8C"/>
    <w:multiLevelType w:val="hybridMultilevel"/>
    <w:tmpl w:val="5C8003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C91534"/>
    <w:multiLevelType w:val="hybridMultilevel"/>
    <w:tmpl w:val="EF38CB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C0061"/>
    <w:multiLevelType w:val="hybridMultilevel"/>
    <w:tmpl w:val="5F6AB8D2"/>
    <w:lvl w:ilvl="0" w:tplc="9E80219A">
      <w:start w:val="6"/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A8397A"/>
    <w:multiLevelType w:val="hybridMultilevel"/>
    <w:tmpl w:val="7012C0F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7E5FD5"/>
    <w:multiLevelType w:val="hybridMultilevel"/>
    <w:tmpl w:val="7D0EDE7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51619C"/>
    <w:multiLevelType w:val="hybridMultilevel"/>
    <w:tmpl w:val="EAD6A5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47486"/>
    <w:multiLevelType w:val="hybridMultilevel"/>
    <w:tmpl w:val="FAC0560E"/>
    <w:lvl w:ilvl="0" w:tplc="0C0A0003">
      <w:start w:val="1"/>
      <w:numFmt w:val="bullet"/>
      <w:lvlText w:val="o"/>
      <w:lvlJc w:val="left"/>
      <w:pPr>
        <w:ind w:left="47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2" w15:restartNumberingAfterBreak="0">
    <w:nsid w:val="61DF7F7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434EB3"/>
    <w:multiLevelType w:val="multilevel"/>
    <w:tmpl w:val="CF26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895401"/>
    <w:multiLevelType w:val="hybridMultilevel"/>
    <w:tmpl w:val="02F4B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C5B38"/>
    <w:multiLevelType w:val="singleLevel"/>
    <w:tmpl w:val="71D4370C"/>
    <w:lvl w:ilvl="0">
      <w:start w:val="1"/>
      <w:numFmt w:val="decimal"/>
      <w:lvlText w:val="%1."/>
      <w:lvlJc w:val="left"/>
      <w:pPr>
        <w:tabs>
          <w:tab w:val="num" w:pos="1496"/>
        </w:tabs>
        <w:ind w:left="1496" w:hanging="360"/>
      </w:pPr>
      <w:rPr>
        <w:rFonts w:hint="default"/>
      </w:rPr>
    </w:lvl>
  </w:abstractNum>
  <w:abstractNum w:abstractNumId="36" w15:restartNumberingAfterBreak="0">
    <w:nsid w:val="6A0B07EB"/>
    <w:multiLevelType w:val="multilevel"/>
    <w:tmpl w:val="C3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B7C85"/>
    <w:multiLevelType w:val="hybridMultilevel"/>
    <w:tmpl w:val="8E8881E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706C5E"/>
    <w:multiLevelType w:val="hybridMultilevel"/>
    <w:tmpl w:val="2102BFE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BD40AB"/>
    <w:multiLevelType w:val="hybridMultilevel"/>
    <w:tmpl w:val="4246E93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561BD8"/>
    <w:multiLevelType w:val="hybridMultilevel"/>
    <w:tmpl w:val="C8CE14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6A1980"/>
    <w:multiLevelType w:val="hybridMultilevel"/>
    <w:tmpl w:val="10B2F5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3D14CF"/>
    <w:multiLevelType w:val="hybridMultilevel"/>
    <w:tmpl w:val="2000F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F0F76"/>
    <w:multiLevelType w:val="hybridMultilevel"/>
    <w:tmpl w:val="CC124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3A2647"/>
    <w:multiLevelType w:val="hybridMultilevel"/>
    <w:tmpl w:val="44E208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5572">
    <w:abstractNumId w:val="6"/>
  </w:num>
  <w:num w:numId="2" w16cid:durableId="1877158878">
    <w:abstractNumId w:val="16"/>
  </w:num>
  <w:num w:numId="3" w16cid:durableId="722488600">
    <w:abstractNumId w:val="25"/>
  </w:num>
  <w:num w:numId="4" w16cid:durableId="1361854139">
    <w:abstractNumId w:val="43"/>
  </w:num>
  <w:num w:numId="5" w16cid:durableId="1253468641">
    <w:abstractNumId w:val="26"/>
  </w:num>
  <w:num w:numId="6" w16cid:durableId="452989426">
    <w:abstractNumId w:val="44"/>
  </w:num>
  <w:num w:numId="7" w16cid:durableId="487865188">
    <w:abstractNumId w:val="18"/>
  </w:num>
  <w:num w:numId="8" w16cid:durableId="1036391398">
    <w:abstractNumId w:val="42"/>
  </w:num>
  <w:num w:numId="9" w16cid:durableId="476605437">
    <w:abstractNumId w:val="34"/>
  </w:num>
  <w:num w:numId="10" w16cid:durableId="198011112">
    <w:abstractNumId w:val="9"/>
  </w:num>
  <w:num w:numId="11" w16cid:durableId="1258251711">
    <w:abstractNumId w:val="15"/>
  </w:num>
  <w:num w:numId="12" w16cid:durableId="233200689">
    <w:abstractNumId w:val="7"/>
  </w:num>
  <w:num w:numId="13" w16cid:durableId="2080979161">
    <w:abstractNumId w:val="23"/>
  </w:num>
  <w:num w:numId="14" w16cid:durableId="207257545">
    <w:abstractNumId w:val="14"/>
  </w:num>
  <w:num w:numId="15" w16cid:durableId="608197161">
    <w:abstractNumId w:val="2"/>
  </w:num>
  <w:num w:numId="16" w16cid:durableId="654183710">
    <w:abstractNumId w:val="21"/>
  </w:num>
  <w:num w:numId="17" w16cid:durableId="2037852521">
    <w:abstractNumId w:val="10"/>
  </w:num>
  <w:num w:numId="18" w16cid:durableId="1715889464">
    <w:abstractNumId w:val="27"/>
  </w:num>
  <w:num w:numId="19" w16cid:durableId="1370912154">
    <w:abstractNumId w:val="35"/>
  </w:num>
  <w:num w:numId="20" w16cid:durableId="1496795466">
    <w:abstractNumId w:val="31"/>
  </w:num>
  <w:num w:numId="21" w16cid:durableId="2077975731">
    <w:abstractNumId w:val="24"/>
  </w:num>
  <w:num w:numId="22" w16cid:durableId="1787772852">
    <w:abstractNumId w:val="28"/>
  </w:num>
  <w:num w:numId="23" w16cid:durableId="51777987">
    <w:abstractNumId w:val="37"/>
  </w:num>
  <w:num w:numId="24" w16cid:durableId="990402819">
    <w:abstractNumId w:val="0"/>
  </w:num>
  <w:num w:numId="25" w16cid:durableId="51195031">
    <w:abstractNumId w:val="40"/>
  </w:num>
  <w:num w:numId="26" w16cid:durableId="2133590997">
    <w:abstractNumId w:val="13"/>
  </w:num>
  <w:num w:numId="27" w16cid:durableId="1469545921">
    <w:abstractNumId w:val="30"/>
  </w:num>
  <w:num w:numId="28" w16cid:durableId="657418413">
    <w:abstractNumId w:val="29"/>
  </w:num>
  <w:num w:numId="29" w16cid:durableId="876160423">
    <w:abstractNumId w:val="17"/>
  </w:num>
  <w:num w:numId="30" w16cid:durableId="972712184">
    <w:abstractNumId w:val="3"/>
  </w:num>
  <w:num w:numId="31" w16cid:durableId="2006324644">
    <w:abstractNumId w:val="19"/>
  </w:num>
  <w:num w:numId="32" w16cid:durableId="1580753193">
    <w:abstractNumId w:val="38"/>
  </w:num>
  <w:num w:numId="33" w16cid:durableId="541793166">
    <w:abstractNumId w:val="22"/>
  </w:num>
  <w:num w:numId="34" w16cid:durableId="319384387">
    <w:abstractNumId w:val="4"/>
  </w:num>
  <w:num w:numId="35" w16cid:durableId="486360976">
    <w:abstractNumId w:val="12"/>
  </w:num>
  <w:num w:numId="36" w16cid:durableId="2119448514">
    <w:abstractNumId w:val="20"/>
  </w:num>
  <w:num w:numId="37" w16cid:durableId="1731922287">
    <w:abstractNumId w:val="33"/>
  </w:num>
  <w:num w:numId="38" w16cid:durableId="505822908">
    <w:abstractNumId w:val="32"/>
  </w:num>
  <w:num w:numId="39" w16cid:durableId="456140896">
    <w:abstractNumId w:val="1"/>
  </w:num>
  <w:num w:numId="40" w16cid:durableId="841358398">
    <w:abstractNumId w:val="8"/>
  </w:num>
  <w:num w:numId="41" w16cid:durableId="520051499">
    <w:abstractNumId w:val="36"/>
  </w:num>
  <w:num w:numId="42" w16cid:durableId="418137235">
    <w:abstractNumId w:val="11"/>
  </w:num>
  <w:num w:numId="43" w16cid:durableId="857961669">
    <w:abstractNumId w:val="5"/>
  </w:num>
  <w:num w:numId="44" w16cid:durableId="367409949">
    <w:abstractNumId w:val="41"/>
  </w:num>
  <w:num w:numId="45" w16cid:durableId="25565137">
    <w:abstractNumId w:val="3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3C"/>
    <w:rsid w:val="00006B78"/>
    <w:rsid w:val="0003256B"/>
    <w:rsid w:val="00035D65"/>
    <w:rsid w:val="00037362"/>
    <w:rsid w:val="00052281"/>
    <w:rsid w:val="00055BE9"/>
    <w:rsid w:val="000609EA"/>
    <w:rsid w:val="000773BF"/>
    <w:rsid w:val="000923A8"/>
    <w:rsid w:val="000B0A4F"/>
    <w:rsid w:val="000B1D53"/>
    <w:rsid w:val="000C544F"/>
    <w:rsid w:val="000D3DF7"/>
    <w:rsid w:val="000D4163"/>
    <w:rsid w:val="000D5FF8"/>
    <w:rsid w:val="000E096F"/>
    <w:rsid w:val="000E2411"/>
    <w:rsid w:val="000F1144"/>
    <w:rsid w:val="000F64D9"/>
    <w:rsid w:val="000F7194"/>
    <w:rsid w:val="000F7395"/>
    <w:rsid w:val="001007BB"/>
    <w:rsid w:val="00114176"/>
    <w:rsid w:val="00125612"/>
    <w:rsid w:val="0013471A"/>
    <w:rsid w:val="00141021"/>
    <w:rsid w:val="00141998"/>
    <w:rsid w:val="00177A63"/>
    <w:rsid w:val="00181430"/>
    <w:rsid w:val="00185B37"/>
    <w:rsid w:val="001948A1"/>
    <w:rsid w:val="001A42C0"/>
    <w:rsid w:val="001A58C5"/>
    <w:rsid w:val="001D52AD"/>
    <w:rsid w:val="001D53D8"/>
    <w:rsid w:val="001D6C20"/>
    <w:rsid w:val="001E46A1"/>
    <w:rsid w:val="001E573C"/>
    <w:rsid w:val="001E5FA8"/>
    <w:rsid w:val="001F6AE6"/>
    <w:rsid w:val="001F740C"/>
    <w:rsid w:val="00204625"/>
    <w:rsid w:val="00222D24"/>
    <w:rsid w:val="00232F21"/>
    <w:rsid w:val="002365BB"/>
    <w:rsid w:val="00253060"/>
    <w:rsid w:val="002547A0"/>
    <w:rsid w:val="00277B9D"/>
    <w:rsid w:val="00282972"/>
    <w:rsid w:val="00285BA5"/>
    <w:rsid w:val="002A5644"/>
    <w:rsid w:val="002A5CB7"/>
    <w:rsid w:val="002B1836"/>
    <w:rsid w:val="002C3BE2"/>
    <w:rsid w:val="002D07CA"/>
    <w:rsid w:val="002E10E7"/>
    <w:rsid w:val="002E43B6"/>
    <w:rsid w:val="002F120B"/>
    <w:rsid w:val="002F2EFB"/>
    <w:rsid w:val="002F3BCD"/>
    <w:rsid w:val="002F6BF3"/>
    <w:rsid w:val="0030198E"/>
    <w:rsid w:val="00306EB3"/>
    <w:rsid w:val="003074F2"/>
    <w:rsid w:val="0031184A"/>
    <w:rsid w:val="00321CEA"/>
    <w:rsid w:val="00327839"/>
    <w:rsid w:val="00334565"/>
    <w:rsid w:val="00334FE9"/>
    <w:rsid w:val="00336EA1"/>
    <w:rsid w:val="00341F8C"/>
    <w:rsid w:val="00342875"/>
    <w:rsid w:val="00343B67"/>
    <w:rsid w:val="00354BC5"/>
    <w:rsid w:val="003776B4"/>
    <w:rsid w:val="00382D11"/>
    <w:rsid w:val="0039609B"/>
    <w:rsid w:val="003B0B23"/>
    <w:rsid w:val="003B3D89"/>
    <w:rsid w:val="003B4ECD"/>
    <w:rsid w:val="003B6CAD"/>
    <w:rsid w:val="003C00F1"/>
    <w:rsid w:val="003C1132"/>
    <w:rsid w:val="003C33AD"/>
    <w:rsid w:val="003C3884"/>
    <w:rsid w:val="003F0E82"/>
    <w:rsid w:val="003F4016"/>
    <w:rsid w:val="003F5EAD"/>
    <w:rsid w:val="003F6939"/>
    <w:rsid w:val="004130A8"/>
    <w:rsid w:val="00413226"/>
    <w:rsid w:val="00417155"/>
    <w:rsid w:val="0046188A"/>
    <w:rsid w:val="0046266E"/>
    <w:rsid w:val="00464DB7"/>
    <w:rsid w:val="0046796F"/>
    <w:rsid w:val="00472B15"/>
    <w:rsid w:val="00486999"/>
    <w:rsid w:val="00486FE5"/>
    <w:rsid w:val="00487A6F"/>
    <w:rsid w:val="00490C9E"/>
    <w:rsid w:val="004949CE"/>
    <w:rsid w:val="004A2A2F"/>
    <w:rsid w:val="004A613F"/>
    <w:rsid w:val="004B06DF"/>
    <w:rsid w:val="004C1E38"/>
    <w:rsid w:val="004C40EE"/>
    <w:rsid w:val="004C79F0"/>
    <w:rsid w:val="004D4128"/>
    <w:rsid w:val="004D4C09"/>
    <w:rsid w:val="004E23DD"/>
    <w:rsid w:val="00504C4D"/>
    <w:rsid w:val="00510743"/>
    <w:rsid w:val="005433A9"/>
    <w:rsid w:val="00543759"/>
    <w:rsid w:val="00543C47"/>
    <w:rsid w:val="00546301"/>
    <w:rsid w:val="00547E1F"/>
    <w:rsid w:val="00556A59"/>
    <w:rsid w:val="005576EA"/>
    <w:rsid w:val="00560EF2"/>
    <w:rsid w:val="00565299"/>
    <w:rsid w:val="0057025E"/>
    <w:rsid w:val="00587951"/>
    <w:rsid w:val="00593415"/>
    <w:rsid w:val="005945F9"/>
    <w:rsid w:val="00595FF7"/>
    <w:rsid w:val="005B7D2F"/>
    <w:rsid w:val="005C6642"/>
    <w:rsid w:val="005D7145"/>
    <w:rsid w:val="005E3D9C"/>
    <w:rsid w:val="00601355"/>
    <w:rsid w:val="00615840"/>
    <w:rsid w:val="006262E6"/>
    <w:rsid w:val="00630670"/>
    <w:rsid w:val="006367AA"/>
    <w:rsid w:val="006670E3"/>
    <w:rsid w:val="0069539A"/>
    <w:rsid w:val="006B5A35"/>
    <w:rsid w:val="006D50BC"/>
    <w:rsid w:val="006E0D20"/>
    <w:rsid w:val="006F197C"/>
    <w:rsid w:val="006F6FC7"/>
    <w:rsid w:val="00703A43"/>
    <w:rsid w:val="007215A6"/>
    <w:rsid w:val="00724454"/>
    <w:rsid w:val="0072512C"/>
    <w:rsid w:val="00725D6C"/>
    <w:rsid w:val="0073041B"/>
    <w:rsid w:val="00746D7D"/>
    <w:rsid w:val="00747626"/>
    <w:rsid w:val="00752B53"/>
    <w:rsid w:val="007555DA"/>
    <w:rsid w:val="00797B14"/>
    <w:rsid w:val="007A721C"/>
    <w:rsid w:val="007B1630"/>
    <w:rsid w:val="007B70F1"/>
    <w:rsid w:val="007C1087"/>
    <w:rsid w:val="007E78F1"/>
    <w:rsid w:val="00802898"/>
    <w:rsid w:val="0081304B"/>
    <w:rsid w:val="00820961"/>
    <w:rsid w:val="00826D02"/>
    <w:rsid w:val="0082766D"/>
    <w:rsid w:val="00842B13"/>
    <w:rsid w:val="00842E85"/>
    <w:rsid w:val="00856733"/>
    <w:rsid w:val="00863A79"/>
    <w:rsid w:val="00870D16"/>
    <w:rsid w:val="00872CDA"/>
    <w:rsid w:val="00872CFB"/>
    <w:rsid w:val="00887E21"/>
    <w:rsid w:val="008906BE"/>
    <w:rsid w:val="00893777"/>
    <w:rsid w:val="008964B4"/>
    <w:rsid w:val="008A3CCA"/>
    <w:rsid w:val="008A57C8"/>
    <w:rsid w:val="008A5D69"/>
    <w:rsid w:val="008A65FE"/>
    <w:rsid w:val="008B0E4A"/>
    <w:rsid w:val="008F2875"/>
    <w:rsid w:val="008F304B"/>
    <w:rsid w:val="008F3920"/>
    <w:rsid w:val="0090135F"/>
    <w:rsid w:val="009312A0"/>
    <w:rsid w:val="00937EC0"/>
    <w:rsid w:val="0094090C"/>
    <w:rsid w:val="009413D3"/>
    <w:rsid w:val="00947A45"/>
    <w:rsid w:val="009511C7"/>
    <w:rsid w:val="009615DD"/>
    <w:rsid w:val="00961FF0"/>
    <w:rsid w:val="00966CB8"/>
    <w:rsid w:val="009C4B5E"/>
    <w:rsid w:val="009F338A"/>
    <w:rsid w:val="00A06E75"/>
    <w:rsid w:val="00A07654"/>
    <w:rsid w:val="00A14466"/>
    <w:rsid w:val="00A14C2F"/>
    <w:rsid w:val="00A232D2"/>
    <w:rsid w:val="00A25E3D"/>
    <w:rsid w:val="00A267BB"/>
    <w:rsid w:val="00A46287"/>
    <w:rsid w:val="00A51F4E"/>
    <w:rsid w:val="00A54326"/>
    <w:rsid w:val="00A5571A"/>
    <w:rsid w:val="00A56EEC"/>
    <w:rsid w:val="00A612E2"/>
    <w:rsid w:val="00A62973"/>
    <w:rsid w:val="00A71B48"/>
    <w:rsid w:val="00A770C7"/>
    <w:rsid w:val="00A867E5"/>
    <w:rsid w:val="00AA1DF4"/>
    <w:rsid w:val="00AA5151"/>
    <w:rsid w:val="00AB3847"/>
    <w:rsid w:val="00AD1856"/>
    <w:rsid w:val="00AE3468"/>
    <w:rsid w:val="00AE5B26"/>
    <w:rsid w:val="00B006B5"/>
    <w:rsid w:val="00B166F0"/>
    <w:rsid w:val="00B20695"/>
    <w:rsid w:val="00B27340"/>
    <w:rsid w:val="00B432ED"/>
    <w:rsid w:val="00B536BC"/>
    <w:rsid w:val="00B62065"/>
    <w:rsid w:val="00B62DE8"/>
    <w:rsid w:val="00B662FB"/>
    <w:rsid w:val="00B71941"/>
    <w:rsid w:val="00B72361"/>
    <w:rsid w:val="00B7378F"/>
    <w:rsid w:val="00B747CC"/>
    <w:rsid w:val="00B74D8F"/>
    <w:rsid w:val="00B8755B"/>
    <w:rsid w:val="00B906EA"/>
    <w:rsid w:val="00B931ED"/>
    <w:rsid w:val="00B97DDA"/>
    <w:rsid w:val="00BA5D96"/>
    <w:rsid w:val="00BB0F84"/>
    <w:rsid w:val="00BC5F97"/>
    <w:rsid w:val="00BE2BD7"/>
    <w:rsid w:val="00BE512D"/>
    <w:rsid w:val="00C05DCD"/>
    <w:rsid w:val="00C14170"/>
    <w:rsid w:val="00C159C4"/>
    <w:rsid w:val="00C26A98"/>
    <w:rsid w:val="00C31801"/>
    <w:rsid w:val="00C669CB"/>
    <w:rsid w:val="00C81591"/>
    <w:rsid w:val="00C939F4"/>
    <w:rsid w:val="00CA3758"/>
    <w:rsid w:val="00CA7F22"/>
    <w:rsid w:val="00CB0AB7"/>
    <w:rsid w:val="00CB6314"/>
    <w:rsid w:val="00CC0D46"/>
    <w:rsid w:val="00CC4413"/>
    <w:rsid w:val="00CC5524"/>
    <w:rsid w:val="00CC68BD"/>
    <w:rsid w:val="00CC70CF"/>
    <w:rsid w:val="00D0012F"/>
    <w:rsid w:val="00D03B8C"/>
    <w:rsid w:val="00D17C6D"/>
    <w:rsid w:val="00D17ECC"/>
    <w:rsid w:val="00D4316F"/>
    <w:rsid w:val="00D47D5F"/>
    <w:rsid w:val="00D50970"/>
    <w:rsid w:val="00D54B60"/>
    <w:rsid w:val="00D61E99"/>
    <w:rsid w:val="00D71847"/>
    <w:rsid w:val="00D81094"/>
    <w:rsid w:val="00D83C0B"/>
    <w:rsid w:val="00D9448F"/>
    <w:rsid w:val="00DA7626"/>
    <w:rsid w:val="00DB3017"/>
    <w:rsid w:val="00DD038A"/>
    <w:rsid w:val="00E2656D"/>
    <w:rsid w:val="00E3011D"/>
    <w:rsid w:val="00E368E0"/>
    <w:rsid w:val="00E36D45"/>
    <w:rsid w:val="00E55348"/>
    <w:rsid w:val="00E602BF"/>
    <w:rsid w:val="00E87135"/>
    <w:rsid w:val="00E8796A"/>
    <w:rsid w:val="00E967F7"/>
    <w:rsid w:val="00E97E03"/>
    <w:rsid w:val="00EA4C52"/>
    <w:rsid w:val="00EA7D87"/>
    <w:rsid w:val="00EB5AD5"/>
    <w:rsid w:val="00EB712F"/>
    <w:rsid w:val="00ED2274"/>
    <w:rsid w:val="00ED321D"/>
    <w:rsid w:val="00EE0DE1"/>
    <w:rsid w:val="00EE431C"/>
    <w:rsid w:val="00EE5971"/>
    <w:rsid w:val="00EF68F0"/>
    <w:rsid w:val="00EF7169"/>
    <w:rsid w:val="00F07185"/>
    <w:rsid w:val="00F10106"/>
    <w:rsid w:val="00F26524"/>
    <w:rsid w:val="00F3073D"/>
    <w:rsid w:val="00F449C0"/>
    <w:rsid w:val="00F47496"/>
    <w:rsid w:val="00F5030C"/>
    <w:rsid w:val="00F50E79"/>
    <w:rsid w:val="00F54262"/>
    <w:rsid w:val="00F645D8"/>
    <w:rsid w:val="00F8658F"/>
    <w:rsid w:val="00F9023C"/>
    <w:rsid w:val="00F90642"/>
    <w:rsid w:val="00FA26B2"/>
    <w:rsid w:val="00FA3B61"/>
    <w:rsid w:val="00FA51FF"/>
    <w:rsid w:val="00FC6E01"/>
    <w:rsid w:val="00FE0B28"/>
    <w:rsid w:val="00FF0D42"/>
    <w:rsid w:val="00FF29CF"/>
    <w:rsid w:val="00FF2BA9"/>
    <w:rsid w:val="12098481"/>
    <w:rsid w:val="120C3011"/>
    <w:rsid w:val="1264CE70"/>
    <w:rsid w:val="17219723"/>
    <w:rsid w:val="1A789B48"/>
    <w:rsid w:val="1A87C6A8"/>
    <w:rsid w:val="1DE25F93"/>
    <w:rsid w:val="1DE3D147"/>
    <w:rsid w:val="1E78DC01"/>
    <w:rsid w:val="24FDDFFF"/>
    <w:rsid w:val="2695A914"/>
    <w:rsid w:val="29137CB6"/>
    <w:rsid w:val="2A24799C"/>
    <w:rsid w:val="2C25BF33"/>
    <w:rsid w:val="2C5A97FC"/>
    <w:rsid w:val="2D1DDC4F"/>
    <w:rsid w:val="30C412A8"/>
    <w:rsid w:val="370DCCDB"/>
    <w:rsid w:val="3845B1E1"/>
    <w:rsid w:val="3B82C544"/>
    <w:rsid w:val="3E197B23"/>
    <w:rsid w:val="3E983F88"/>
    <w:rsid w:val="44A36EDD"/>
    <w:rsid w:val="49A20F91"/>
    <w:rsid w:val="4AD1C94D"/>
    <w:rsid w:val="4C00DA61"/>
    <w:rsid w:val="4CACAD31"/>
    <w:rsid w:val="4D3BB6C7"/>
    <w:rsid w:val="4F0FF927"/>
    <w:rsid w:val="51F00EE6"/>
    <w:rsid w:val="539C47C4"/>
    <w:rsid w:val="54E15ACD"/>
    <w:rsid w:val="563E72D1"/>
    <w:rsid w:val="57054BCF"/>
    <w:rsid w:val="5AC5384D"/>
    <w:rsid w:val="5ACF4CCF"/>
    <w:rsid w:val="5BF15673"/>
    <w:rsid w:val="5F9584FB"/>
    <w:rsid w:val="606A0FE5"/>
    <w:rsid w:val="62691EF1"/>
    <w:rsid w:val="66BC9584"/>
    <w:rsid w:val="6B565DD8"/>
    <w:rsid w:val="6C3E4B4E"/>
    <w:rsid w:val="6EE47336"/>
    <w:rsid w:val="700E7756"/>
    <w:rsid w:val="701060BF"/>
    <w:rsid w:val="7383C646"/>
    <w:rsid w:val="750BA238"/>
    <w:rsid w:val="751B5839"/>
    <w:rsid w:val="785B727C"/>
    <w:rsid w:val="7B8D408F"/>
    <w:rsid w:val="7DD5AE04"/>
    <w:rsid w:val="7F83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D9C243"/>
  <w15:chartTrackingRefBased/>
  <w15:docId w15:val="{1E71F921-6B0A-43DA-81F9-CCF43D66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6CB8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FA26B2"/>
    <w:pPr>
      <w:keepNext/>
      <w:spacing w:before="240" w:after="60"/>
      <w:outlineLvl w:val="0"/>
    </w:pPr>
    <w:rPr>
      <w:rFonts w:ascii="Calibri" w:hAnsi="Calibri"/>
      <w:b/>
      <w:bCs/>
      <w:color w:val="00206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B62DE8"/>
    <w:pPr>
      <w:keepNext/>
      <w:ind w:left="5103"/>
      <w:outlineLvl w:val="1"/>
    </w:pPr>
    <w:rPr>
      <w:rFonts w:ascii="Geneva" w:hAnsi="Geneva"/>
      <w:b/>
      <w:bCs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47E1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70D16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pPr>
      <w:widowControl w:val="0"/>
    </w:pPr>
    <w:rPr>
      <w:rFonts w:ascii="Courier New" w:hAnsi="Courier New"/>
      <w:snapToGrid w:val="0"/>
    </w:rPr>
  </w:style>
  <w:style w:type="paragraph" w:styleId="Encabezado">
    <w:name w:val="header"/>
    <w:basedOn w:val="Normal"/>
    <w:link w:val="Encabezado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styleId="Piedepgina">
    <w:name w:val="footer"/>
    <w:basedOn w:val="Normal"/>
    <w:link w:val="PiedepginaCar"/>
    <w:uiPriority w:val="99"/>
    <w:pPr>
      <w:widowControl w:val="0"/>
      <w:tabs>
        <w:tab w:val="center" w:pos="4252"/>
        <w:tab w:val="right" w:pos="8504"/>
      </w:tabs>
    </w:pPr>
    <w:rPr>
      <w:rFonts w:ascii="Courier New" w:hAnsi="Courier New"/>
      <w:snapToGrid w:val="0"/>
    </w:rPr>
  </w:style>
  <w:style w:type="paragraph" w:customStyle="1" w:styleId="Ttulodeldocumento">
    <w:name w:val="Título del documento"/>
    <w:basedOn w:val="Normal"/>
    <w:pPr>
      <w:keepNext/>
      <w:keepLines/>
      <w:spacing w:before="400" w:after="120" w:line="240" w:lineRule="atLeast"/>
    </w:pPr>
    <w:rPr>
      <w:rFonts w:ascii="Arial Black" w:hAnsi="Arial Black"/>
      <w:spacing w:val="-100"/>
      <w:kern w:val="28"/>
      <w:sz w:val="108"/>
      <w:lang w:eastAsia="en-US"/>
    </w:rPr>
  </w:style>
  <w:style w:type="character" w:styleId="nfasis">
    <w:name w:val="Emphasis"/>
    <w:qFormat/>
    <w:rPr>
      <w:rFonts w:ascii="Arial Black" w:hAnsi="Arial Black"/>
      <w:sz w:val="18"/>
      <w:lang w:bidi="ar-SA"/>
    </w:rPr>
  </w:style>
  <w:style w:type="paragraph" w:styleId="Encabezadodemensaje">
    <w:name w:val="Message Header"/>
    <w:basedOn w:val="Textoindependiente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paragraph" w:customStyle="1" w:styleId="Encabezadodemensaje-primera">
    <w:name w:val="Encabezado de mensaje - primera"/>
    <w:basedOn w:val="Encabezadodemensaje"/>
    <w:next w:val="Encabezadodemensaje"/>
  </w:style>
  <w:style w:type="character" w:customStyle="1" w:styleId="Rtulodeencabezadodemensaje">
    <w:name w:val="Rótulo de encabezado de mensaje"/>
    <w:rPr>
      <w:rFonts w:ascii="Arial Black" w:hAnsi="Arial Black"/>
      <w:sz w:val="18"/>
      <w:lang w:bidi="ar-SA"/>
    </w:rPr>
  </w:style>
  <w:style w:type="paragraph" w:styleId="Textoindependiente">
    <w:name w:val="Body Text"/>
    <w:basedOn w:val="Normal"/>
    <w:pPr>
      <w:spacing w:after="120"/>
    </w:pPr>
  </w:style>
  <w:style w:type="paragraph" w:styleId="Sangradetextonormal">
    <w:name w:val="Body Text Indent"/>
    <w:basedOn w:val="Normal"/>
    <w:link w:val="SangradetextonormalCar"/>
    <w:rsid w:val="008964B4"/>
    <w:pPr>
      <w:widowControl w:val="0"/>
      <w:spacing w:after="120"/>
      <w:ind w:left="283"/>
    </w:pPr>
    <w:rPr>
      <w:rFonts w:ascii="Courier New" w:hAnsi="Courier New"/>
      <w:snapToGrid w:val="0"/>
      <w:lang w:val="es-ES"/>
    </w:rPr>
  </w:style>
  <w:style w:type="character" w:customStyle="1" w:styleId="SangradetextonormalCar">
    <w:name w:val="Sangría de texto normal Car"/>
    <w:link w:val="Sangradetextonormal"/>
    <w:rsid w:val="008964B4"/>
    <w:rPr>
      <w:rFonts w:ascii="Courier New" w:hAnsi="Courier New"/>
      <w:snapToGrid w:val="0"/>
    </w:rPr>
  </w:style>
  <w:style w:type="character" w:customStyle="1" w:styleId="PiedepginaCar">
    <w:name w:val="Pie de página Car"/>
    <w:link w:val="Piedepgina"/>
    <w:uiPriority w:val="99"/>
    <w:rsid w:val="00EA7D87"/>
    <w:rPr>
      <w:rFonts w:ascii="Courier New" w:hAnsi="Courier New"/>
      <w:snapToGrid w:val="0"/>
      <w:lang w:val="es-ES_tradnl"/>
    </w:rPr>
  </w:style>
  <w:style w:type="paragraph" w:styleId="Textodeglobo">
    <w:name w:val="Balloon Text"/>
    <w:basedOn w:val="Normal"/>
    <w:link w:val="TextodegloboCar"/>
    <w:rsid w:val="00EA7D8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A7D87"/>
    <w:rPr>
      <w:rFonts w:ascii="Tahoma" w:hAnsi="Tahoma" w:cs="Tahoma"/>
      <w:sz w:val="16"/>
      <w:szCs w:val="16"/>
      <w:lang w:val="es-ES_tradnl"/>
    </w:rPr>
  </w:style>
  <w:style w:type="character" w:customStyle="1" w:styleId="Ttulo2Car">
    <w:name w:val="Título 2 Car"/>
    <w:link w:val="Ttulo2"/>
    <w:rsid w:val="00B62DE8"/>
    <w:rPr>
      <w:rFonts w:ascii="Geneva" w:hAnsi="Geneva"/>
      <w:b/>
      <w:bCs/>
      <w:lang w:val="es-ES_tradnl"/>
    </w:rPr>
  </w:style>
  <w:style w:type="character" w:customStyle="1" w:styleId="Ttulo1Car">
    <w:name w:val="Título 1 Car"/>
    <w:link w:val="Ttulo1"/>
    <w:rsid w:val="00FA26B2"/>
    <w:rPr>
      <w:rFonts w:ascii="Calibri" w:hAnsi="Calibri"/>
      <w:b/>
      <w:bCs/>
      <w:color w:val="002060"/>
      <w:kern w:val="32"/>
      <w:sz w:val="32"/>
      <w:szCs w:val="32"/>
      <w:lang w:val="es-ES_tradnl" w:eastAsia="es-ES"/>
    </w:rPr>
  </w:style>
  <w:style w:type="character" w:customStyle="1" w:styleId="Ttulo3Car">
    <w:name w:val="Título 3 Car"/>
    <w:link w:val="Ttulo3"/>
    <w:semiHidden/>
    <w:rsid w:val="00547E1F"/>
    <w:rPr>
      <w:rFonts w:ascii="Cambria" w:eastAsia="Times New Roman" w:hAnsi="Cambria" w:cs="Times New Roman"/>
      <w:b/>
      <w:bCs/>
      <w:sz w:val="26"/>
      <w:szCs w:val="26"/>
      <w:lang w:val="es-ES_tradnl"/>
    </w:rPr>
  </w:style>
  <w:style w:type="paragraph" w:styleId="Prrafodelista">
    <w:name w:val="List Paragraph"/>
    <w:basedOn w:val="Normal"/>
    <w:uiPriority w:val="34"/>
    <w:qFormat/>
    <w:rsid w:val="000923A8"/>
    <w:pPr>
      <w:widowControl w:val="0"/>
      <w:autoSpaceDE w:val="0"/>
      <w:autoSpaceDN w:val="0"/>
      <w:adjustRightInd w:val="0"/>
      <w:spacing w:line="360" w:lineRule="auto"/>
      <w:ind w:left="720"/>
      <w:contextualSpacing/>
      <w:jc w:val="both"/>
    </w:pPr>
    <w:rPr>
      <w:sz w:val="24"/>
      <w:szCs w:val="24"/>
      <w:lang w:val="es-ES"/>
    </w:rPr>
  </w:style>
  <w:style w:type="character" w:customStyle="1" w:styleId="st">
    <w:name w:val="st"/>
    <w:rsid w:val="000923A8"/>
  </w:style>
  <w:style w:type="paragraph" w:styleId="Textoindependiente2">
    <w:name w:val="Body Text 2"/>
    <w:basedOn w:val="Normal"/>
    <w:link w:val="Textoindependiente2Car"/>
    <w:rsid w:val="00E2656D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E2656D"/>
    <w:rPr>
      <w:lang w:val="es-ES_tradnl"/>
    </w:rPr>
  </w:style>
  <w:style w:type="paragraph" w:customStyle="1" w:styleId="Default">
    <w:name w:val="Default"/>
    <w:rsid w:val="00336EA1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947A45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ncabezadoCar">
    <w:name w:val="Encabezado Car"/>
    <w:link w:val="Encabezado"/>
    <w:uiPriority w:val="99"/>
    <w:rsid w:val="006E0D20"/>
    <w:rPr>
      <w:rFonts w:ascii="Courier New" w:hAnsi="Courier New"/>
      <w:snapToGrid w:val="0"/>
      <w:lang w:val="es-ES_tradnl"/>
    </w:rPr>
  </w:style>
  <w:style w:type="character" w:styleId="Hipervnculo">
    <w:name w:val="Hyperlink"/>
    <w:uiPriority w:val="99"/>
    <w:rsid w:val="00D9448F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D9448F"/>
    <w:rPr>
      <w:color w:val="605E5C"/>
      <w:shd w:val="clear" w:color="auto" w:fill="E1DFDD"/>
    </w:rPr>
  </w:style>
  <w:style w:type="paragraph" w:styleId="TDC1">
    <w:name w:val="toc 1"/>
    <w:aliases w:val="titulo1"/>
    <w:basedOn w:val="Normal"/>
    <w:next w:val="Normal"/>
    <w:autoRedefine/>
    <w:uiPriority w:val="39"/>
    <w:unhideWhenUsed/>
    <w:rsid w:val="00D9448F"/>
    <w:pPr>
      <w:tabs>
        <w:tab w:val="right" w:leader="dot" w:pos="8505"/>
      </w:tabs>
      <w:spacing w:line="360" w:lineRule="auto"/>
      <w:ind w:left="426" w:hanging="8"/>
      <w:jc w:val="both"/>
    </w:pPr>
    <w:rPr>
      <w:rFonts w:ascii="Arial" w:eastAsia="Calibri" w:hAnsi="Arial" w:cs="Arial"/>
      <w:caps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448F"/>
    <w:pPr>
      <w:keepNext w:val="0"/>
      <w:keepLines/>
      <w:spacing w:before="480" w:after="0" w:line="276" w:lineRule="auto"/>
      <w:ind w:left="420" w:hanging="420"/>
      <w:jc w:val="both"/>
      <w:outlineLvl w:val="9"/>
    </w:pPr>
    <w:rPr>
      <w:rFonts w:ascii="Arial" w:eastAsia="MS Gothic" w:hAnsi="Arial"/>
      <w:caps/>
      <w:color w:val="365F91"/>
      <w:kern w:val="0"/>
      <w:sz w:val="28"/>
      <w:szCs w:val="28"/>
    </w:rPr>
  </w:style>
  <w:style w:type="paragraph" w:customStyle="1" w:styleId="paragraph">
    <w:name w:val="paragraph"/>
    <w:basedOn w:val="Normal"/>
    <w:rsid w:val="002F120B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normaltextrun">
    <w:name w:val="normaltextrun"/>
    <w:basedOn w:val="Fuentedeprrafopredeter"/>
    <w:rsid w:val="002F120B"/>
  </w:style>
  <w:style w:type="character" w:customStyle="1" w:styleId="eop">
    <w:name w:val="eop"/>
    <w:basedOn w:val="Fuentedeprrafopredeter"/>
    <w:rsid w:val="002F120B"/>
  </w:style>
  <w:style w:type="character" w:customStyle="1" w:styleId="Ttulo4Car">
    <w:name w:val="Título 4 Car"/>
    <w:link w:val="Ttulo4"/>
    <w:semiHidden/>
    <w:rsid w:val="00870D16"/>
    <w:rPr>
      <w:rFonts w:ascii="Aptos" w:eastAsia="Times New Roman" w:hAnsi="Aptos" w:cs="Times New Roman"/>
      <w:b/>
      <w:bCs/>
      <w:sz w:val="28"/>
      <w:szCs w:val="28"/>
      <w:lang w:val="es-ES_tradnl"/>
    </w:rPr>
  </w:style>
  <w:style w:type="paragraph" w:styleId="TDC2">
    <w:name w:val="toc 2"/>
    <w:basedOn w:val="Normal"/>
    <w:next w:val="Normal"/>
    <w:autoRedefine/>
    <w:uiPriority w:val="39"/>
    <w:rsid w:val="00870D16"/>
    <w:pPr>
      <w:ind w:left="200"/>
    </w:pPr>
  </w:style>
  <w:style w:type="paragraph" w:styleId="TDC3">
    <w:name w:val="toc 3"/>
    <w:basedOn w:val="Normal"/>
    <w:next w:val="Normal"/>
    <w:autoRedefine/>
    <w:uiPriority w:val="39"/>
    <w:rsid w:val="00870D16"/>
    <w:pPr>
      <w:ind w:left="400"/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link w:val="SubttuloCar"/>
    <w:qFormat/>
    <w:rsid w:val="00E36D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E36D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S_tradnl" w:eastAsia="es-ES"/>
    </w:rPr>
  </w:style>
  <w:style w:type="paragraph" w:customStyle="1" w:styleId="Estilo1">
    <w:name w:val="Estilo1"/>
    <w:basedOn w:val="Normal"/>
    <w:qFormat/>
    <w:rsid w:val="006F6FC7"/>
    <w:pPr>
      <w:keepNext/>
      <w:keepLines/>
      <w:spacing w:after="10" w:line="266" w:lineRule="auto"/>
      <w:ind w:left="357" w:hanging="357"/>
      <w:jc w:val="both"/>
      <w:outlineLvl w:val="0"/>
    </w:pPr>
    <w:rPr>
      <w:rFonts w:ascii="Futura Lt BT" w:eastAsia="MS Gothic" w:hAnsi="Futura Lt BT"/>
      <w:b/>
      <w:bCs/>
      <w:color w:val="0070C0"/>
      <w:sz w:val="32"/>
      <w:szCs w:val="32"/>
      <w:lang w:val="es-ES"/>
    </w:rPr>
  </w:style>
  <w:style w:type="paragraph" w:customStyle="1" w:styleId="Estilo2">
    <w:name w:val="Estilo2"/>
    <w:basedOn w:val="Estilo1"/>
    <w:link w:val="Estilo2Car"/>
    <w:qFormat/>
    <w:rsid w:val="006F6FC7"/>
  </w:style>
  <w:style w:type="character" w:customStyle="1" w:styleId="Estilo2Car">
    <w:name w:val="Estilo2 Car"/>
    <w:basedOn w:val="Fuentedeprrafopredeter"/>
    <w:link w:val="Estilo2"/>
    <w:rsid w:val="006F6FC7"/>
    <w:rPr>
      <w:rFonts w:ascii="Futura Lt BT" w:eastAsia="MS Gothic" w:hAnsi="Futura Lt BT"/>
      <w:b/>
      <w:bCs/>
      <w:color w:val="0070C0"/>
      <w:sz w:val="32"/>
      <w:szCs w:val="32"/>
      <w:lang w:eastAsia="es-ES"/>
    </w:rPr>
  </w:style>
  <w:style w:type="paragraph" w:customStyle="1" w:styleId="RBbody">
    <w:name w:val="RB_body"/>
    <w:link w:val="RBbodyChar"/>
    <w:qFormat/>
    <w:rsid w:val="006670E3"/>
    <w:pPr>
      <w:spacing w:after="200" w:line="360" w:lineRule="auto"/>
    </w:pPr>
    <w:rPr>
      <w:rFonts w:ascii="Myriad Pro" w:hAnsi="Myriad Pro"/>
      <w:color w:val="5D5D5D"/>
      <w:shd w:val="clear" w:color="auto" w:fill="FFFFFF"/>
      <w:lang w:val="en-US" w:eastAsia="en-US"/>
    </w:rPr>
  </w:style>
  <w:style w:type="paragraph" w:customStyle="1" w:styleId="CaptionTableFigNumbered">
    <w:name w:val="Caption Table/Fig Numbered"/>
    <w:qFormat/>
    <w:rsid w:val="006670E3"/>
    <w:pPr>
      <w:spacing w:before="120" w:after="120" w:line="276" w:lineRule="auto"/>
    </w:pPr>
    <w:rPr>
      <w:rFonts w:asciiTheme="minorHAnsi" w:eastAsiaTheme="minorHAnsi" w:hAnsiTheme="minorHAnsi" w:cstheme="minorBidi"/>
      <w:b/>
      <w:sz w:val="14"/>
      <w:szCs w:val="14"/>
      <w:lang w:val="en-US" w:eastAsia="en-US"/>
    </w:rPr>
  </w:style>
  <w:style w:type="table" w:customStyle="1" w:styleId="TableStyleOptionB">
    <w:name w:val="Table Style Option B"/>
    <w:basedOn w:val="Tablanormal"/>
    <w:uiPriority w:val="99"/>
    <w:rsid w:val="006670E3"/>
    <w:rPr>
      <w:rFonts w:asciiTheme="minorHAnsi" w:eastAsiaTheme="minorHAnsi" w:hAnsiTheme="minorHAnsi" w:cstheme="minorBidi"/>
      <w:sz w:val="16"/>
      <w:szCs w:val="22"/>
      <w:lang w:val="en-US" w:eastAsia="en-US"/>
    </w:rPr>
    <w:tblPr>
      <w:tblStyleRowBandSize w:val="1"/>
      <w:tblInd w:w="115" w:type="dxa"/>
      <w:tblBorders>
        <w:bottom w:val="single" w:sz="12" w:space="0" w:color="auto"/>
      </w:tblBorders>
      <w:tblCellMar>
        <w:top w:w="72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bottom w:val="single" w:sz="18" w:space="0" w:color="auto"/>
        </w:tcBorders>
      </w:tcPr>
    </w:tblStylePr>
    <w:tblStylePr w:type="band2Horz">
      <w:tblPr/>
      <w:tcPr>
        <w:shd w:val="clear" w:color="auto" w:fill="E6E6E6"/>
      </w:tcPr>
    </w:tblStylePr>
  </w:style>
  <w:style w:type="character" w:customStyle="1" w:styleId="RBbodyChar">
    <w:name w:val="RB_body Char"/>
    <w:basedOn w:val="Fuentedeprrafopredeter"/>
    <w:link w:val="RBbody"/>
    <w:locked/>
    <w:rsid w:val="006670E3"/>
    <w:rPr>
      <w:rFonts w:ascii="Myriad Pro" w:hAnsi="Myriad Pro"/>
      <w:color w:val="5D5D5D"/>
      <w:lang w:val="en-US" w:eastAsia="en-US"/>
    </w:rPr>
  </w:style>
  <w:style w:type="paragraph" w:styleId="Ttulo">
    <w:name w:val="Title"/>
    <w:basedOn w:val="Normal"/>
    <w:next w:val="Normal"/>
    <w:link w:val="TtuloCar"/>
    <w:qFormat/>
    <w:rsid w:val="00FA26B2"/>
    <w:pPr>
      <w:contextualSpacing/>
    </w:pPr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FA26B2"/>
    <w:rPr>
      <w:rFonts w:asciiTheme="majorHAnsi" w:eastAsiaTheme="majorEastAsia" w:hAnsiTheme="majorHAnsi" w:cstheme="majorBidi"/>
      <w:b/>
      <w:color w:val="002060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Fax%20U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9ABA4E47230742866E2491AFED3702" ma:contentTypeVersion="11" ma:contentTypeDescription="Crear nuevo documento." ma:contentTypeScope="" ma:versionID="3cd001560e92da77fe963139177b1aac">
  <xsd:schema xmlns:xsd="http://www.w3.org/2001/XMLSchema" xmlns:xs="http://www.w3.org/2001/XMLSchema" xmlns:p="http://schemas.microsoft.com/office/2006/metadata/properties" xmlns:ns2="81a5e1ba-7a00-4ebe-917f-6f2c8759c235" xmlns:ns3="4e510e59-4d37-4d71-af38-ba72d25ab421" targetNamespace="http://schemas.microsoft.com/office/2006/metadata/properties" ma:root="true" ma:fieldsID="2584b971b829cd29341f0755e8027dda" ns2:_="" ns3:_="">
    <xsd:import namespace="81a5e1ba-7a00-4ebe-917f-6f2c8759c235"/>
    <xsd:import namespace="4e510e59-4d37-4d71-af38-ba72d25ab4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ENTARIO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5e1ba-7a00-4ebe-917f-6f2c8759c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ENTARIOS" ma:index="11" nillable="true" ma:displayName="COMENTARIOS" ma:format="Dropdown" ma:internalName="COMENTARIOS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8807f74-7575-4bc8-947b-c001875908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10e59-4d37-4d71-af38-ba72d25ab42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a16b9ea-cdfd-4097-8005-97d637e98225}" ma:internalName="TaxCatchAll" ma:showField="CatchAllData" ma:web="4e510e59-4d37-4d71-af38-ba72d25ab4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81a5e1ba-7a00-4ebe-917f-6f2c8759c235" xsi:nil="true"/>
    <lcf76f155ced4ddcb4097134ff3c332f xmlns="81a5e1ba-7a00-4ebe-917f-6f2c8759c235">
      <Terms xmlns="http://schemas.microsoft.com/office/infopath/2007/PartnerControls"/>
    </lcf76f155ced4ddcb4097134ff3c332f>
    <TaxCatchAll xmlns="4e510e59-4d37-4d71-af38-ba72d25ab42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A6422A-37E4-4137-9DA7-E2DAFFA6F9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5e1ba-7a00-4ebe-917f-6f2c8759c235"/>
    <ds:schemaRef ds:uri="4e510e59-4d37-4d71-af38-ba72d25ab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A8BAD6-EB54-4613-A32B-A0909BAE86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AC44FC-9922-411A-8BF2-8A8564690205}">
  <ds:schemaRefs>
    <ds:schemaRef ds:uri="http://schemas.microsoft.com/office/2006/metadata/properties"/>
    <ds:schemaRef ds:uri="http://schemas.microsoft.com/office/infopath/2007/PartnerControls"/>
    <ds:schemaRef ds:uri="81a5e1ba-7a00-4ebe-917f-6f2c8759c235"/>
    <ds:schemaRef ds:uri="4e510e59-4d37-4d71-af38-ba72d25ab421"/>
  </ds:schemaRefs>
</ds:datastoreItem>
</file>

<file path=customXml/itemProps4.xml><?xml version="1.0" encoding="utf-8"?>
<ds:datastoreItem xmlns:ds="http://schemas.openxmlformats.org/officeDocument/2006/customXml" ds:itemID="{BC8C3A85-A3C3-4922-A1B5-ABAEEA2E84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Fax UTE.dot</Template>
  <TotalTime>7</TotalTime>
  <Pages>4</Pages>
  <Words>188</Words>
  <Characters>1039</Characters>
  <Application>Microsoft Office Word</Application>
  <DocSecurity>0</DocSecurity>
  <Lines>259</Lines>
  <Paragraphs>102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Fernando Igual</cp:lastModifiedBy>
  <cp:revision>3</cp:revision>
  <cp:lastPrinted>2025-05-12T10:14:00Z</cp:lastPrinted>
  <dcterms:created xsi:type="dcterms:W3CDTF">2025-05-12T09:22:00Z</dcterms:created>
  <dcterms:modified xsi:type="dcterms:W3CDTF">2026-05-27T15:25:00Z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0x010100DB9ABA4E47230742866E2491AFED3702</vt:lpwstr>
  </property>
</Properties>
</file>