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03E8" w14:textId="77777777" w:rsidR="00966CB8" w:rsidRPr="00C477ED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7ED098B8" w14:textId="77777777" w:rsidR="00966CB8" w:rsidRPr="00C477ED" w:rsidRDefault="00966CB8" w:rsidP="00966CB8">
      <w:pPr>
        <w:widowControl w:val="0"/>
        <w:tabs>
          <w:tab w:val="left" w:pos="7110"/>
        </w:tabs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  <w:r w:rsidRPr="00C477ED">
        <w:rPr>
          <w:rFonts w:ascii="Futura Lt BT" w:hAnsi="Futura Lt BT" w:cs="Arial"/>
          <w:b/>
          <w:bCs/>
          <w:lang w:val="es-ES"/>
        </w:rPr>
        <w:tab/>
      </w:r>
    </w:p>
    <w:p w14:paraId="237FC8F3" w14:textId="77777777" w:rsidR="00966CB8" w:rsidRPr="00C477ED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784CE0B9" w14:textId="77777777" w:rsidR="00966CB8" w:rsidRPr="00C477ED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3856203B" w14:textId="77777777" w:rsidR="00966CB8" w:rsidRPr="00C477ED" w:rsidRDefault="00966CB8" w:rsidP="00966CB8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0FEDBB4D" w14:textId="530C89E0" w:rsidR="00966CB8" w:rsidRPr="00C477ED" w:rsidRDefault="00966CB8" w:rsidP="007E3654">
      <w:pPr>
        <w:pStyle w:val="Ttulo"/>
        <w:rPr>
          <w:color w:val="auto"/>
          <w:lang w:val="es-ES"/>
        </w:rPr>
      </w:pPr>
      <w:r w:rsidRPr="00C477ED">
        <w:rPr>
          <w:color w:val="auto"/>
          <w:lang w:val="es-ES"/>
        </w:rPr>
        <w:t xml:space="preserve">ACTA DE </w:t>
      </w:r>
      <w:r w:rsidR="00296DE1" w:rsidRPr="00C477ED">
        <w:rPr>
          <w:color w:val="auto"/>
          <w:lang w:val="es-ES"/>
        </w:rPr>
        <w:t>MOVILIZACIÓN</w:t>
      </w:r>
    </w:p>
    <w:p w14:paraId="19EE18E3" w14:textId="77777777" w:rsidR="00966CB8" w:rsidRPr="00C477ED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5E3D7B67" w14:textId="77777777" w:rsidR="00966CB8" w:rsidRPr="00C477ED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69D8F60A" w14:textId="77777777" w:rsidR="00203B2D" w:rsidRPr="00C477ED" w:rsidRDefault="00203B2D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6573B841" w14:textId="77777777" w:rsidR="00203B2D" w:rsidRPr="00C477ED" w:rsidRDefault="00203B2D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7DD46D06" w14:textId="63C8580E" w:rsidR="00203B2D" w:rsidRPr="00C477ED" w:rsidRDefault="00203B2D" w:rsidP="6B06426C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743AF100" w14:textId="77777777" w:rsidR="00203B2D" w:rsidRPr="00C477ED" w:rsidRDefault="00203B2D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5"/>
        <w:gridCol w:w="3030"/>
        <w:gridCol w:w="2970"/>
      </w:tblGrid>
      <w:tr w:rsidR="00203B2D" w:rsidRPr="00C477ED" w14:paraId="1478D6B7" w14:textId="77777777" w:rsidTr="000E589F">
        <w:trPr>
          <w:trHeight w:val="300"/>
        </w:trPr>
        <w:tc>
          <w:tcPr>
            <w:tcW w:w="29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415464"/>
            <w:vAlign w:val="center"/>
            <w:hideMark/>
          </w:tcPr>
          <w:p w14:paraId="5C6FF470" w14:textId="77777777" w:rsidR="00203B2D" w:rsidRPr="00C477ED" w:rsidRDefault="00203B2D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7ED">
              <w:rPr>
                <w:rFonts w:ascii="Futura Lt BT" w:hAnsi="Futura Lt BT" w:cs="Segoe UI"/>
                <w:b/>
                <w:bCs/>
                <w:lang w:val="es-ES"/>
              </w:rPr>
              <w:t>Elaborado</w:t>
            </w:r>
            <w:r w:rsidRPr="00C477ED">
              <w:rPr>
                <w:rFonts w:ascii="Arial" w:hAnsi="Arial" w:cs="Arial"/>
                <w:lang w:val="es-ES"/>
              </w:rPr>
              <w:t> </w:t>
            </w:r>
            <w:r w:rsidRPr="00C477ED">
              <w:rPr>
                <w:rFonts w:ascii="Futura Lt BT" w:hAnsi="Futura Lt BT" w:cs="Segoe UI"/>
                <w:lang w:val="es-ES"/>
              </w:rPr>
              <w:t> </w:t>
            </w:r>
          </w:p>
        </w:tc>
        <w:tc>
          <w:tcPr>
            <w:tcW w:w="30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415464"/>
            <w:vAlign w:val="center"/>
            <w:hideMark/>
          </w:tcPr>
          <w:p w14:paraId="4E014494" w14:textId="77777777" w:rsidR="00203B2D" w:rsidRPr="00C477ED" w:rsidRDefault="00203B2D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7ED">
              <w:rPr>
                <w:rFonts w:ascii="Futura Lt BT" w:hAnsi="Futura Lt BT" w:cs="Segoe UI"/>
                <w:b/>
                <w:bCs/>
                <w:lang w:val="es-ES"/>
              </w:rPr>
              <w:t>Revisado</w:t>
            </w:r>
            <w:r w:rsidRPr="00C477ED">
              <w:rPr>
                <w:rFonts w:ascii="Arial" w:hAnsi="Arial" w:cs="Arial"/>
                <w:lang w:val="es-ES"/>
              </w:rPr>
              <w:t> </w:t>
            </w:r>
            <w:r w:rsidRPr="00C477ED">
              <w:rPr>
                <w:rFonts w:ascii="Futura Lt BT" w:hAnsi="Futura Lt BT" w:cs="Segoe UI"/>
                <w:lang w:val="es-ES"/>
              </w:rPr>
              <w:t> </w:t>
            </w:r>
          </w:p>
        </w:tc>
        <w:tc>
          <w:tcPr>
            <w:tcW w:w="297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415464"/>
            <w:vAlign w:val="center"/>
            <w:hideMark/>
          </w:tcPr>
          <w:p w14:paraId="21B0BE14" w14:textId="77777777" w:rsidR="00203B2D" w:rsidRPr="00C477ED" w:rsidRDefault="00203B2D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7ED">
              <w:rPr>
                <w:rFonts w:ascii="Futura Lt BT" w:hAnsi="Futura Lt BT" w:cs="Segoe UI"/>
                <w:b/>
                <w:bCs/>
                <w:lang w:val="es-ES"/>
              </w:rPr>
              <w:t>Aprobado</w:t>
            </w:r>
            <w:r w:rsidRPr="00C477ED">
              <w:rPr>
                <w:rFonts w:ascii="Arial" w:hAnsi="Arial" w:cs="Arial"/>
                <w:lang w:val="es-ES"/>
              </w:rPr>
              <w:t> </w:t>
            </w:r>
            <w:r w:rsidRPr="00C477ED">
              <w:rPr>
                <w:rFonts w:ascii="Futura Lt BT" w:hAnsi="Futura Lt BT" w:cs="Segoe UI"/>
                <w:lang w:val="es-ES"/>
              </w:rPr>
              <w:t> </w:t>
            </w:r>
          </w:p>
        </w:tc>
      </w:tr>
      <w:tr w:rsidR="00203B2D" w:rsidRPr="00C477ED" w14:paraId="64F8FF9A" w14:textId="77777777" w:rsidTr="000E589F">
        <w:trPr>
          <w:trHeight w:val="300"/>
        </w:trPr>
        <w:tc>
          <w:tcPr>
            <w:tcW w:w="29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hideMark/>
          </w:tcPr>
          <w:p w14:paraId="7AD1EEF6" w14:textId="77777777" w:rsidR="00203B2D" w:rsidRPr="00C477ED" w:rsidRDefault="00203B2D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7ED">
              <w:rPr>
                <w:rFonts w:ascii="Futura Lt BT" w:hAnsi="Futura Lt BT" w:cs="Segoe UI"/>
                <w:sz w:val="18"/>
                <w:szCs w:val="18"/>
                <w:lang w:val="es-ES"/>
              </w:rPr>
              <w:t> </w:t>
            </w:r>
          </w:p>
          <w:p w14:paraId="62C95451" w14:textId="77777777" w:rsidR="00203B2D" w:rsidRPr="00C477ED" w:rsidRDefault="00203B2D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7ED">
              <w:rPr>
                <w:rFonts w:ascii="Futura Lt BT" w:hAnsi="Futura Lt BT" w:cs="Segoe UI"/>
                <w:i/>
                <w:iCs/>
                <w:lang w:val="es-ES"/>
              </w:rPr>
              <w:t xml:space="preserve">Fecha: </w:t>
            </w:r>
            <w:proofErr w:type="gramStart"/>
            <w:r w:rsidRPr="00C477ED">
              <w:rPr>
                <w:rFonts w:ascii="Futura Lt BT" w:hAnsi="Futura Lt BT" w:cs="Segoe UI"/>
                <w:i/>
                <w:iCs/>
                <w:lang w:val="es-ES"/>
              </w:rPr>
              <w:t>Marzo</w:t>
            </w:r>
            <w:proofErr w:type="gramEnd"/>
            <w:r w:rsidRPr="00C477ED">
              <w:rPr>
                <w:rFonts w:ascii="Futura Lt BT" w:hAnsi="Futura Lt BT" w:cs="Segoe UI"/>
                <w:i/>
                <w:iCs/>
                <w:lang w:val="es-ES"/>
              </w:rPr>
              <w:t xml:space="preserve"> 2025</w:t>
            </w:r>
            <w:r w:rsidRPr="00C477ED">
              <w:rPr>
                <w:rFonts w:ascii="Futura Lt BT" w:hAnsi="Futura Lt BT" w:cs="Segoe UI"/>
                <w:lang w:val="es-ES"/>
              </w:rPr>
              <w:t> </w:t>
            </w:r>
          </w:p>
        </w:tc>
        <w:tc>
          <w:tcPr>
            <w:tcW w:w="30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hideMark/>
          </w:tcPr>
          <w:p w14:paraId="60B4987E" w14:textId="77777777" w:rsidR="00203B2D" w:rsidRPr="00C477ED" w:rsidRDefault="00203B2D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7ED">
              <w:rPr>
                <w:rFonts w:ascii="Futura Lt BT" w:hAnsi="Futura Lt BT" w:cs="Segoe UI"/>
                <w:sz w:val="18"/>
                <w:szCs w:val="18"/>
                <w:lang w:val="es-ES"/>
              </w:rPr>
              <w:t> </w:t>
            </w:r>
          </w:p>
          <w:p w14:paraId="0B4AF74A" w14:textId="77777777" w:rsidR="00203B2D" w:rsidRPr="00C477ED" w:rsidRDefault="00203B2D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7ED">
              <w:rPr>
                <w:rFonts w:ascii="Futura Lt BT" w:hAnsi="Futura Lt BT" w:cs="Segoe UI"/>
                <w:lang w:val="es-ES"/>
              </w:rPr>
              <w:t xml:space="preserve">Fecha: </w:t>
            </w:r>
            <w:proofErr w:type="gramStart"/>
            <w:r w:rsidRPr="00C477ED">
              <w:rPr>
                <w:rFonts w:ascii="Futura Lt BT" w:hAnsi="Futura Lt BT" w:cs="Segoe UI"/>
                <w:lang w:val="es-ES"/>
              </w:rPr>
              <w:t>Abril</w:t>
            </w:r>
            <w:proofErr w:type="gramEnd"/>
            <w:r w:rsidRPr="00C477ED">
              <w:rPr>
                <w:rFonts w:ascii="Futura Lt BT" w:hAnsi="Futura Lt BT" w:cs="Segoe UI"/>
                <w:lang w:val="es-ES"/>
              </w:rPr>
              <w:t xml:space="preserve"> 2025 </w:t>
            </w:r>
          </w:p>
        </w:tc>
        <w:tc>
          <w:tcPr>
            <w:tcW w:w="297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hideMark/>
          </w:tcPr>
          <w:p w14:paraId="55FD795E" w14:textId="77777777" w:rsidR="00203B2D" w:rsidRPr="00C477ED" w:rsidRDefault="00203B2D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7ED">
              <w:rPr>
                <w:rFonts w:ascii="Futura Lt BT" w:hAnsi="Futura Lt BT" w:cs="Segoe UI"/>
                <w:sz w:val="18"/>
                <w:szCs w:val="18"/>
                <w:lang w:val="es-ES"/>
              </w:rPr>
              <w:t> </w:t>
            </w:r>
          </w:p>
          <w:p w14:paraId="782600C8" w14:textId="77777777" w:rsidR="00203B2D" w:rsidRPr="00C477ED" w:rsidRDefault="00203B2D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7ED">
              <w:rPr>
                <w:rFonts w:ascii="Futura Lt BT" w:hAnsi="Futura Lt BT" w:cs="Segoe UI"/>
                <w:i/>
                <w:iCs/>
                <w:lang w:val="es-ES"/>
              </w:rPr>
              <w:t xml:space="preserve">Fecha: </w:t>
            </w:r>
            <w:proofErr w:type="gramStart"/>
            <w:r w:rsidRPr="00C477ED">
              <w:rPr>
                <w:rFonts w:ascii="Futura Lt BT" w:hAnsi="Futura Lt BT" w:cs="Segoe UI"/>
                <w:i/>
                <w:iCs/>
                <w:lang w:val="es-ES"/>
              </w:rPr>
              <w:t>Abril</w:t>
            </w:r>
            <w:proofErr w:type="gramEnd"/>
            <w:r w:rsidRPr="00C477ED">
              <w:rPr>
                <w:rFonts w:ascii="Futura Lt BT" w:hAnsi="Futura Lt BT" w:cs="Segoe UI"/>
                <w:i/>
                <w:iCs/>
                <w:lang w:val="es-ES"/>
              </w:rPr>
              <w:t xml:space="preserve"> 2025</w:t>
            </w:r>
            <w:r w:rsidRPr="00C477ED">
              <w:rPr>
                <w:rFonts w:ascii="Futura Lt BT" w:hAnsi="Futura Lt BT" w:cs="Segoe UI"/>
                <w:lang w:val="es-ES"/>
              </w:rPr>
              <w:t> </w:t>
            </w:r>
          </w:p>
        </w:tc>
      </w:tr>
      <w:tr w:rsidR="00203B2D" w:rsidRPr="00C477ED" w14:paraId="7FEF8EFA" w14:textId="77777777" w:rsidTr="000E589F">
        <w:trPr>
          <w:trHeight w:val="300"/>
        </w:trPr>
        <w:tc>
          <w:tcPr>
            <w:tcW w:w="29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  <w:hideMark/>
          </w:tcPr>
          <w:p w14:paraId="02464A4E" w14:textId="77777777" w:rsidR="00203B2D" w:rsidRPr="00C477ED" w:rsidRDefault="00203B2D" w:rsidP="000E589F">
            <w:pPr>
              <w:ind w:right="45"/>
              <w:jc w:val="center"/>
              <w:textAlignment w:val="baseline"/>
              <w:rPr>
                <w:rFonts w:ascii="Futura Lt BT" w:hAnsi="Futura Lt BT" w:cs="Segoe UI"/>
                <w:b/>
                <w:bCs/>
                <w:lang w:val="es-ES"/>
              </w:rPr>
            </w:pPr>
          </w:p>
          <w:p w14:paraId="74193EEB" w14:textId="77777777" w:rsidR="00316EE8" w:rsidRPr="00C477ED" w:rsidRDefault="00316EE8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  <w:p w14:paraId="2D3826E1" w14:textId="77777777" w:rsidR="00316EE8" w:rsidRPr="00C477ED" w:rsidRDefault="00316EE8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  <w:p w14:paraId="31DD37C7" w14:textId="77777777" w:rsidR="00316EE8" w:rsidRPr="00C477ED" w:rsidRDefault="00316EE8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  <w:p w14:paraId="4EBF0809" w14:textId="77777777" w:rsidR="00316EE8" w:rsidRPr="00C477ED" w:rsidRDefault="00316EE8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  <w:p w14:paraId="7FC006AF" w14:textId="4BBB4BA6" w:rsidR="00316EE8" w:rsidRPr="00C477ED" w:rsidRDefault="00316EE8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</w:tc>
        <w:tc>
          <w:tcPr>
            <w:tcW w:w="30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  <w:hideMark/>
          </w:tcPr>
          <w:p w14:paraId="484D5846" w14:textId="3C8C56CF" w:rsidR="00203B2D" w:rsidRPr="00C477ED" w:rsidRDefault="00203B2D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</w:tc>
        <w:tc>
          <w:tcPr>
            <w:tcW w:w="297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  <w:hideMark/>
          </w:tcPr>
          <w:p w14:paraId="41A206E6" w14:textId="2B11B196" w:rsidR="00203B2D" w:rsidRPr="00C477ED" w:rsidRDefault="00203B2D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</w:tc>
      </w:tr>
    </w:tbl>
    <w:p w14:paraId="6E7278BC" w14:textId="62A8A476" w:rsidR="00573FF3" w:rsidRPr="00C477ED" w:rsidRDefault="00573FF3" w:rsidP="6B06426C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7ABA3F8C" w14:textId="77777777" w:rsidR="00573FF3" w:rsidRPr="00C477ED" w:rsidRDefault="00573FF3">
      <w:pPr>
        <w:rPr>
          <w:rFonts w:ascii="Futura Lt BT" w:hAnsi="Futura Lt BT" w:cs="Arial"/>
          <w:b/>
          <w:bCs/>
          <w:lang w:val="es-ES"/>
        </w:rPr>
      </w:pPr>
      <w:r w:rsidRPr="00C477ED">
        <w:rPr>
          <w:rFonts w:ascii="Futura Lt BT" w:hAnsi="Futura Lt BT" w:cs="Arial"/>
          <w:b/>
          <w:bCs/>
          <w:lang w:val="es-ES"/>
        </w:rPr>
        <w:br w:type="page"/>
      </w:r>
    </w:p>
    <w:p w14:paraId="00CD6502" w14:textId="77777777" w:rsidR="00966CB8" w:rsidRPr="00C477ED" w:rsidRDefault="00966CB8" w:rsidP="6B06426C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tbl>
      <w:tblPr>
        <w:tblW w:w="0" w:type="auto"/>
        <w:tblInd w:w="90" w:type="dxa"/>
        <w:tblLayout w:type="fixed"/>
        <w:tblLook w:val="06A0" w:firstRow="1" w:lastRow="0" w:firstColumn="1" w:lastColumn="0" w:noHBand="1" w:noVBand="1"/>
      </w:tblPr>
      <w:tblGrid>
        <w:gridCol w:w="1892"/>
        <w:gridCol w:w="2785"/>
        <w:gridCol w:w="1005"/>
        <w:gridCol w:w="1080"/>
        <w:gridCol w:w="1728"/>
      </w:tblGrid>
      <w:tr w:rsidR="00966CB8" w:rsidRPr="00C477ED" w14:paraId="61C92B5D" w14:textId="77777777" w:rsidTr="006E7348">
        <w:trPr>
          <w:trHeight w:val="210"/>
        </w:trPr>
        <w:tc>
          <w:tcPr>
            <w:tcW w:w="18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0B1D2DC0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eastAsia="Nunito Sans" w:hAnsi="Futura Lt BT" w:cs="Nunito Sans"/>
                <w:sz w:val="19"/>
                <w:szCs w:val="19"/>
              </w:rPr>
            </w:pPr>
          </w:p>
        </w:tc>
        <w:tc>
          <w:tcPr>
            <w:tcW w:w="379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970CF14" w14:textId="77777777" w:rsidR="00966CB8" w:rsidRPr="00C477ED" w:rsidRDefault="00966CB8" w:rsidP="006E7348">
            <w:pPr>
              <w:spacing w:line="257" w:lineRule="auto"/>
              <w:jc w:val="center"/>
              <w:rPr>
                <w:rFonts w:ascii="Futura Lt BT" w:hAnsi="Futura Lt BT"/>
              </w:rPr>
            </w:pPr>
            <w:r w:rsidRPr="00C477ED">
              <w:rPr>
                <w:rFonts w:ascii="Futura Lt BT" w:eastAsia="Nunito Sans" w:hAnsi="Futura Lt BT" w:cs="Nunito Sans"/>
                <w:b/>
                <w:bCs/>
                <w:sz w:val="22"/>
                <w:szCs w:val="22"/>
              </w:rPr>
              <w:t>HOJA DE CONTROL DE CAMBIOS</w:t>
            </w:r>
          </w:p>
        </w:tc>
        <w:tc>
          <w:tcPr>
            <w:tcW w:w="280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7C5292A" w14:textId="443BE4AB" w:rsidR="00966CB8" w:rsidRPr="00C477ED" w:rsidRDefault="00C477ED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Nunito Sans" w:hAnsi="Futura Lt BT" w:cs="Nunito Sans"/>
                <w:b/>
                <w:bCs/>
                <w:lang w:val="es-ES"/>
              </w:rPr>
              <w:t>XXXXX</w:t>
            </w:r>
          </w:p>
        </w:tc>
      </w:tr>
      <w:tr w:rsidR="00966CB8" w:rsidRPr="00C477ED" w14:paraId="326C5FE9" w14:textId="77777777" w:rsidTr="006E7348">
        <w:trPr>
          <w:trHeight w:val="210"/>
        </w:trPr>
        <w:tc>
          <w:tcPr>
            <w:tcW w:w="1892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7D917968" w14:textId="77777777" w:rsidR="00966CB8" w:rsidRPr="00C477ED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3790" w:type="dxa"/>
            <w:gridSpan w:val="2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50EB76D4" w14:textId="77777777" w:rsidR="00966CB8" w:rsidRPr="00C477ED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43A7A28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Nunito Sans" w:hAnsi="Futura Lt BT" w:cs="Nunito Sans"/>
                <w:b/>
                <w:bCs/>
              </w:rPr>
              <w:t>ED</w:t>
            </w:r>
            <w:r w:rsidRPr="00C477ED">
              <w:rPr>
                <w:rFonts w:ascii="Futura Lt BT" w:eastAsia="Nunito Sans" w:hAnsi="Futura Lt BT" w:cs="Nunito Sans"/>
              </w:rPr>
              <w:t>.00</w:t>
            </w:r>
          </w:p>
        </w:tc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26D33E4" w14:textId="7F926A62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Nunito Sans" w:hAnsi="Futura Lt BT" w:cs="Nunito Sans"/>
                <w:b/>
                <w:bCs/>
              </w:rPr>
              <w:t>Marzo 2025</w:t>
            </w:r>
          </w:p>
        </w:tc>
      </w:tr>
      <w:tr w:rsidR="00966CB8" w:rsidRPr="00C477ED" w14:paraId="6989E63C" w14:textId="77777777" w:rsidTr="006E7348">
        <w:trPr>
          <w:trHeight w:val="195"/>
        </w:trPr>
        <w:tc>
          <w:tcPr>
            <w:tcW w:w="1892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2A83C53" w14:textId="77777777" w:rsidR="00966CB8" w:rsidRPr="00C477ED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3790" w:type="dxa"/>
            <w:gridSpan w:val="2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B1EFBFF" w14:textId="77777777" w:rsidR="00966CB8" w:rsidRPr="00C477ED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280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EB60FD3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Nunito Sans" w:hAnsi="Futura Lt BT" w:cs="Nunito Sans"/>
                <w:b/>
                <w:bCs/>
              </w:rPr>
              <w:t>Hoja 1 de 1</w:t>
            </w:r>
          </w:p>
        </w:tc>
      </w:tr>
      <w:tr w:rsidR="00966CB8" w:rsidRPr="00C477ED" w14:paraId="79F1A344" w14:textId="77777777" w:rsidTr="006E7348">
        <w:trPr>
          <w:trHeight w:val="420"/>
        </w:trPr>
        <w:tc>
          <w:tcPr>
            <w:tcW w:w="8490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A527F7C" w14:textId="4512231C" w:rsidR="00966CB8" w:rsidRPr="00C477ED" w:rsidRDefault="00966CB8" w:rsidP="006E7348">
            <w:pPr>
              <w:spacing w:line="257" w:lineRule="auto"/>
              <w:jc w:val="both"/>
              <w:rPr>
                <w:rFonts w:ascii="Futura Lt BT" w:eastAsia="Nunito Sans" w:hAnsi="Futura Lt BT" w:cs="Nunito Sans"/>
                <w:b/>
                <w:bCs/>
                <w:sz w:val="19"/>
                <w:szCs w:val="19"/>
                <w:lang w:val="es-ES"/>
              </w:rPr>
            </w:pPr>
            <w:r w:rsidRPr="00C477ED">
              <w:rPr>
                <w:rFonts w:ascii="Futura Lt BT" w:eastAsia="Nunito Sans" w:hAnsi="Futura Lt BT" w:cs="Nunito Sans"/>
                <w:b/>
                <w:bCs/>
                <w:sz w:val="19"/>
                <w:szCs w:val="19"/>
                <w:lang w:val="es-ES"/>
              </w:rPr>
              <w:t>DOCUMENTO</w:t>
            </w:r>
            <w:r w:rsidRPr="00C477ED">
              <w:rPr>
                <w:rFonts w:ascii="Futura Lt BT" w:eastAsia="Nunito Sans" w:hAnsi="Futura Lt BT" w:cs="Nunito Sans"/>
                <w:sz w:val="19"/>
                <w:szCs w:val="19"/>
                <w:lang w:val="es-ES"/>
              </w:rPr>
              <w:t xml:space="preserve">: ACTA DE </w:t>
            </w:r>
            <w:r w:rsidR="00296DE1" w:rsidRPr="00C477ED">
              <w:rPr>
                <w:rFonts w:ascii="Futura Lt BT" w:eastAsia="Nunito Sans" w:hAnsi="Futura Lt BT" w:cs="Nunito Sans"/>
                <w:sz w:val="19"/>
                <w:szCs w:val="19"/>
                <w:lang w:val="es-ES"/>
              </w:rPr>
              <w:t>MOVILIZACIÓN</w:t>
            </w:r>
            <w:r w:rsidRPr="00C477ED">
              <w:rPr>
                <w:rFonts w:ascii="Futura Lt BT" w:eastAsia="Nunito Sans" w:hAnsi="Futura Lt BT" w:cs="Nunito Sans"/>
                <w:sz w:val="19"/>
                <w:szCs w:val="19"/>
                <w:lang w:val="es-ES"/>
              </w:rPr>
              <w:t>.</w:t>
            </w:r>
          </w:p>
        </w:tc>
      </w:tr>
      <w:tr w:rsidR="00966CB8" w:rsidRPr="00C477ED" w14:paraId="346EBF69" w14:textId="77777777" w:rsidTr="006E7348">
        <w:trPr>
          <w:trHeight w:val="405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70" w:type="dxa"/>
              <w:right w:w="70" w:type="dxa"/>
            </w:tcMar>
            <w:vAlign w:val="center"/>
          </w:tcPr>
          <w:p w14:paraId="46116522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proofErr w:type="spellStart"/>
            <w:r w:rsidRPr="00C477ED">
              <w:rPr>
                <w:rFonts w:ascii="Futura Lt BT" w:eastAsia="Nunito Sans" w:hAnsi="Futura Lt BT" w:cs="Nunito Sans"/>
                <w:b/>
                <w:bCs/>
                <w:sz w:val="19"/>
                <w:szCs w:val="19"/>
                <w:lang w:val="es-ES"/>
              </w:rPr>
              <w:t>Nº</w:t>
            </w:r>
            <w:proofErr w:type="spellEnd"/>
            <w:r w:rsidRPr="00C477ED">
              <w:rPr>
                <w:rFonts w:ascii="Futura Lt BT" w:eastAsia="Nunito Sans" w:hAnsi="Futura Lt BT" w:cs="Nunito Sans"/>
                <w:b/>
                <w:bCs/>
                <w:sz w:val="19"/>
                <w:szCs w:val="19"/>
                <w:lang w:val="es-ES"/>
              </w:rPr>
              <w:t xml:space="preserve"> de revisión / Fecha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70" w:type="dxa"/>
              <w:right w:w="70" w:type="dxa"/>
            </w:tcMar>
            <w:vAlign w:val="center"/>
          </w:tcPr>
          <w:p w14:paraId="2461A5E4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Nunito Sans" w:hAnsi="Futura Lt BT" w:cs="Nunito Sans"/>
                <w:b/>
                <w:bCs/>
                <w:sz w:val="19"/>
                <w:szCs w:val="19"/>
              </w:rPr>
              <w:t>Apartado modificado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70" w:type="dxa"/>
              <w:right w:w="70" w:type="dxa"/>
            </w:tcMar>
            <w:vAlign w:val="center"/>
          </w:tcPr>
          <w:p w14:paraId="5125DBD1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Nunito Sans" w:hAnsi="Futura Lt BT" w:cs="Nunito Sans"/>
                <w:b/>
                <w:bCs/>
                <w:sz w:val="19"/>
                <w:szCs w:val="19"/>
              </w:rPr>
              <w:t>Descripción de las modificaciones</w:t>
            </w:r>
          </w:p>
        </w:tc>
      </w:tr>
      <w:tr w:rsidR="00966CB8" w:rsidRPr="00C477ED" w14:paraId="770300A7" w14:textId="77777777" w:rsidTr="006E7348">
        <w:trPr>
          <w:trHeight w:val="51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17B1FADC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eastAsia="Nunito Sans" w:hAnsi="Futura Lt BT" w:cs="Nunito Sans"/>
                <w:b/>
                <w:bCs/>
                <w:lang w:val="es-ES"/>
              </w:rPr>
            </w:pPr>
            <w:r w:rsidRPr="00C477ED">
              <w:rPr>
                <w:rFonts w:ascii="Futura Lt BT" w:eastAsia="Nunito Sans" w:hAnsi="Futura Lt BT" w:cs="Nunito Sans"/>
                <w:b/>
                <w:bCs/>
                <w:lang w:val="es-ES"/>
              </w:rPr>
              <w:t>Ed. 00</w:t>
            </w:r>
          </w:p>
          <w:p w14:paraId="21F189FD" w14:textId="1489A7A9" w:rsidR="00966CB8" w:rsidRPr="00C477ED" w:rsidRDefault="00382D11" w:rsidP="006E7348">
            <w:pPr>
              <w:spacing w:line="257" w:lineRule="auto"/>
              <w:jc w:val="both"/>
              <w:rPr>
                <w:rFonts w:ascii="Futura Lt BT" w:eastAsia="Nunito Sans" w:hAnsi="Futura Lt BT" w:cs="Nunito Sans"/>
                <w:b/>
                <w:bCs/>
                <w:lang w:val="es-ES"/>
              </w:rPr>
            </w:pPr>
            <w:r w:rsidRPr="00C477ED">
              <w:rPr>
                <w:rFonts w:ascii="Futura Lt BT" w:eastAsia="Nunito Sans" w:hAnsi="Futura Lt BT" w:cs="Nunito Sans"/>
                <w:b/>
                <w:bCs/>
                <w:lang w:val="es-ES"/>
              </w:rPr>
              <w:t>Marzo</w:t>
            </w:r>
            <w:r w:rsidR="00966CB8" w:rsidRPr="00C477ED">
              <w:rPr>
                <w:rFonts w:ascii="Futura Lt BT" w:eastAsia="Nunito Sans" w:hAnsi="Futura Lt BT" w:cs="Nunito Sans"/>
                <w:b/>
                <w:bCs/>
                <w:lang w:val="es-ES"/>
              </w:rPr>
              <w:t xml:space="preserve"> de 2025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A476E00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Nunito Sans" w:hAnsi="Futura Lt BT" w:cs="Nunito Sans"/>
              </w:rPr>
              <w:t>Edición Inicial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153CD98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Nunito Sans" w:hAnsi="Futura Lt BT" w:cs="Nunito Sans"/>
              </w:rPr>
              <w:t xml:space="preserve"> </w:t>
            </w:r>
          </w:p>
        </w:tc>
      </w:tr>
      <w:tr w:rsidR="00966CB8" w:rsidRPr="00C477ED" w14:paraId="6201D5BE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493D0EF6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Arial" w:hAnsi="Futura Lt BT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673DCCB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Nunito Sans" w:hAnsi="Futura Lt BT" w:cs="Nunito Sans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5EA2106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C477ED" w14:paraId="7D45226A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7B71CFCF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Nunito Sans" w:hAnsi="Futura Lt BT" w:cs="Nunito Sans"/>
                <w:b/>
                <w:bCs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83E26B8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36037AF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C477ED" w14:paraId="78C8C2A6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604647A6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33790FD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5C1D9AF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C477ED" w14:paraId="207B57AC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48E0545A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110ED90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176AA97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C477ED" w14:paraId="2BCB56DC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36DF1BC8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8398746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2074413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C477ED" w14:paraId="41474797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32CFF41D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ED4CD3B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C477ED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4D24252" w14:textId="77777777" w:rsidR="00966CB8" w:rsidRPr="00C477ED" w:rsidRDefault="00966CB8" w:rsidP="006E7348">
            <w:pPr>
              <w:spacing w:line="257" w:lineRule="auto"/>
              <w:jc w:val="both"/>
              <w:rPr>
                <w:rFonts w:ascii="Futura Lt BT" w:eastAsia="Calibri" w:hAnsi="Futura Lt BT" w:cs="Calibri"/>
              </w:rPr>
            </w:pPr>
          </w:p>
        </w:tc>
      </w:tr>
    </w:tbl>
    <w:p w14:paraId="669232CF" w14:textId="77777777" w:rsidR="00966CB8" w:rsidRPr="00C477ED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lang w:val="pt-PT"/>
        </w:rPr>
      </w:pPr>
    </w:p>
    <w:p w14:paraId="11B42FEE" w14:textId="77777777" w:rsidR="00966CB8" w:rsidRPr="00C477ED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489F732F" w14:textId="77777777" w:rsidR="00966CB8" w:rsidRPr="00C477ED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2812B4FB" w14:textId="77777777" w:rsidR="00966CB8" w:rsidRPr="00C477ED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70B5D207" w14:textId="77777777" w:rsidR="00966CB8" w:rsidRPr="00C477ED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0A475660" w14:textId="77777777" w:rsidR="00966CB8" w:rsidRPr="00C477ED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6DC94FDA" w14:textId="77777777" w:rsidR="00966CB8" w:rsidRPr="00C477ED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5F095A20" w14:textId="77777777" w:rsidR="00966CB8" w:rsidRPr="00C477ED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04D36840" w14:textId="77777777" w:rsidR="00966CB8" w:rsidRPr="00C477ED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3D5324EF" w14:textId="77777777" w:rsidR="00966CB8" w:rsidRPr="00C477ED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39BCBBD1" w14:textId="77777777" w:rsidR="00966CB8" w:rsidRPr="00C477ED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lang w:val="pt-PT"/>
        </w:rPr>
      </w:pPr>
    </w:p>
    <w:p w14:paraId="60061E4C" w14:textId="77777777" w:rsidR="005E3D9C" w:rsidRPr="00C477ED" w:rsidRDefault="005E3D9C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19B5155F" w14:textId="77777777" w:rsidR="00966CB8" w:rsidRPr="00C477ED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7E26EB73" w14:textId="77777777" w:rsidR="00966CB8" w:rsidRPr="00C477ED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0E4E08E6" w14:textId="77777777" w:rsidR="00966CB8" w:rsidRPr="00C477ED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54D67532" w14:textId="1CBE909C" w:rsidR="00966CB8" w:rsidRPr="00C477ED" w:rsidRDefault="00966CB8" w:rsidP="6B06426C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bCs/>
        </w:rPr>
      </w:pPr>
    </w:p>
    <w:p w14:paraId="33DEF18C" w14:textId="77777777" w:rsidR="00966CB8" w:rsidRPr="00C477ED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19610A0D" w14:textId="77777777" w:rsidR="00966CB8" w:rsidRPr="00C477ED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26833CD6" w14:textId="77777777" w:rsidR="00966CB8" w:rsidRPr="00C477ED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057F50EA" w14:textId="77777777" w:rsidR="00966CB8" w:rsidRPr="00C477ED" w:rsidRDefault="00966CB8" w:rsidP="00CA7F22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</w:rPr>
      </w:pPr>
    </w:p>
    <w:p w14:paraId="114CAE16" w14:textId="77777777" w:rsidR="00966CB8" w:rsidRPr="00C477ED" w:rsidRDefault="00966CB8" w:rsidP="6B06426C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bCs/>
        </w:rPr>
      </w:pPr>
    </w:p>
    <w:p w14:paraId="1ABE5DDB" w14:textId="6C0D1CFA" w:rsidR="6B06426C" w:rsidRPr="00C477ED" w:rsidRDefault="6B06426C" w:rsidP="6B06426C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bCs/>
        </w:rPr>
      </w:pPr>
    </w:p>
    <w:p w14:paraId="3BFBE878" w14:textId="374F4C9C" w:rsidR="6B06426C" w:rsidRPr="00C477ED" w:rsidRDefault="6B06426C" w:rsidP="6B06426C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bCs/>
        </w:rPr>
      </w:pPr>
    </w:p>
    <w:p w14:paraId="5DCE508A" w14:textId="2A1E7578" w:rsidR="6B06426C" w:rsidRPr="00C477ED" w:rsidRDefault="6B06426C" w:rsidP="6B06426C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bCs/>
        </w:rPr>
      </w:pPr>
    </w:p>
    <w:p w14:paraId="004F1C40" w14:textId="04A9FF0A" w:rsidR="6B06426C" w:rsidRPr="00C477ED" w:rsidRDefault="6B06426C" w:rsidP="6B06426C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bCs/>
        </w:rPr>
      </w:pPr>
    </w:p>
    <w:p w14:paraId="7F9E29D8" w14:textId="7C4295A9" w:rsidR="6B06426C" w:rsidRPr="00C477ED" w:rsidRDefault="6B06426C" w:rsidP="6B06426C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bCs/>
        </w:rPr>
      </w:pPr>
    </w:p>
    <w:p w14:paraId="7FCE33E5" w14:textId="312D763C" w:rsidR="6B06426C" w:rsidRPr="00C477ED" w:rsidRDefault="6B06426C" w:rsidP="6B06426C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bCs/>
        </w:rPr>
      </w:pPr>
    </w:p>
    <w:p w14:paraId="5C5297FF" w14:textId="54A97866" w:rsidR="6B06426C" w:rsidRPr="00C477ED" w:rsidRDefault="6B06426C" w:rsidP="6B06426C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bCs/>
        </w:rPr>
      </w:pPr>
    </w:p>
    <w:p w14:paraId="547FC4B1" w14:textId="01B09B9D" w:rsidR="6B06426C" w:rsidRPr="00C477ED" w:rsidRDefault="6B06426C" w:rsidP="6B06426C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bCs/>
        </w:rPr>
      </w:pPr>
    </w:p>
    <w:p w14:paraId="32096E58" w14:textId="276ECCF3" w:rsidR="002E43B6" w:rsidRPr="00C477ED" w:rsidRDefault="006670E3" w:rsidP="00316EE8">
      <w:pPr>
        <w:pStyle w:val="Ttulo1"/>
        <w:jc w:val="center"/>
        <w:rPr>
          <w:rFonts w:eastAsia="Arial"/>
          <w:lang w:val="es-ES"/>
        </w:rPr>
      </w:pPr>
      <w:r w:rsidRPr="00C477ED">
        <w:rPr>
          <w:rFonts w:eastAsia="Arial"/>
          <w:lang w:val="es-ES"/>
        </w:rPr>
        <w:lastRenderedPageBreak/>
        <w:t xml:space="preserve">ACTA DE </w:t>
      </w:r>
      <w:r w:rsidR="00296DE1" w:rsidRPr="00C477ED">
        <w:rPr>
          <w:rFonts w:eastAsia="Arial"/>
          <w:lang w:val="es-ES"/>
        </w:rPr>
        <w:t>MOVILIZACIÓN</w:t>
      </w:r>
    </w:p>
    <w:p w14:paraId="6C3A4E21" w14:textId="77777777" w:rsidR="00504C4D" w:rsidRPr="00C477ED" w:rsidRDefault="00504C4D" w:rsidP="00504C4D">
      <w:pPr>
        <w:spacing w:after="10" w:line="267" w:lineRule="auto"/>
        <w:jc w:val="both"/>
        <w:rPr>
          <w:rFonts w:ascii="Futura Lt BT" w:eastAsia="Calibri" w:hAnsi="Futura Lt BT" w:cs="Calibri"/>
          <w:szCs w:val="22"/>
          <w:lang w:val="es-ES"/>
        </w:rPr>
      </w:pPr>
    </w:p>
    <w:tbl>
      <w:tblPr>
        <w:tblW w:w="9492" w:type="dxa"/>
        <w:tblInd w:w="142" w:type="dxa"/>
        <w:tblLayout w:type="fixed"/>
        <w:tblLook w:val="0000" w:firstRow="0" w:lastRow="0" w:firstColumn="0" w:lastColumn="0" w:noHBand="0" w:noVBand="0"/>
      </w:tblPr>
      <w:tblGrid>
        <w:gridCol w:w="3402"/>
        <w:gridCol w:w="6090"/>
      </w:tblGrid>
      <w:tr w:rsidR="006670E3" w:rsidRPr="00C477ED" w14:paraId="2E5F2596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2801B38C" w14:textId="77777777" w:rsidR="006670E3" w:rsidRPr="00C477ED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proofErr w:type="spellStart"/>
            <w:r w:rsidRPr="00C477ED">
              <w:rPr>
                <w:rFonts w:ascii="Futura Lt BT" w:hAnsi="Futura Lt BT"/>
                <w:b/>
                <w:bCs/>
                <w:color w:val="auto"/>
              </w:rPr>
              <w:t>Documento</w:t>
            </w:r>
            <w:proofErr w:type="spellEnd"/>
            <w:r w:rsidRPr="00C477ED">
              <w:rPr>
                <w:rFonts w:ascii="Futura Lt BT" w:hAnsi="Futura Lt BT"/>
                <w:b/>
                <w:bCs/>
                <w:color w:val="auto"/>
              </w:rPr>
              <w:t xml:space="preserve"> y </w:t>
            </w:r>
            <w:proofErr w:type="spellStart"/>
            <w:r w:rsidRPr="00C477ED">
              <w:rPr>
                <w:rFonts w:ascii="Futura Lt BT" w:hAnsi="Futura Lt BT"/>
                <w:b/>
                <w:bCs/>
                <w:color w:val="auto"/>
              </w:rPr>
              <w:t>revisión</w:t>
            </w:r>
            <w:proofErr w:type="spellEnd"/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6451BA26" w14:textId="77777777" w:rsidR="006670E3" w:rsidRPr="00C477ED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</w:rPr>
            </w:pPr>
            <w:r w:rsidRPr="00C477ED">
              <w:rPr>
                <w:rFonts w:ascii="Futura Lt BT" w:hAnsi="Futura Lt BT"/>
                <w:color w:val="auto"/>
              </w:rPr>
              <w:t>XXX</w:t>
            </w:r>
          </w:p>
        </w:tc>
      </w:tr>
      <w:tr w:rsidR="006670E3" w:rsidRPr="00C477ED" w14:paraId="15C9ED52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1331C6E8" w14:textId="77777777" w:rsidR="006670E3" w:rsidRPr="00C477ED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proofErr w:type="spellStart"/>
            <w:r w:rsidRPr="00C477ED">
              <w:rPr>
                <w:rFonts w:ascii="Futura Lt BT" w:hAnsi="Futura Lt BT"/>
                <w:b/>
                <w:bCs/>
                <w:color w:val="auto"/>
              </w:rPr>
              <w:t>Fecha</w:t>
            </w:r>
            <w:proofErr w:type="spellEnd"/>
            <w:r w:rsidRPr="00C477ED">
              <w:rPr>
                <w:rFonts w:ascii="Futura Lt BT" w:hAnsi="Futura Lt BT"/>
                <w:b/>
                <w:bCs/>
                <w:color w:val="auto"/>
              </w:rPr>
              <w:t xml:space="preserve"> de </w:t>
            </w:r>
            <w:proofErr w:type="spellStart"/>
            <w:r w:rsidRPr="00C477ED">
              <w:rPr>
                <w:rFonts w:ascii="Futura Lt BT" w:hAnsi="Futura Lt BT"/>
                <w:b/>
                <w:bCs/>
                <w:color w:val="auto"/>
              </w:rPr>
              <w:t>reunión</w:t>
            </w:r>
            <w:proofErr w:type="spellEnd"/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77A87CD5" w14:textId="77777777" w:rsidR="006670E3" w:rsidRPr="00C477ED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</w:rPr>
            </w:pPr>
            <w:r w:rsidRPr="00C477ED">
              <w:rPr>
                <w:rFonts w:ascii="Futura Lt BT" w:hAnsi="Futura Lt BT"/>
                <w:color w:val="auto"/>
              </w:rPr>
              <w:t xml:space="preserve">20XX/XX/XX, </w:t>
            </w:r>
            <w:proofErr w:type="gramStart"/>
            <w:r w:rsidRPr="00C477ED">
              <w:rPr>
                <w:rFonts w:ascii="Futura Lt BT" w:hAnsi="Futura Lt BT"/>
                <w:color w:val="auto"/>
              </w:rPr>
              <w:t>XX:XX</w:t>
            </w:r>
            <w:proofErr w:type="gramEnd"/>
            <w:r w:rsidRPr="00C477ED">
              <w:rPr>
                <w:rFonts w:ascii="Futura Lt BT" w:hAnsi="Futura Lt BT"/>
                <w:color w:val="auto"/>
              </w:rPr>
              <w:t xml:space="preserve"> – </w:t>
            </w:r>
            <w:proofErr w:type="gramStart"/>
            <w:r w:rsidRPr="00C477ED">
              <w:rPr>
                <w:rFonts w:ascii="Futura Lt BT" w:hAnsi="Futura Lt BT"/>
                <w:color w:val="auto"/>
              </w:rPr>
              <w:t>XX:XX</w:t>
            </w:r>
            <w:proofErr w:type="gramEnd"/>
          </w:p>
        </w:tc>
      </w:tr>
      <w:tr w:rsidR="006670E3" w:rsidRPr="00C477ED" w14:paraId="311061AA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7EA212AA" w14:textId="77777777" w:rsidR="006670E3" w:rsidRPr="00C477ED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r w:rsidRPr="00C477ED">
              <w:rPr>
                <w:rFonts w:ascii="Futura Lt BT" w:hAnsi="Futura Lt BT"/>
                <w:b/>
                <w:bCs/>
                <w:color w:val="auto"/>
              </w:rPr>
              <w:t xml:space="preserve">Lugar de </w:t>
            </w:r>
            <w:proofErr w:type="spellStart"/>
            <w:r w:rsidRPr="00C477ED">
              <w:rPr>
                <w:rFonts w:ascii="Futura Lt BT" w:hAnsi="Futura Lt BT"/>
                <w:b/>
                <w:bCs/>
                <w:color w:val="auto"/>
              </w:rPr>
              <w:t>reunión</w:t>
            </w:r>
            <w:proofErr w:type="spellEnd"/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2AB30696" w14:textId="77777777" w:rsidR="006670E3" w:rsidRPr="00C477ED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</w:rPr>
            </w:pPr>
            <w:r w:rsidRPr="00C477ED">
              <w:rPr>
                <w:rFonts w:ascii="Futura Lt BT" w:hAnsi="Futura Lt BT"/>
                <w:color w:val="auto"/>
              </w:rPr>
              <w:t>XXX</w:t>
            </w:r>
          </w:p>
        </w:tc>
      </w:tr>
      <w:tr w:rsidR="006670E3" w:rsidRPr="00C477ED" w14:paraId="7B6896DA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5C7F80EF" w14:textId="77777777" w:rsidR="006670E3" w:rsidRPr="00C477ED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r w:rsidRPr="00C477ED">
              <w:rPr>
                <w:rFonts w:ascii="Futura Lt BT" w:hAnsi="Futura Lt BT"/>
                <w:b/>
                <w:bCs/>
                <w:color w:val="auto"/>
              </w:rPr>
              <w:t>Cliente</w:t>
            </w:r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22824A49" w14:textId="77777777" w:rsidR="006670E3" w:rsidRPr="00C477ED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</w:rPr>
            </w:pPr>
            <w:r w:rsidRPr="00C477ED">
              <w:rPr>
                <w:rFonts w:ascii="Futura Lt BT" w:hAnsi="Futura Lt BT"/>
                <w:color w:val="auto"/>
              </w:rPr>
              <w:t>XXX</w:t>
            </w:r>
          </w:p>
        </w:tc>
      </w:tr>
      <w:tr w:rsidR="006670E3" w:rsidRPr="00C477ED" w14:paraId="33296F26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76701C35" w14:textId="77777777" w:rsidR="006670E3" w:rsidRPr="00C477ED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r w:rsidRPr="00C477ED">
              <w:rPr>
                <w:rFonts w:ascii="Futura Lt BT" w:hAnsi="Futura Lt BT"/>
                <w:b/>
                <w:bCs/>
                <w:color w:val="auto"/>
              </w:rPr>
              <w:t>Stakeholders</w:t>
            </w:r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45F71690" w14:textId="77777777" w:rsidR="006670E3" w:rsidRPr="00C477ED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</w:rPr>
            </w:pPr>
            <w:r w:rsidRPr="00C477ED">
              <w:rPr>
                <w:rFonts w:ascii="Futura Lt BT" w:hAnsi="Futura Lt BT"/>
                <w:color w:val="auto"/>
              </w:rPr>
              <w:t>XXX</w:t>
            </w:r>
          </w:p>
        </w:tc>
      </w:tr>
    </w:tbl>
    <w:p w14:paraId="5799E0AA" w14:textId="77777777" w:rsidR="006670E3" w:rsidRPr="00C477ED" w:rsidRDefault="006670E3" w:rsidP="00316EE8">
      <w:pPr>
        <w:pStyle w:val="Ttulo1"/>
        <w:rPr>
          <w:lang w:val="es-ES"/>
        </w:rPr>
      </w:pPr>
      <w:r w:rsidRPr="00C477ED">
        <w:rPr>
          <w:lang w:val="es-ES"/>
        </w:rPr>
        <w:t>GESTIÓN DE LAS NOTAS Y ACCIONES</w:t>
      </w:r>
    </w:p>
    <w:tbl>
      <w:tblPr>
        <w:tblStyle w:val="TableStyleOptionB"/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298"/>
        <w:gridCol w:w="3685"/>
        <w:gridCol w:w="2268"/>
        <w:gridCol w:w="2268"/>
      </w:tblGrid>
      <w:tr w:rsidR="006670E3" w:rsidRPr="00C477ED" w14:paraId="523F4E3B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129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54CCE1F" w14:textId="77777777" w:rsidR="006670E3" w:rsidRPr="00C477ED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proofErr w:type="spellStart"/>
            <w:r w:rsidRPr="00C477ED">
              <w:rPr>
                <w:rFonts w:ascii="Futura Lt BT" w:hAnsi="Futura Lt BT"/>
                <w:sz w:val="18"/>
              </w:rPr>
              <w:t>Acción</w:t>
            </w:r>
            <w:proofErr w:type="spellEnd"/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E8C5879" w14:textId="77777777" w:rsidR="006670E3" w:rsidRPr="00C477ED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C477ED">
              <w:rPr>
                <w:rFonts w:ascii="Futura Lt BT" w:hAnsi="Futura Lt BT"/>
                <w:sz w:val="18"/>
              </w:rPr>
              <w:t>Nombre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2AF24C" w14:textId="77777777" w:rsidR="006670E3" w:rsidRPr="00C477ED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C477ED">
              <w:rPr>
                <w:rFonts w:ascii="Futura Lt BT" w:hAnsi="Futura Lt BT"/>
                <w:sz w:val="18"/>
              </w:rPr>
              <w:t>Organización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F9E2D5E" w14:textId="77777777" w:rsidR="006670E3" w:rsidRPr="00C477ED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C477ED">
              <w:rPr>
                <w:rFonts w:ascii="Futura Lt BT" w:hAnsi="Futura Lt BT"/>
                <w:sz w:val="18"/>
              </w:rPr>
              <w:t>Rol</w:t>
            </w:r>
          </w:p>
        </w:tc>
      </w:tr>
      <w:tr w:rsidR="006670E3" w:rsidRPr="00C477ED" w14:paraId="20789EAE" w14:textId="77777777" w:rsidTr="006E7348">
        <w:trPr>
          <w:trHeight w:val="283"/>
        </w:trPr>
        <w:tc>
          <w:tcPr>
            <w:tcW w:w="1298" w:type="dxa"/>
            <w:tcBorders>
              <w:top w:val="single" w:sz="4" w:space="0" w:color="auto"/>
            </w:tcBorders>
            <w:vAlign w:val="center"/>
          </w:tcPr>
          <w:p w14:paraId="61A91A87" w14:textId="77777777" w:rsidR="006670E3" w:rsidRPr="00C477ED" w:rsidRDefault="006670E3" w:rsidP="00316EE8">
            <w:r w:rsidRPr="00C477ED">
              <w:t>Tomadas</w:t>
            </w:r>
          </w:p>
        </w:tc>
        <w:tc>
          <w:tcPr>
            <w:tcW w:w="3685" w:type="dxa"/>
            <w:tcBorders>
              <w:top w:val="single" w:sz="4" w:space="0" w:color="auto"/>
            </w:tcBorders>
            <w:vAlign w:val="center"/>
          </w:tcPr>
          <w:p w14:paraId="2F6B98DE" w14:textId="77777777" w:rsidR="006670E3" w:rsidRPr="00C477ED" w:rsidRDefault="006670E3" w:rsidP="00316EE8"/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DD43EBC" w14:textId="77777777" w:rsidR="006670E3" w:rsidRPr="00C477ED" w:rsidRDefault="006670E3" w:rsidP="00316EE8"/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2779414" w14:textId="77777777" w:rsidR="006670E3" w:rsidRPr="00C477ED" w:rsidRDefault="006670E3" w:rsidP="00316EE8"/>
        </w:tc>
      </w:tr>
      <w:tr w:rsidR="006670E3" w:rsidRPr="00C477ED" w14:paraId="1422B80A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1298" w:type="dxa"/>
            <w:shd w:val="clear" w:color="auto" w:fill="auto"/>
            <w:vAlign w:val="center"/>
          </w:tcPr>
          <w:p w14:paraId="4E6C43C4" w14:textId="77777777" w:rsidR="006670E3" w:rsidRPr="00C477ED" w:rsidRDefault="006670E3" w:rsidP="00316EE8">
            <w:r w:rsidRPr="00C477ED">
              <w:t>Revisadas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A7085C7" w14:textId="77777777" w:rsidR="006670E3" w:rsidRPr="00C477ED" w:rsidRDefault="006670E3" w:rsidP="00316EE8"/>
        </w:tc>
        <w:tc>
          <w:tcPr>
            <w:tcW w:w="2268" w:type="dxa"/>
            <w:shd w:val="clear" w:color="auto" w:fill="auto"/>
            <w:vAlign w:val="center"/>
          </w:tcPr>
          <w:p w14:paraId="39C8F963" w14:textId="77777777" w:rsidR="006670E3" w:rsidRPr="00C477ED" w:rsidRDefault="006670E3" w:rsidP="00316EE8"/>
        </w:tc>
        <w:tc>
          <w:tcPr>
            <w:tcW w:w="2268" w:type="dxa"/>
            <w:shd w:val="clear" w:color="auto" w:fill="auto"/>
            <w:vAlign w:val="center"/>
          </w:tcPr>
          <w:p w14:paraId="6E14197D" w14:textId="77777777" w:rsidR="006670E3" w:rsidRPr="00C477ED" w:rsidRDefault="006670E3" w:rsidP="00316EE8"/>
        </w:tc>
      </w:tr>
      <w:tr w:rsidR="006670E3" w:rsidRPr="00C477ED" w14:paraId="7E1B8068" w14:textId="77777777" w:rsidTr="006E7348">
        <w:trPr>
          <w:trHeight w:val="283"/>
        </w:trPr>
        <w:tc>
          <w:tcPr>
            <w:tcW w:w="1298" w:type="dxa"/>
            <w:vAlign w:val="center"/>
          </w:tcPr>
          <w:p w14:paraId="12FB1334" w14:textId="77777777" w:rsidR="006670E3" w:rsidRPr="00C477ED" w:rsidRDefault="006670E3" w:rsidP="00316EE8">
            <w:r w:rsidRPr="00C477ED">
              <w:t>Aprobadas</w:t>
            </w:r>
          </w:p>
        </w:tc>
        <w:tc>
          <w:tcPr>
            <w:tcW w:w="3685" w:type="dxa"/>
            <w:vAlign w:val="center"/>
          </w:tcPr>
          <w:p w14:paraId="451C74E0" w14:textId="77777777" w:rsidR="006670E3" w:rsidRPr="00C477ED" w:rsidRDefault="006670E3" w:rsidP="00316EE8"/>
        </w:tc>
        <w:tc>
          <w:tcPr>
            <w:tcW w:w="2268" w:type="dxa"/>
            <w:vAlign w:val="center"/>
          </w:tcPr>
          <w:p w14:paraId="6FBC9E0C" w14:textId="77777777" w:rsidR="006670E3" w:rsidRPr="00C477ED" w:rsidRDefault="006670E3" w:rsidP="00316EE8"/>
        </w:tc>
        <w:tc>
          <w:tcPr>
            <w:tcW w:w="2268" w:type="dxa"/>
            <w:vAlign w:val="center"/>
          </w:tcPr>
          <w:p w14:paraId="3208290C" w14:textId="77777777" w:rsidR="006670E3" w:rsidRPr="00C477ED" w:rsidRDefault="006670E3" w:rsidP="00316EE8"/>
        </w:tc>
      </w:tr>
    </w:tbl>
    <w:p w14:paraId="001A07D4" w14:textId="77777777" w:rsidR="006670E3" w:rsidRPr="00C477ED" w:rsidRDefault="006670E3" w:rsidP="00316EE8"/>
    <w:p w14:paraId="01AAEED1" w14:textId="77777777" w:rsidR="006670E3" w:rsidRPr="00C477ED" w:rsidRDefault="006670E3" w:rsidP="00316EE8">
      <w:pPr>
        <w:pStyle w:val="Ttulo1"/>
      </w:pPr>
      <w:r w:rsidRPr="00C477ED">
        <w:t>ASISTENTES</w:t>
      </w:r>
    </w:p>
    <w:tbl>
      <w:tblPr>
        <w:tblStyle w:val="TableStyleOptionB"/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4983"/>
        <w:gridCol w:w="2268"/>
        <w:gridCol w:w="2268"/>
      </w:tblGrid>
      <w:tr w:rsidR="006670E3" w:rsidRPr="00C477ED" w14:paraId="48462A2E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tcW w:w="498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5986E25" w14:textId="77777777" w:rsidR="006670E3" w:rsidRPr="00C477ED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C477ED">
              <w:rPr>
                <w:rFonts w:ascii="Futura Lt BT" w:hAnsi="Futura Lt BT"/>
                <w:sz w:val="18"/>
              </w:rPr>
              <w:t>Nombre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C6355C" w14:textId="77777777" w:rsidR="006670E3" w:rsidRPr="00C477ED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C477ED">
              <w:rPr>
                <w:rFonts w:ascii="Futura Lt BT" w:hAnsi="Futura Lt BT"/>
                <w:sz w:val="18"/>
              </w:rPr>
              <w:t>Organización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F9B94A" w14:textId="77777777" w:rsidR="006670E3" w:rsidRPr="00C477ED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C477ED">
              <w:rPr>
                <w:rFonts w:ascii="Futura Lt BT" w:hAnsi="Futura Lt BT"/>
                <w:sz w:val="18"/>
              </w:rPr>
              <w:t>Rol</w:t>
            </w:r>
          </w:p>
        </w:tc>
      </w:tr>
      <w:tr w:rsidR="006670E3" w:rsidRPr="00C477ED" w14:paraId="126EC04B" w14:textId="77777777" w:rsidTr="006E7348">
        <w:trPr>
          <w:trHeight w:val="283"/>
        </w:trPr>
        <w:tc>
          <w:tcPr>
            <w:tcW w:w="4983" w:type="dxa"/>
            <w:tcBorders>
              <w:top w:val="single" w:sz="4" w:space="0" w:color="auto"/>
            </w:tcBorders>
            <w:vAlign w:val="center"/>
          </w:tcPr>
          <w:p w14:paraId="46CD0439" w14:textId="77777777" w:rsidR="006670E3" w:rsidRPr="00C477ED" w:rsidRDefault="006670E3" w:rsidP="00316EE8"/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227CC8F" w14:textId="77777777" w:rsidR="006670E3" w:rsidRPr="00C477ED" w:rsidRDefault="006670E3" w:rsidP="00316EE8"/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0BDF593A" w14:textId="77777777" w:rsidR="006670E3" w:rsidRPr="00C477ED" w:rsidRDefault="006670E3" w:rsidP="00316EE8"/>
        </w:tc>
      </w:tr>
      <w:tr w:rsidR="006670E3" w:rsidRPr="00C477ED" w14:paraId="256CD55B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3DD3B5E4" w14:textId="77777777" w:rsidR="006670E3" w:rsidRPr="00C477ED" w:rsidRDefault="006670E3" w:rsidP="00316EE8"/>
        </w:tc>
        <w:tc>
          <w:tcPr>
            <w:tcW w:w="2268" w:type="dxa"/>
            <w:shd w:val="clear" w:color="auto" w:fill="auto"/>
            <w:vAlign w:val="center"/>
          </w:tcPr>
          <w:p w14:paraId="7DF5D1F4" w14:textId="77777777" w:rsidR="006670E3" w:rsidRPr="00C477ED" w:rsidRDefault="006670E3" w:rsidP="00316EE8"/>
        </w:tc>
        <w:tc>
          <w:tcPr>
            <w:tcW w:w="2268" w:type="dxa"/>
            <w:shd w:val="clear" w:color="auto" w:fill="auto"/>
            <w:vAlign w:val="center"/>
          </w:tcPr>
          <w:p w14:paraId="5A846D95" w14:textId="77777777" w:rsidR="006670E3" w:rsidRPr="00C477ED" w:rsidRDefault="006670E3" w:rsidP="00316EE8"/>
        </w:tc>
      </w:tr>
      <w:tr w:rsidR="006670E3" w:rsidRPr="00C477ED" w14:paraId="05D20E05" w14:textId="77777777" w:rsidTr="006E7348">
        <w:trPr>
          <w:trHeight w:val="283"/>
        </w:trPr>
        <w:tc>
          <w:tcPr>
            <w:tcW w:w="4983" w:type="dxa"/>
            <w:vAlign w:val="center"/>
          </w:tcPr>
          <w:p w14:paraId="5B41D0EF" w14:textId="77777777" w:rsidR="006670E3" w:rsidRPr="00C477ED" w:rsidRDefault="006670E3" w:rsidP="00316EE8"/>
        </w:tc>
        <w:tc>
          <w:tcPr>
            <w:tcW w:w="2268" w:type="dxa"/>
            <w:vAlign w:val="center"/>
          </w:tcPr>
          <w:p w14:paraId="06F9489B" w14:textId="77777777" w:rsidR="006670E3" w:rsidRPr="00C477ED" w:rsidRDefault="006670E3" w:rsidP="00316EE8"/>
        </w:tc>
        <w:tc>
          <w:tcPr>
            <w:tcW w:w="2268" w:type="dxa"/>
            <w:vAlign w:val="center"/>
          </w:tcPr>
          <w:p w14:paraId="24630561" w14:textId="77777777" w:rsidR="006670E3" w:rsidRPr="00C477ED" w:rsidRDefault="006670E3" w:rsidP="00316EE8"/>
        </w:tc>
      </w:tr>
      <w:tr w:rsidR="006670E3" w:rsidRPr="00C477ED" w14:paraId="39397F94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667076A2" w14:textId="77777777" w:rsidR="006670E3" w:rsidRPr="00C477ED" w:rsidRDefault="006670E3" w:rsidP="00316EE8">
            <w:pPr>
              <w:rPr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3841420" w14:textId="77777777" w:rsidR="006670E3" w:rsidRPr="00C477ED" w:rsidRDefault="006670E3" w:rsidP="00316EE8"/>
        </w:tc>
        <w:tc>
          <w:tcPr>
            <w:tcW w:w="2268" w:type="dxa"/>
            <w:shd w:val="clear" w:color="auto" w:fill="auto"/>
            <w:vAlign w:val="center"/>
          </w:tcPr>
          <w:p w14:paraId="7D04B8FB" w14:textId="77777777" w:rsidR="006670E3" w:rsidRPr="00C477ED" w:rsidRDefault="006670E3" w:rsidP="00316EE8"/>
        </w:tc>
      </w:tr>
      <w:tr w:rsidR="006670E3" w:rsidRPr="00C477ED" w14:paraId="251C73A7" w14:textId="77777777" w:rsidTr="006E7348">
        <w:trPr>
          <w:trHeight w:val="283"/>
        </w:trPr>
        <w:tc>
          <w:tcPr>
            <w:tcW w:w="4983" w:type="dxa"/>
            <w:vAlign w:val="center"/>
          </w:tcPr>
          <w:p w14:paraId="6DE0171F" w14:textId="77777777" w:rsidR="006670E3" w:rsidRPr="00C477ED" w:rsidRDefault="006670E3" w:rsidP="00316EE8">
            <w:pPr>
              <w:rPr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8E3EF9B" w14:textId="77777777" w:rsidR="006670E3" w:rsidRPr="00C477ED" w:rsidRDefault="006670E3" w:rsidP="00316EE8"/>
        </w:tc>
        <w:tc>
          <w:tcPr>
            <w:tcW w:w="2268" w:type="dxa"/>
            <w:vAlign w:val="center"/>
          </w:tcPr>
          <w:p w14:paraId="6B6BE426" w14:textId="77777777" w:rsidR="006670E3" w:rsidRPr="00C477ED" w:rsidRDefault="006670E3" w:rsidP="00316EE8"/>
        </w:tc>
      </w:tr>
      <w:tr w:rsidR="006670E3" w:rsidRPr="00C477ED" w14:paraId="06730756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4F8D8C3C" w14:textId="77777777" w:rsidR="006670E3" w:rsidRPr="00C477ED" w:rsidRDefault="006670E3" w:rsidP="00316EE8">
            <w:pPr>
              <w:rPr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449A6FA" w14:textId="77777777" w:rsidR="006670E3" w:rsidRPr="00C477ED" w:rsidRDefault="006670E3" w:rsidP="00316EE8"/>
        </w:tc>
        <w:tc>
          <w:tcPr>
            <w:tcW w:w="2268" w:type="dxa"/>
            <w:shd w:val="clear" w:color="auto" w:fill="auto"/>
            <w:vAlign w:val="center"/>
          </w:tcPr>
          <w:p w14:paraId="18977BBF" w14:textId="77777777" w:rsidR="006670E3" w:rsidRPr="00C477ED" w:rsidRDefault="006670E3" w:rsidP="00316EE8"/>
        </w:tc>
      </w:tr>
    </w:tbl>
    <w:p w14:paraId="05ED2385" w14:textId="77777777" w:rsidR="006670E3" w:rsidRPr="00C477ED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75785E69" w14:textId="77777777" w:rsidR="006670E3" w:rsidRPr="00C477ED" w:rsidRDefault="006670E3" w:rsidP="00316EE8">
      <w:pPr>
        <w:pStyle w:val="Ttulo1"/>
      </w:pPr>
      <w:r w:rsidRPr="00C477ED">
        <w:t>AUSENCIAS</w:t>
      </w:r>
    </w:p>
    <w:tbl>
      <w:tblPr>
        <w:tblStyle w:val="TableStyleOptionB"/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4983"/>
        <w:gridCol w:w="2268"/>
        <w:gridCol w:w="2268"/>
      </w:tblGrid>
      <w:tr w:rsidR="006670E3" w:rsidRPr="00C477ED" w14:paraId="5993FBFE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498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5CACBB8" w14:textId="77777777" w:rsidR="006670E3" w:rsidRPr="00C477ED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C477ED">
              <w:rPr>
                <w:rFonts w:ascii="Futura Lt BT" w:hAnsi="Futura Lt BT"/>
                <w:sz w:val="18"/>
              </w:rPr>
              <w:t>Nombre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FF62922" w14:textId="77777777" w:rsidR="006670E3" w:rsidRPr="00C477ED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C477ED">
              <w:rPr>
                <w:rFonts w:ascii="Futura Lt BT" w:hAnsi="Futura Lt BT"/>
                <w:sz w:val="18"/>
              </w:rPr>
              <w:t>Organización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94EEA4" w14:textId="77777777" w:rsidR="006670E3" w:rsidRPr="00C477ED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C477ED">
              <w:rPr>
                <w:rFonts w:ascii="Futura Lt BT" w:hAnsi="Futura Lt BT"/>
                <w:sz w:val="18"/>
              </w:rPr>
              <w:t>Rol</w:t>
            </w:r>
          </w:p>
        </w:tc>
      </w:tr>
      <w:tr w:rsidR="006670E3" w:rsidRPr="00C477ED" w14:paraId="6B84F715" w14:textId="77777777" w:rsidTr="006E7348">
        <w:trPr>
          <w:trHeight w:val="283"/>
        </w:trPr>
        <w:tc>
          <w:tcPr>
            <w:tcW w:w="4983" w:type="dxa"/>
            <w:tcBorders>
              <w:top w:val="single" w:sz="4" w:space="0" w:color="auto"/>
            </w:tcBorders>
            <w:vAlign w:val="center"/>
          </w:tcPr>
          <w:p w14:paraId="1D372720" w14:textId="77777777" w:rsidR="006670E3" w:rsidRPr="00C477ED" w:rsidRDefault="006670E3" w:rsidP="00316EE8"/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7E4C705" w14:textId="77777777" w:rsidR="006670E3" w:rsidRPr="00C477ED" w:rsidRDefault="006670E3" w:rsidP="00316EE8"/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EB40732" w14:textId="77777777" w:rsidR="006670E3" w:rsidRPr="00C477ED" w:rsidRDefault="006670E3" w:rsidP="00316EE8"/>
        </w:tc>
      </w:tr>
      <w:tr w:rsidR="006670E3" w:rsidRPr="00C477ED" w14:paraId="24B55430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6707CC60" w14:textId="77777777" w:rsidR="006670E3" w:rsidRPr="00C477ED" w:rsidRDefault="006670E3" w:rsidP="00316EE8">
            <w:pPr>
              <w:rPr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1386082" w14:textId="77777777" w:rsidR="006670E3" w:rsidRPr="00C477ED" w:rsidRDefault="006670E3" w:rsidP="00316EE8"/>
        </w:tc>
        <w:tc>
          <w:tcPr>
            <w:tcW w:w="2268" w:type="dxa"/>
            <w:shd w:val="clear" w:color="auto" w:fill="auto"/>
            <w:vAlign w:val="center"/>
          </w:tcPr>
          <w:p w14:paraId="5ADB28B3" w14:textId="77777777" w:rsidR="006670E3" w:rsidRPr="00C477ED" w:rsidRDefault="006670E3" w:rsidP="00316EE8"/>
        </w:tc>
      </w:tr>
      <w:tr w:rsidR="006670E3" w:rsidRPr="00C477ED" w14:paraId="2DE9722E" w14:textId="77777777" w:rsidTr="006E7348">
        <w:trPr>
          <w:trHeight w:val="283"/>
        </w:trPr>
        <w:tc>
          <w:tcPr>
            <w:tcW w:w="4983" w:type="dxa"/>
            <w:vAlign w:val="center"/>
          </w:tcPr>
          <w:p w14:paraId="5B6B8443" w14:textId="77777777" w:rsidR="006670E3" w:rsidRPr="00C477ED" w:rsidRDefault="006670E3" w:rsidP="00316EE8">
            <w:pPr>
              <w:rPr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6BDDB7A" w14:textId="77777777" w:rsidR="006670E3" w:rsidRPr="00C477ED" w:rsidRDefault="006670E3" w:rsidP="00316EE8"/>
        </w:tc>
        <w:tc>
          <w:tcPr>
            <w:tcW w:w="2268" w:type="dxa"/>
            <w:vAlign w:val="center"/>
          </w:tcPr>
          <w:p w14:paraId="7C99A8B0" w14:textId="77777777" w:rsidR="006670E3" w:rsidRPr="00C477ED" w:rsidRDefault="006670E3" w:rsidP="00316EE8"/>
        </w:tc>
      </w:tr>
    </w:tbl>
    <w:p w14:paraId="6FCE2D7E" w14:textId="77777777" w:rsidR="006670E3" w:rsidRPr="00C477ED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53B4325C" w14:textId="77777777" w:rsidR="006670E3" w:rsidRPr="00C477ED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08DACA86" w14:textId="77777777" w:rsidR="006670E3" w:rsidRPr="00C477ED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03B8BC2A" w14:textId="77777777" w:rsidR="006670E3" w:rsidRPr="00C477ED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42FCC95D" w14:textId="77777777" w:rsidR="006670E3" w:rsidRPr="00C477ED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42A96BAD" w14:textId="79CE94E0" w:rsidR="6B06426C" w:rsidRPr="00C477ED" w:rsidRDefault="6B06426C" w:rsidP="6B06426C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55E64197" w14:textId="0458AC1B" w:rsidR="6B06426C" w:rsidRPr="00C477ED" w:rsidRDefault="6B06426C" w:rsidP="6B06426C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29C3667D" w14:textId="043E95DD" w:rsidR="6B06426C" w:rsidRPr="00C477ED" w:rsidRDefault="6B06426C" w:rsidP="6B06426C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412801E6" w14:textId="77777777" w:rsidR="00296DE1" w:rsidRPr="00C477ED" w:rsidRDefault="00296DE1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53F5C5B8" w14:textId="77777777" w:rsidR="00296DE1" w:rsidRPr="00C477ED" w:rsidRDefault="00296DE1" w:rsidP="00316EE8">
      <w:pPr>
        <w:pStyle w:val="Ttulo1"/>
        <w:rPr>
          <w:lang w:val="es-ES"/>
        </w:rPr>
      </w:pPr>
      <w:r w:rsidRPr="00C477ED">
        <w:lastRenderedPageBreak/>
        <w:t>ACCIONES</w:t>
      </w:r>
      <w:r w:rsidRPr="00C477ED">
        <w:rPr>
          <w:lang w:val="es-E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7929"/>
        <w:gridCol w:w="720"/>
      </w:tblGrid>
      <w:tr w:rsidR="00296DE1" w:rsidRPr="00C477ED" w14:paraId="1C19F4FF" w14:textId="77777777" w:rsidTr="00296DE1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16AF027B" w14:textId="77777777" w:rsidR="00296DE1" w:rsidRPr="00C477ED" w:rsidRDefault="00296DE1" w:rsidP="00296DE1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C477ED">
              <w:rPr>
                <w:rFonts w:ascii="Futura Lt BT" w:hAnsi="Futura Lt BT"/>
                <w:b/>
                <w:bCs/>
                <w:color w:val="auto"/>
              </w:rPr>
              <w:t>ID</w:t>
            </w:r>
            <w:r w:rsidRPr="00C477ED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  <w:tc>
          <w:tcPr>
            <w:tcW w:w="8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52FEEBF8" w14:textId="050A4998" w:rsidR="00296DE1" w:rsidRPr="00C477ED" w:rsidRDefault="00296DE1" w:rsidP="00296DE1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C477ED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  <w:r w:rsidR="00316EE8" w:rsidRPr="00C477ED">
              <w:rPr>
                <w:rFonts w:ascii="Futura Lt BT" w:hAnsi="Futura Lt BT"/>
                <w:b/>
                <w:bCs/>
                <w:color w:val="auto"/>
                <w:lang w:val="es-ES"/>
              </w:rPr>
              <w:t>Descripción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18AF6748" w14:textId="77777777" w:rsidR="00296DE1" w:rsidRPr="00C477ED" w:rsidRDefault="00296DE1" w:rsidP="00296DE1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C477ED">
              <w:rPr>
                <w:rFonts w:ascii="Futura Lt BT" w:hAnsi="Futura Lt BT"/>
                <w:b/>
                <w:bCs/>
                <w:color w:val="auto"/>
              </w:rPr>
              <w:t>Check</w:t>
            </w:r>
            <w:r w:rsidRPr="00C477ED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</w:tr>
      <w:tr w:rsidR="00296DE1" w:rsidRPr="00C477ED" w14:paraId="58FF38D7" w14:textId="77777777" w:rsidTr="00296DE1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8AB30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01 </w:t>
            </w:r>
          </w:p>
        </w:tc>
        <w:tc>
          <w:tcPr>
            <w:tcW w:w="8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C0E07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 xml:space="preserve">Revisión y aprobación de los </w:t>
            </w:r>
            <w:proofErr w:type="spellStart"/>
            <w:r w:rsidRPr="00C477ED">
              <w:rPr>
                <w:lang w:val="es-ES"/>
              </w:rPr>
              <w:t>TIDPs</w:t>
            </w:r>
            <w:proofErr w:type="spellEnd"/>
            <w:r w:rsidRPr="00C477ED">
              <w:rPr>
                <w:lang w:val="es-ES"/>
              </w:rPr>
              <w:t xml:space="preserve"> de cada equipo de trabajo 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30839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 </w:t>
            </w:r>
          </w:p>
        </w:tc>
      </w:tr>
      <w:tr w:rsidR="00296DE1" w:rsidRPr="00C477ED" w14:paraId="28D0DEF3" w14:textId="77777777" w:rsidTr="00296DE1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46A8B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t>02</w:t>
            </w:r>
            <w:r w:rsidRPr="00C477ED">
              <w:rPr>
                <w:lang w:val="es-ES"/>
              </w:rPr>
              <w:t> </w:t>
            </w:r>
          </w:p>
        </w:tc>
        <w:tc>
          <w:tcPr>
            <w:tcW w:w="8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8398D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Confirmación de la disponibilidad e idoneidad de los equipos de trabajo</w:t>
            </w:r>
            <w:r w:rsidRPr="00C477ED">
              <w:rPr>
                <w:rFonts w:ascii="Arial" w:hAnsi="Arial" w:cs="Arial"/>
                <w:lang w:val="es-ES"/>
              </w:rPr>
              <w:t> </w:t>
            </w:r>
            <w:r w:rsidRPr="00C477ED">
              <w:rPr>
                <w:lang w:val="es-ES"/>
              </w:rPr>
              <w:t> 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4B502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 </w:t>
            </w:r>
          </w:p>
        </w:tc>
      </w:tr>
      <w:tr w:rsidR="00296DE1" w:rsidRPr="00C477ED" w14:paraId="5871B362" w14:textId="77777777" w:rsidTr="00296DE1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5E638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t>03</w:t>
            </w:r>
            <w:r w:rsidRPr="00C477ED">
              <w:rPr>
                <w:lang w:val="es-ES"/>
              </w:rPr>
              <w:t> </w:t>
            </w:r>
          </w:p>
        </w:tc>
        <w:tc>
          <w:tcPr>
            <w:tcW w:w="8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DD94C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Revisión de los recursos de IT previstos para el desarrollo del proyecto 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60245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 </w:t>
            </w:r>
          </w:p>
        </w:tc>
      </w:tr>
      <w:tr w:rsidR="00296DE1" w:rsidRPr="00C477ED" w14:paraId="0C4909C2" w14:textId="77777777" w:rsidTr="00296DE1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B97C9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t>04</w:t>
            </w:r>
            <w:r w:rsidRPr="00C477ED">
              <w:rPr>
                <w:lang w:val="es-ES"/>
              </w:rPr>
              <w:t> </w:t>
            </w:r>
          </w:p>
        </w:tc>
        <w:tc>
          <w:tcPr>
            <w:tcW w:w="8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AC40C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Revisión, prueba de funcionamiento y verificación de la organización de carpetas del CDE, así como la accesibilidad al CDE por parte de los equipos de trabajo 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FEBE3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 </w:t>
            </w:r>
          </w:p>
        </w:tc>
      </w:tr>
      <w:tr w:rsidR="00296DE1" w:rsidRPr="00C477ED" w14:paraId="0F80DDAA" w14:textId="77777777" w:rsidTr="00296DE1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803FC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t>05</w:t>
            </w:r>
            <w:r w:rsidRPr="00C477ED">
              <w:rPr>
                <w:lang w:val="es-ES"/>
              </w:rPr>
              <w:t> </w:t>
            </w:r>
          </w:p>
        </w:tc>
        <w:tc>
          <w:tcPr>
            <w:tcW w:w="8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DBBD7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Revisión y aprobación de la viabilidad de la estructura de federación y distribución de los contenedores de información 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C0ECF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 </w:t>
            </w:r>
          </w:p>
        </w:tc>
      </w:tr>
      <w:tr w:rsidR="00296DE1" w:rsidRPr="00C477ED" w14:paraId="2D6CE6BD" w14:textId="77777777" w:rsidTr="00296DE1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47AA7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t>06</w:t>
            </w:r>
            <w:r w:rsidRPr="00C477ED">
              <w:rPr>
                <w:lang w:val="es-ES"/>
              </w:rPr>
              <w:t> </w:t>
            </w:r>
          </w:p>
        </w:tc>
        <w:tc>
          <w:tcPr>
            <w:tcW w:w="8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245D6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Concreción de los canales de comunicación 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E1588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 </w:t>
            </w:r>
          </w:p>
        </w:tc>
      </w:tr>
      <w:tr w:rsidR="00296DE1" w:rsidRPr="00C477ED" w14:paraId="32273ECB" w14:textId="77777777" w:rsidTr="00296DE1">
        <w:trPr>
          <w:trHeight w:val="300"/>
        </w:trPr>
        <w:tc>
          <w:tcPr>
            <w:tcW w:w="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C9C74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t>07</w:t>
            </w:r>
            <w:r w:rsidRPr="00C477ED">
              <w:rPr>
                <w:lang w:val="es-ES"/>
              </w:rPr>
              <w:t> </w:t>
            </w:r>
          </w:p>
        </w:tc>
        <w:tc>
          <w:tcPr>
            <w:tcW w:w="8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AE608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Revisión y aprobación de los métodos y procedimientos propuestos para la producción de la información 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79D39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 </w:t>
            </w:r>
          </w:p>
        </w:tc>
      </w:tr>
    </w:tbl>
    <w:p w14:paraId="26A0B63C" w14:textId="77777777" w:rsidR="00296DE1" w:rsidRPr="00C477ED" w:rsidRDefault="00296DE1" w:rsidP="00296DE1">
      <w:pPr>
        <w:pStyle w:val="RBbody"/>
        <w:rPr>
          <w:rFonts w:ascii="Futura Lt BT" w:hAnsi="Futura Lt BT"/>
          <w:b/>
          <w:bCs/>
          <w:color w:val="auto"/>
          <w:lang w:val="es-ES"/>
        </w:rPr>
      </w:pPr>
      <w:r w:rsidRPr="00C477ED">
        <w:rPr>
          <w:rFonts w:ascii="Futura Lt BT" w:hAnsi="Futura Lt BT"/>
          <w:b/>
          <w:bCs/>
          <w:color w:val="auto"/>
          <w:lang w:val="es-ES"/>
        </w:rPr>
        <w:t> </w:t>
      </w:r>
    </w:p>
    <w:p w14:paraId="7E7BD005" w14:textId="77777777" w:rsidR="00296DE1" w:rsidRPr="00C477ED" w:rsidRDefault="00296DE1" w:rsidP="00316EE8">
      <w:pPr>
        <w:pStyle w:val="Ttulo1"/>
        <w:rPr>
          <w:lang w:val="es-ES"/>
        </w:rPr>
      </w:pPr>
      <w:r w:rsidRPr="00C477ED">
        <w:rPr>
          <w:lang w:val="es-ES"/>
        </w:rPr>
        <w:t>FIRMA Y ACEPTACIÓN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"/>
        <w:gridCol w:w="4056"/>
        <w:gridCol w:w="4042"/>
      </w:tblGrid>
      <w:tr w:rsidR="00296DE1" w:rsidRPr="00C477ED" w14:paraId="11D8FA69" w14:textId="77777777" w:rsidTr="00296DE1">
        <w:trPr>
          <w:trHeight w:val="300"/>
        </w:trPr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hideMark/>
          </w:tcPr>
          <w:p w14:paraId="6EE840CE" w14:textId="77777777" w:rsidR="00296DE1" w:rsidRPr="00C477ED" w:rsidRDefault="00296DE1" w:rsidP="00296DE1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r w:rsidRPr="00C477ED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5F0B1BBD" w14:textId="12735F73" w:rsidR="00296DE1" w:rsidRPr="00C477ED" w:rsidRDefault="00296DE1" w:rsidP="00296DE1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proofErr w:type="spellStart"/>
            <w:r w:rsidRPr="00C477ED">
              <w:rPr>
                <w:rFonts w:ascii="Futura Lt BT" w:hAnsi="Futura Lt BT"/>
                <w:b/>
                <w:bCs/>
                <w:color w:val="auto"/>
              </w:rPr>
              <w:t>Responsable</w:t>
            </w:r>
            <w:proofErr w:type="spellEnd"/>
            <w:r w:rsidRPr="00C477ED">
              <w:rPr>
                <w:rFonts w:ascii="Futura Lt BT" w:hAnsi="Futura Lt BT"/>
                <w:b/>
                <w:bCs/>
                <w:color w:val="auto"/>
              </w:rPr>
              <w:t xml:space="preserve"> </w:t>
            </w:r>
            <w:r w:rsidR="00C477ED" w:rsidRPr="00C477ED">
              <w:rPr>
                <w:rFonts w:ascii="Futura Lt BT" w:hAnsi="Futura Lt BT"/>
                <w:b/>
                <w:bCs/>
                <w:color w:val="auto"/>
              </w:rPr>
              <w:t>XXXXX</w:t>
            </w:r>
          </w:p>
        </w:tc>
        <w:tc>
          <w:tcPr>
            <w:tcW w:w="4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8341A12" w14:textId="77777777" w:rsidR="00296DE1" w:rsidRPr="00C477ED" w:rsidRDefault="00296DE1" w:rsidP="00296DE1">
            <w:pPr>
              <w:pStyle w:val="RBbody"/>
              <w:jc w:val="both"/>
              <w:rPr>
                <w:rFonts w:ascii="Futura Lt BT" w:hAnsi="Futura Lt BT"/>
                <w:b/>
                <w:bCs/>
                <w:color w:val="auto"/>
                <w:lang w:val="es-ES"/>
              </w:rPr>
            </w:pPr>
            <w:proofErr w:type="spellStart"/>
            <w:r w:rsidRPr="00C477ED">
              <w:rPr>
                <w:rFonts w:ascii="Futura Lt BT" w:hAnsi="Futura Lt BT"/>
                <w:b/>
                <w:bCs/>
                <w:color w:val="auto"/>
              </w:rPr>
              <w:t>Responsable</w:t>
            </w:r>
            <w:proofErr w:type="spellEnd"/>
            <w:r w:rsidRPr="00C477ED">
              <w:rPr>
                <w:rFonts w:ascii="Futura Lt BT" w:hAnsi="Futura Lt BT"/>
                <w:b/>
                <w:bCs/>
                <w:color w:val="auto"/>
              </w:rPr>
              <w:t xml:space="preserve"> </w:t>
            </w:r>
            <w:proofErr w:type="spellStart"/>
            <w:r w:rsidRPr="00C477ED">
              <w:rPr>
                <w:rFonts w:ascii="Futura Lt BT" w:hAnsi="Futura Lt BT"/>
                <w:b/>
                <w:bCs/>
                <w:color w:val="auto"/>
              </w:rPr>
              <w:t>Cliente</w:t>
            </w:r>
            <w:proofErr w:type="spellEnd"/>
            <w:r w:rsidRPr="00C477ED">
              <w:rPr>
                <w:rFonts w:ascii="Futura Lt BT" w:hAnsi="Futura Lt BT"/>
                <w:b/>
                <w:bCs/>
                <w:color w:val="auto"/>
                <w:lang w:val="es-ES"/>
              </w:rPr>
              <w:t> </w:t>
            </w:r>
          </w:p>
        </w:tc>
      </w:tr>
      <w:tr w:rsidR="00296DE1" w:rsidRPr="00C477ED" w14:paraId="36286C55" w14:textId="77777777" w:rsidTr="00296DE1">
        <w:trPr>
          <w:trHeight w:val="300"/>
        </w:trPr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0B47C4" w14:textId="77777777" w:rsidR="00296DE1" w:rsidRPr="00C477ED" w:rsidRDefault="00296DE1" w:rsidP="00316EE8">
            <w:pPr>
              <w:rPr>
                <w:b/>
                <w:bCs/>
                <w:lang w:val="es-ES"/>
              </w:rPr>
            </w:pPr>
            <w:r w:rsidRPr="00C477ED">
              <w:rPr>
                <w:b/>
                <w:bCs/>
              </w:rPr>
              <w:t>Firma:</w:t>
            </w:r>
            <w:r w:rsidRPr="00C477ED">
              <w:rPr>
                <w:b/>
                <w:bCs/>
                <w:lang w:val="es-ES"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CF7D4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 </w:t>
            </w:r>
          </w:p>
        </w:tc>
        <w:tc>
          <w:tcPr>
            <w:tcW w:w="4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C60C0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 </w:t>
            </w:r>
          </w:p>
        </w:tc>
      </w:tr>
      <w:tr w:rsidR="00296DE1" w:rsidRPr="00C477ED" w14:paraId="61A20424" w14:textId="77777777" w:rsidTr="00296DE1">
        <w:trPr>
          <w:trHeight w:val="300"/>
        </w:trPr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0D6C4" w14:textId="77777777" w:rsidR="00296DE1" w:rsidRPr="00C477ED" w:rsidRDefault="00296DE1" w:rsidP="00316EE8">
            <w:pPr>
              <w:rPr>
                <w:b/>
                <w:bCs/>
                <w:lang w:val="es-ES"/>
              </w:rPr>
            </w:pPr>
            <w:r w:rsidRPr="00C477ED">
              <w:rPr>
                <w:b/>
                <w:bCs/>
              </w:rPr>
              <w:t>Nombre:</w:t>
            </w:r>
            <w:r w:rsidRPr="00C477ED">
              <w:rPr>
                <w:b/>
                <w:bCs/>
                <w:lang w:val="es-ES"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BE788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 </w:t>
            </w:r>
          </w:p>
        </w:tc>
        <w:tc>
          <w:tcPr>
            <w:tcW w:w="4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E2D6F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 </w:t>
            </w:r>
          </w:p>
        </w:tc>
      </w:tr>
      <w:tr w:rsidR="00296DE1" w:rsidRPr="00C477ED" w14:paraId="5EFF58D3" w14:textId="77777777" w:rsidTr="00296DE1">
        <w:trPr>
          <w:trHeight w:val="300"/>
        </w:trPr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5CCFF" w14:textId="77777777" w:rsidR="00296DE1" w:rsidRPr="00C477ED" w:rsidRDefault="00296DE1" w:rsidP="00316EE8">
            <w:pPr>
              <w:rPr>
                <w:b/>
                <w:bCs/>
                <w:lang w:val="es-ES"/>
              </w:rPr>
            </w:pPr>
            <w:r w:rsidRPr="00C477ED">
              <w:rPr>
                <w:b/>
                <w:bCs/>
                <w:lang w:val="es-ES"/>
              </w:rPr>
              <w:t>Cargo: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60609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 </w:t>
            </w:r>
          </w:p>
        </w:tc>
        <w:tc>
          <w:tcPr>
            <w:tcW w:w="4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27856" w14:textId="77777777" w:rsidR="00296DE1" w:rsidRPr="00C477ED" w:rsidRDefault="00296DE1" w:rsidP="00316EE8">
            <w:pPr>
              <w:rPr>
                <w:lang w:val="es-ES"/>
              </w:rPr>
            </w:pPr>
            <w:r w:rsidRPr="00C477ED">
              <w:rPr>
                <w:lang w:val="es-ES"/>
              </w:rPr>
              <w:t> </w:t>
            </w:r>
          </w:p>
        </w:tc>
      </w:tr>
    </w:tbl>
    <w:p w14:paraId="04FF91D7" w14:textId="77777777" w:rsidR="00296DE1" w:rsidRPr="00C477ED" w:rsidRDefault="00296DE1" w:rsidP="00296DE1">
      <w:pPr>
        <w:pStyle w:val="RBbody"/>
        <w:jc w:val="both"/>
        <w:rPr>
          <w:rFonts w:ascii="Futura Lt BT" w:hAnsi="Futura Lt BT"/>
          <w:b/>
          <w:bCs/>
          <w:color w:val="auto"/>
          <w:lang w:val="es-ES"/>
        </w:rPr>
      </w:pPr>
      <w:r w:rsidRPr="00C477ED">
        <w:rPr>
          <w:rFonts w:ascii="Futura Lt BT" w:hAnsi="Futura Lt BT"/>
          <w:b/>
          <w:bCs/>
          <w:color w:val="auto"/>
          <w:lang w:val="es-ES"/>
        </w:rPr>
        <w:t> </w:t>
      </w:r>
    </w:p>
    <w:p w14:paraId="137BED0F" w14:textId="13686BF1" w:rsidR="00504C4D" w:rsidRPr="00C477ED" w:rsidRDefault="00504C4D" w:rsidP="00296DE1">
      <w:pPr>
        <w:pStyle w:val="RBbody"/>
        <w:spacing w:after="0"/>
        <w:jc w:val="both"/>
        <w:rPr>
          <w:rFonts w:ascii="Futura Lt BT" w:eastAsia="Calibri" w:hAnsi="Futura Lt BT" w:cs="Calibri"/>
          <w:color w:val="auto"/>
          <w:szCs w:val="22"/>
        </w:rPr>
      </w:pPr>
    </w:p>
    <w:sectPr w:rsidR="00504C4D" w:rsidRPr="00C477ED" w:rsidSect="0046796F">
      <w:headerReference w:type="default" r:id="rId11"/>
      <w:footerReference w:type="default" r:id="rId12"/>
      <w:pgSz w:w="11906" w:h="16838"/>
      <w:pgMar w:top="799" w:right="1416" w:bottom="426" w:left="1417" w:header="340" w:footer="539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FEE10" w14:textId="77777777" w:rsidR="00FB35B2" w:rsidRDefault="00FB35B2">
      <w:r>
        <w:separator/>
      </w:r>
    </w:p>
  </w:endnote>
  <w:endnote w:type="continuationSeparator" w:id="0">
    <w:p w14:paraId="3013A190" w14:textId="77777777" w:rsidR="00FB35B2" w:rsidRDefault="00FB35B2">
      <w:r>
        <w:continuationSeparator/>
      </w:r>
    </w:p>
  </w:endnote>
  <w:endnote w:type="continuationNotice" w:id="1">
    <w:p w14:paraId="6BB6D0CD" w14:textId="77777777" w:rsidR="00FB35B2" w:rsidRDefault="00FB35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747EB" w14:textId="77777777" w:rsidR="0039609B" w:rsidRDefault="003B3D89">
    <w:pPr>
      <w:pStyle w:val="Piedepgina"/>
      <w:rPr>
        <w:rFonts w:ascii="Arial" w:hAnsi="Arial" w:cs="Arial"/>
        <w:sz w:val="12"/>
        <w:szCs w:val="12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78CF7471" wp14:editId="07777777">
              <wp:simplePos x="0" y="0"/>
              <wp:positionH relativeFrom="page">
                <wp:posOffset>904240</wp:posOffset>
              </wp:positionH>
              <wp:positionV relativeFrom="page">
                <wp:posOffset>10172700</wp:posOffset>
              </wp:positionV>
              <wp:extent cx="5756910" cy="233045"/>
              <wp:effectExtent l="0" t="0" r="0" b="0"/>
              <wp:wrapSquare wrapText="bothSides"/>
              <wp:docPr id="928607086" name="Grupo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56910" cy="233045"/>
                        <a:chOff x="0" y="0"/>
                        <a:chExt cx="5962650" cy="323851"/>
                      </a:xfrm>
                    </wpg:grpSpPr>
                    <wps:wsp>
                      <wps:cNvPr id="385107639" name="Rectángulo 38"/>
                      <wps:cNvSpPr>
                        <a:spLocks noChangeArrowheads="1"/>
                      </wps:cNvSpPr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81833152" name="Cuadro de texto 39"/>
                      <wps:cNvSpPr txBox="1">
                        <a:spLocks noChangeArrowheads="1"/>
                      </wps:cNvSpPr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9C3DC" w14:textId="4F475F5E" w:rsidR="0039609B" w:rsidRPr="0039609B" w:rsidRDefault="00AE5B26">
                            <w:pPr>
                              <w:jc w:val="right"/>
                              <w:rPr>
                                <w:color w:val="808080"/>
                              </w:rPr>
                            </w:pPr>
                            <w:r w:rsidRPr="006719A6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fldChar w:fldCharType="begin"/>
                            </w:r>
                            <w:r w:rsidRPr="006719A6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instrText>PAGE   \* MERGEFORMAT</w:instrText>
                            </w:r>
                            <w:r w:rsidRPr="006719A6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fldChar w:fldCharType="separate"/>
                            </w:r>
                            <w:r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t>1</w:t>
                            </w:r>
                            <w:r w:rsidRPr="006719A6">
                              <w:rPr>
                                <w:rFonts w:cs="Arial"/>
                                <w:b/>
                                <w:sz w:val="12"/>
                                <w:szCs w:val="1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8CF7471" id="Grupo 43" o:spid="_x0000_s1026" style="position:absolute;margin-left:71.2pt;margin-top:801pt;width:453.3pt;height:18.35pt;z-index:251658240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" filled="f" stroked="f" strokeweight=".5pt">
                <v:textbox inset=",,,0">
                  <w:txbxContent>
                    <w:p w14:paraId="65F9C3DC" w14:textId="4F475F5E" w:rsidR="0039609B" w:rsidRPr="0039609B" w:rsidRDefault="00AE5B26">
                      <w:pPr>
                        <w:jc w:val="right"/>
                        <w:rPr>
                          <w:color w:val="808080"/>
                        </w:rPr>
                      </w:pPr>
                      <w:r w:rsidRPr="006719A6">
                        <w:rPr>
                          <w:rFonts w:cs="Arial"/>
                          <w:b/>
                          <w:sz w:val="12"/>
                          <w:szCs w:val="12"/>
                        </w:rPr>
                        <w:fldChar w:fldCharType="begin"/>
                      </w:r>
                      <w:r w:rsidRPr="006719A6">
                        <w:rPr>
                          <w:rFonts w:cs="Arial"/>
                          <w:b/>
                          <w:sz w:val="12"/>
                          <w:szCs w:val="12"/>
                        </w:rPr>
                        <w:instrText>PAGE   \* MERGEFORMAT</w:instrText>
                      </w:r>
                      <w:r w:rsidRPr="006719A6">
                        <w:rPr>
                          <w:rFonts w:cs="Arial"/>
                          <w:b/>
                          <w:sz w:val="12"/>
                          <w:szCs w:val="12"/>
                        </w:rPr>
                        <w:fldChar w:fldCharType="separate"/>
                      </w:r>
                      <w:r>
                        <w:rPr>
                          <w:rFonts w:cs="Arial"/>
                          <w:b/>
                          <w:sz w:val="12"/>
                          <w:szCs w:val="12"/>
                        </w:rPr>
                        <w:t>1</w:t>
                      </w:r>
                      <w:r w:rsidRPr="006719A6">
                        <w:rPr>
                          <w:rFonts w:cs="Arial"/>
                          <w:b/>
                          <w:sz w:val="12"/>
                          <w:szCs w:val="12"/>
                        </w:rPr>
                        <w:fldChar w:fldCharType="end"/>
                      </w: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BF8C6" w14:textId="77777777" w:rsidR="00FB35B2" w:rsidRDefault="00FB35B2">
      <w:r>
        <w:separator/>
      </w:r>
    </w:p>
  </w:footnote>
  <w:footnote w:type="continuationSeparator" w:id="0">
    <w:p w14:paraId="47FD1CD2" w14:textId="77777777" w:rsidR="00FB35B2" w:rsidRDefault="00FB35B2">
      <w:r>
        <w:continuationSeparator/>
      </w:r>
    </w:p>
  </w:footnote>
  <w:footnote w:type="continuationNotice" w:id="1">
    <w:p w14:paraId="542EFBA3" w14:textId="77777777" w:rsidR="00FB35B2" w:rsidRDefault="00FB35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B1409" w14:textId="77777777" w:rsidR="00037362" w:rsidRDefault="00037362" w:rsidP="00222D24">
    <w:pPr>
      <w:pStyle w:val="Encabezado"/>
      <w:jc w:val="right"/>
      <w:rPr>
        <w:b/>
        <w:bCs/>
        <w:color w:val="0000FF"/>
        <w:sz w:val="14"/>
      </w:rPr>
    </w:pPr>
  </w:p>
  <w:p w14:paraId="562C75D1" w14:textId="34B1655A" w:rsidR="001E573C" w:rsidRDefault="001E573C" w:rsidP="000B012D">
    <w:pPr>
      <w:pStyle w:val="Encabezado"/>
      <w:rPr>
        <w:rFonts w:ascii="Arial" w:hAnsi="Arial" w:cs="Arial"/>
        <w:sz w:val="18"/>
      </w:rPr>
    </w:pPr>
  </w:p>
  <w:p w14:paraId="664355AD" w14:textId="77777777" w:rsidR="001E573C" w:rsidRDefault="001E573C" w:rsidP="001E573C">
    <w:pPr>
      <w:pStyle w:val="Encabezado"/>
      <w:jc w:val="center"/>
      <w:rPr>
        <w:rFonts w:ascii="Arial" w:hAnsi="Arial" w:cs="Arial"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197"/>
    <w:multiLevelType w:val="hybridMultilevel"/>
    <w:tmpl w:val="2FC6475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463086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F2E3C"/>
    <w:multiLevelType w:val="hybridMultilevel"/>
    <w:tmpl w:val="F7F870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3D6957"/>
    <w:multiLevelType w:val="hybridMultilevel"/>
    <w:tmpl w:val="E43A181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04C45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B34B5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15116"/>
    <w:multiLevelType w:val="hybridMultilevel"/>
    <w:tmpl w:val="7D04A4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E96E0D"/>
    <w:multiLevelType w:val="hybridMultilevel"/>
    <w:tmpl w:val="5F54A0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86E6F"/>
    <w:multiLevelType w:val="multilevel"/>
    <w:tmpl w:val="C1B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917B8"/>
    <w:multiLevelType w:val="hybridMultilevel"/>
    <w:tmpl w:val="4A18D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E0609"/>
    <w:multiLevelType w:val="hybridMultilevel"/>
    <w:tmpl w:val="E28CBDA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4021F"/>
    <w:multiLevelType w:val="multilevel"/>
    <w:tmpl w:val="01D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D511A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0251BA"/>
    <w:multiLevelType w:val="hybridMultilevel"/>
    <w:tmpl w:val="11EE356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BC70EC"/>
    <w:multiLevelType w:val="hybridMultilevel"/>
    <w:tmpl w:val="9956EE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167B8"/>
    <w:multiLevelType w:val="hybridMultilevel"/>
    <w:tmpl w:val="B3346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AF55AC"/>
    <w:multiLevelType w:val="hybridMultilevel"/>
    <w:tmpl w:val="F46EB3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65EFF"/>
    <w:multiLevelType w:val="hybridMultilevel"/>
    <w:tmpl w:val="5D48EC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0080F"/>
    <w:multiLevelType w:val="hybridMultilevel"/>
    <w:tmpl w:val="C0449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BA45F4"/>
    <w:multiLevelType w:val="hybridMultilevel"/>
    <w:tmpl w:val="CC38314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C35657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1F221E"/>
    <w:multiLevelType w:val="multilevel"/>
    <w:tmpl w:val="19AE6F3A"/>
    <w:lvl w:ilvl="0">
      <w:start w:val="2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0070C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0070C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444C58AE"/>
    <w:multiLevelType w:val="hybridMultilevel"/>
    <w:tmpl w:val="A16ADF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242829"/>
    <w:multiLevelType w:val="hybridMultilevel"/>
    <w:tmpl w:val="AF0C0A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960EC"/>
    <w:multiLevelType w:val="hybridMultilevel"/>
    <w:tmpl w:val="ECA29A90"/>
    <w:lvl w:ilvl="0" w:tplc="0C0A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5" w15:restartNumberingAfterBreak="0">
    <w:nsid w:val="4E137D8C"/>
    <w:multiLevelType w:val="hybridMultilevel"/>
    <w:tmpl w:val="5C8003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C91534"/>
    <w:multiLevelType w:val="hybridMultilevel"/>
    <w:tmpl w:val="EF38CB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C0061"/>
    <w:multiLevelType w:val="hybridMultilevel"/>
    <w:tmpl w:val="5F6AB8D2"/>
    <w:lvl w:ilvl="0" w:tplc="9E80219A">
      <w:start w:val="6"/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A8397A"/>
    <w:multiLevelType w:val="hybridMultilevel"/>
    <w:tmpl w:val="7012C0F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37E5FD5"/>
    <w:multiLevelType w:val="hybridMultilevel"/>
    <w:tmpl w:val="7D0EDE7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451619C"/>
    <w:multiLevelType w:val="hybridMultilevel"/>
    <w:tmpl w:val="EAD6A5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547486"/>
    <w:multiLevelType w:val="hybridMultilevel"/>
    <w:tmpl w:val="FAC0560E"/>
    <w:lvl w:ilvl="0" w:tplc="0C0A0003">
      <w:start w:val="1"/>
      <w:numFmt w:val="bullet"/>
      <w:lvlText w:val="o"/>
      <w:lvlJc w:val="left"/>
      <w:pPr>
        <w:ind w:left="473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2" w15:restartNumberingAfterBreak="0">
    <w:nsid w:val="61DF7F73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434EB3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895401"/>
    <w:multiLevelType w:val="hybridMultilevel"/>
    <w:tmpl w:val="02F4B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7C5B38"/>
    <w:multiLevelType w:val="singleLevel"/>
    <w:tmpl w:val="71D4370C"/>
    <w:lvl w:ilvl="0">
      <w:start w:val="1"/>
      <w:numFmt w:val="decimal"/>
      <w:lvlText w:val="%1."/>
      <w:lvlJc w:val="left"/>
      <w:pPr>
        <w:tabs>
          <w:tab w:val="num" w:pos="1496"/>
        </w:tabs>
        <w:ind w:left="1496" w:hanging="360"/>
      </w:pPr>
      <w:rPr>
        <w:rFonts w:hint="default"/>
      </w:rPr>
    </w:lvl>
  </w:abstractNum>
  <w:abstractNum w:abstractNumId="36" w15:restartNumberingAfterBreak="0">
    <w:nsid w:val="6A0B07EB"/>
    <w:multiLevelType w:val="multilevel"/>
    <w:tmpl w:val="C35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5B7C85"/>
    <w:multiLevelType w:val="hybridMultilevel"/>
    <w:tmpl w:val="8E8881E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F706C5E"/>
    <w:multiLevelType w:val="hybridMultilevel"/>
    <w:tmpl w:val="2102BFE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BD40AB"/>
    <w:multiLevelType w:val="hybridMultilevel"/>
    <w:tmpl w:val="4246E93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6561BD8"/>
    <w:multiLevelType w:val="hybridMultilevel"/>
    <w:tmpl w:val="C8CE147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A6A1980"/>
    <w:multiLevelType w:val="hybridMultilevel"/>
    <w:tmpl w:val="10B2F54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C3D14CF"/>
    <w:multiLevelType w:val="hybridMultilevel"/>
    <w:tmpl w:val="2000F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3F0F76"/>
    <w:multiLevelType w:val="hybridMultilevel"/>
    <w:tmpl w:val="CC124E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3A2647"/>
    <w:multiLevelType w:val="hybridMultilevel"/>
    <w:tmpl w:val="44E208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55572">
    <w:abstractNumId w:val="6"/>
  </w:num>
  <w:num w:numId="2" w16cid:durableId="1877158878">
    <w:abstractNumId w:val="16"/>
  </w:num>
  <w:num w:numId="3" w16cid:durableId="722488600">
    <w:abstractNumId w:val="25"/>
  </w:num>
  <w:num w:numId="4" w16cid:durableId="1361854139">
    <w:abstractNumId w:val="43"/>
  </w:num>
  <w:num w:numId="5" w16cid:durableId="1253468641">
    <w:abstractNumId w:val="26"/>
  </w:num>
  <w:num w:numId="6" w16cid:durableId="452989426">
    <w:abstractNumId w:val="44"/>
  </w:num>
  <w:num w:numId="7" w16cid:durableId="487865188">
    <w:abstractNumId w:val="18"/>
  </w:num>
  <w:num w:numId="8" w16cid:durableId="1036391398">
    <w:abstractNumId w:val="42"/>
  </w:num>
  <w:num w:numId="9" w16cid:durableId="476605437">
    <w:abstractNumId w:val="34"/>
  </w:num>
  <w:num w:numId="10" w16cid:durableId="198011112">
    <w:abstractNumId w:val="9"/>
  </w:num>
  <w:num w:numId="11" w16cid:durableId="1258251711">
    <w:abstractNumId w:val="15"/>
  </w:num>
  <w:num w:numId="12" w16cid:durableId="233200689">
    <w:abstractNumId w:val="7"/>
  </w:num>
  <w:num w:numId="13" w16cid:durableId="2080979161">
    <w:abstractNumId w:val="23"/>
  </w:num>
  <w:num w:numId="14" w16cid:durableId="207257545">
    <w:abstractNumId w:val="14"/>
  </w:num>
  <w:num w:numId="15" w16cid:durableId="608197161">
    <w:abstractNumId w:val="2"/>
  </w:num>
  <w:num w:numId="16" w16cid:durableId="654183710">
    <w:abstractNumId w:val="21"/>
  </w:num>
  <w:num w:numId="17" w16cid:durableId="2037852521">
    <w:abstractNumId w:val="10"/>
  </w:num>
  <w:num w:numId="18" w16cid:durableId="1715889464">
    <w:abstractNumId w:val="27"/>
  </w:num>
  <w:num w:numId="19" w16cid:durableId="1370912154">
    <w:abstractNumId w:val="35"/>
  </w:num>
  <w:num w:numId="20" w16cid:durableId="1496795466">
    <w:abstractNumId w:val="31"/>
  </w:num>
  <w:num w:numId="21" w16cid:durableId="2077975731">
    <w:abstractNumId w:val="24"/>
  </w:num>
  <w:num w:numId="22" w16cid:durableId="1787772852">
    <w:abstractNumId w:val="28"/>
  </w:num>
  <w:num w:numId="23" w16cid:durableId="51777987">
    <w:abstractNumId w:val="37"/>
  </w:num>
  <w:num w:numId="24" w16cid:durableId="990402819">
    <w:abstractNumId w:val="0"/>
  </w:num>
  <w:num w:numId="25" w16cid:durableId="51195031">
    <w:abstractNumId w:val="40"/>
  </w:num>
  <w:num w:numId="26" w16cid:durableId="2133590997">
    <w:abstractNumId w:val="13"/>
  </w:num>
  <w:num w:numId="27" w16cid:durableId="1469545921">
    <w:abstractNumId w:val="30"/>
  </w:num>
  <w:num w:numId="28" w16cid:durableId="657418413">
    <w:abstractNumId w:val="29"/>
  </w:num>
  <w:num w:numId="29" w16cid:durableId="876160423">
    <w:abstractNumId w:val="17"/>
  </w:num>
  <w:num w:numId="30" w16cid:durableId="972712184">
    <w:abstractNumId w:val="3"/>
  </w:num>
  <w:num w:numId="31" w16cid:durableId="2006324644">
    <w:abstractNumId w:val="19"/>
  </w:num>
  <w:num w:numId="32" w16cid:durableId="1580753193">
    <w:abstractNumId w:val="38"/>
  </w:num>
  <w:num w:numId="33" w16cid:durableId="541793166">
    <w:abstractNumId w:val="22"/>
  </w:num>
  <w:num w:numId="34" w16cid:durableId="319384387">
    <w:abstractNumId w:val="4"/>
  </w:num>
  <w:num w:numId="35" w16cid:durableId="486360976">
    <w:abstractNumId w:val="12"/>
  </w:num>
  <w:num w:numId="36" w16cid:durableId="2119448514">
    <w:abstractNumId w:val="20"/>
  </w:num>
  <w:num w:numId="37" w16cid:durableId="1731922287">
    <w:abstractNumId w:val="33"/>
  </w:num>
  <w:num w:numId="38" w16cid:durableId="505822908">
    <w:abstractNumId w:val="32"/>
  </w:num>
  <w:num w:numId="39" w16cid:durableId="456140896">
    <w:abstractNumId w:val="1"/>
  </w:num>
  <w:num w:numId="40" w16cid:durableId="841358398">
    <w:abstractNumId w:val="8"/>
  </w:num>
  <w:num w:numId="41" w16cid:durableId="520051499">
    <w:abstractNumId w:val="36"/>
  </w:num>
  <w:num w:numId="42" w16cid:durableId="418137235">
    <w:abstractNumId w:val="11"/>
  </w:num>
  <w:num w:numId="43" w16cid:durableId="857961669">
    <w:abstractNumId w:val="5"/>
  </w:num>
  <w:num w:numId="44" w16cid:durableId="367409949">
    <w:abstractNumId w:val="41"/>
  </w:num>
  <w:num w:numId="45" w16cid:durableId="25565137">
    <w:abstractNumId w:val="3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3C"/>
    <w:rsid w:val="0003256B"/>
    <w:rsid w:val="00037362"/>
    <w:rsid w:val="00052281"/>
    <w:rsid w:val="00055BE9"/>
    <w:rsid w:val="000609EA"/>
    <w:rsid w:val="000773BF"/>
    <w:rsid w:val="000923A8"/>
    <w:rsid w:val="000B012D"/>
    <w:rsid w:val="000B0A4F"/>
    <w:rsid w:val="000B1D53"/>
    <w:rsid w:val="000C544F"/>
    <w:rsid w:val="000D3DF7"/>
    <w:rsid w:val="000D4163"/>
    <w:rsid w:val="000D5FF8"/>
    <w:rsid w:val="000E096F"/>
    <w:rsid w:val="000E2411"/>
    <w:rsid w:val="000F1144"/>
    <w:rsid w:val="000F64D9"/>
    <w:rsid w:val="000F7194"/>
    <w:rsid w:val="000F7395"/>
    <w:rsid w:val="001007BB"/>
    <w:rsid w:val="00114176"/>
    <w:rsid w:val="00125612"/>
    <w:rsid w:val="0013471A"/>
    <w:rsid w:val="00141021"/>
    <w:rsid w:val="00141998"/>
    <w:rsid w:val="00177A63"/>
    <w:rsid w:val="00181430"/>
    <w:rsid w:val="001948A1"/>
    <w:rsid w:val="001A42C0"/>
    <w:rsid w:val="001A58C5"/>
    <w:rsid w:val="001D52AD"/>
    <w:rsid w:val="001D53D8"/>
    <w:rsid w:val="001D6C20"/>
    <w:rsid w:val="001E46A1"/>
    <w:rsid w:val="001E573C"/>
    <w:rsid w:val="001E5FA8"/>
    <w:rsid w:val="001F6AE6"/>
    <w:rsid w:val="00203B2D"/>
    <w:rsid w:val="00204625"/>
    <w:rsid w:val="00222D24"/>
    <w:rsid w:val="00232F21"/>
    <w:rsid w:val="002365BB"/>
    <w:rsid w:val="00253060"/>
    <w:rsid w:val="002547A0"/>
    <w:rsid w:val="00277B9D"/>
    <w:rsid w:val="00282972"/>
    <w:rsid w:val="00285BA5"/>
    <w:rsid w:val="00296DE1"/>
    <w:rsid w:val="002A5644"/>
    <w:rsid w:val="002A5CB7"/>
    <w:rsid w:val="002B1836"/>
    <w:rsid w:val="002C3BE2"/>
    <w:rsid w:val="002D07CA"/>
    <w:rsid w:val="002E10E7"/>
    <w:rsid w:val="002E43B6"/>
    <w:rsid w:val="002F120B"/>
    <w:rsid w:val="002F2EFB"/>
    <w:rsid w:val="002F3BCD"/>
    <w:rsid w:val="002F6BF3"/>
    <w:rsid w:val="0030198E"/>
    <w:rsid w:val="00306EB3"/>
    <w:rsid w:val="003074F2"/>
    <w:rsid w:val="0031184A"/>
    <w:rsid w:val="00316EE8"/>
    <w:rsid w:val="00321CEA"/>
    <w:rsid w:val="00327839"/>
    <w:rsid w:val="00334565"/>
    <w:rsid w:val="00334FE9"/>
    <w:rsid w:val="00336EA1"/>
    <w:rsid w:val="00341F8C"/>
    <w:rsid w:val="00342875"/>
    <w:rsid w:val="00343B67"/>
    <w:rsid w:val="00354BC5"/>
    <w:rsid w:val="003776B4"/>
    <w:rsid w:val="00382D11"/>
    <w:rsid w:val="0039609B"/>
    <w:rsid w:val="003B0B23"/>
    <w:rsid w:val="003B3D89"/>
    <w:rsid w:val="003B4ECD"/>
    <w:rsid w:val="003B6CAD"/>
    <w:rsid w:val="003C00F1"/>
    <w:rsid w:val="003C1132"/>
    <w:rsid w:val="003C33AD"/>
    <w:rsid w:val="003C3884"/>
    <w:rsid w:val="003F0E82"/>
    <w:rsid w:val="003F4016"/>
    <w:rsid w:val="003F5EAD"/>
    <w:rsid w:val="003F6939"/>
    <w:rsid w:val="004130A8"/>
    <w:rsid w:val="00413226"/>
    <w:rsid w:val="00417155"/>
    <w:rsid w:val="00451A10"/>
    <w:rsid w:val="0046188A"/>
    <w:rsid w:val="0046266E"/>
    <w:rsid w:val="00464DB7"/>
    <w:rsid w:val="0046796F"/>
    <w:rsid w:val="00472B15"/>
    <w:rsid w:val="00486999"/>
    <w:rsid w:val="00486FE5"/>
    <w:rsid w:val="00487A6F"/>
    <w:rsid w:val="00490C9E"/>
    <w:rsid w:val="004949CE"/>
    <w:rsid w:val="004A0B30"/>
    <w:rsid w:val="004A2A2F"/>
    <w:rsid w:val="004A613F"/>
    <w:rsid w:val="004B06DF"/>
    <w:rsid w:val="004C1E38"/>
    <w:rsid w:val="004C40EE"/>
    <w:rsid w:val="004C79F0"/>
    <w:rsid w:val="004D4128"/>
    <w:rsid w:val="004D4C09"/>
    <w:rsid w:val="004E23DD"/>
    <w:rsid w:val="00504C4D"/>
    <w:rsid w:val="00510743"/>
    <w:rsid w:val="005433A9"/>
    <w:rsid w:val="00543759"/>
    <w:rsid w:val="00543C47"/>
    <w:rsid w:val="00547E1F"/>
    <w:rsid w:val="00556A59"/>
    <w:rsid w:val="005576EA"/>
    <w:rsid w:val="00560EF2"/>
    <w:rsid w:val="00565299"/>
    <w:rsid w:val="0057025E"/>
    <w:rsid w:val="00573FF3"/>
    <w:rsid w:val="00587951"/>
    <w:rsid w:val="00593415"/>
    <w:rsid w:val="005945F9"/>
    <w:rsid w:val="00595FF7"/>
    <w:rsid w:val="005B7D2F"/>
    <w:rsid w:val="005C6642"/>
    <w:rsid w:val="005D7145"/>
    <w:rsid w:val="005E3D9C"/>
    <w:rsid w:val="00601355"/>
    <w:rsid w:val="00615840"/>
    <w:rsid w:val="006262E6"/>
    <w:rsid w:val="00630670"/>
    <w:rsid w:val="006367AA"/>
    <w:rsid w:val="006670E3"/>
    <w:rsid w:val="0069539A"/>
    <w:rsid w:val="006B5A35"/>
    <w:rsid w:val="006D50BC"/>
    <w:rsid w:val="006E0D20"/>
    <w:rsid w:val="006F197C"/>
    <w:rsid w:val="006F6FC7"/>
    <w:rsid w:val="00703A43"/>
    <w:rsid w:val="007215A6"/>
    <w:rsid w:val="00724454"/>
    <w:rsid w:val="0072512C"/>
    <w:rsid w:val="00725D6C"/>
    <w:rsid w:val="0073041B"/>
    <w:rsid w:val="00746D7D"/>
    <w:rsid w:val="00747626"/>
    <w:rsid w:val="00752B53"/>
    <w:rsid w:val="007555DA"/>
    <w:rsid w:val="00797B14"/>
    <w:rsid w:val="007A721C"/>
    <w:rsid w:val="007B1630"/>
    <w:rsid w:val="007B70F1"/>
    <w:rsid w:val="007C1087"/>
    <w:rsid w:val="007E3654"/>
    <w:rsid w:val="007E78F1"/>
    <w:rsid w:val="00802898"/>
    <w:rsid w:val="0081304B"/>
    <w:rsid w:val="00820961"/>
    <w:rsid w:val="00826D02"/>
    <w:rsid w:val="0082766D"/>
    <w:rsid w:val="00842B13"/>
    <w:rsid w:val="00842E85"/>
    <w:rsid w:val="00856733"/>
    <w:rsid w:val="00863A79"/>
    <w:rsid w:val="00870D16"/>
    <w:rsid w:val="00872CDA"/>
    <w:rsid w:val="00872CFB"/>
    <w:rsid w:val="00887E21"/>
    <w:rsid w:val="008906BE"/>
    <w:rsid w:val="00893777"/>
    <w:rsid w:val="008964B4"/>
    <w:rsid w:val="008A3CCA"/>
    <w:rsid w:val="008A57C8"/>
    <w:rsid w:val="008A5D69"/>
    <w:rsid w:val="008A65FE"/>
    <w:rsid w:val="008F2875"/>
    <w:rsid w:val="008F304B"/>
    <w:rsid w:val="008F3920"/>
    <w:rsid w:val="0090135F"/>
    <w:rsid w:val="009312A0"/>
    <w:rsid w:val="00937EC0"/>
    <w:rsid w:val="0094090C"/>
    <w:rsid w:val="00947A45"/>
    <w:rsid w:val="009511C7"/>
    <w:rsid w:val="009615DD"/>
    <w:rsid w:val="00961FF0"/>
    <w:rsid w:val="00966CB8"/>
    <w:rsid w:val="009C4B5E"/>
    <w:rsid w:val="009F338A"/>
    <w:rsid w:val="00A06E75"/>
    <w:rsid w:val="00A07654"/>
    <w:rsid w:val="00A14466"/>
    <w:rsid w:val="00A14C2F"/>
    <w:rsid w:val="00A232D2"/>
    <w:rsid w:val="00A25E3D"/>
    <w:rsid w:val="00A267BB"/>
    <w:rsid w:val="00A46287"/>
    <w:rsid w:val="00A51F4E"/>
    <w:rsid w:val="00A54326"/>
    <w:rsid w:val="00A5571A"/>
    <w:rsid w:val="00A56EEC"/>
    <w:rsid w:val="00A612E2"/>
    <w:rsid w:val="00A62973"/>
    <w:rsid w:val="00A71B48"/>
    <w:rsid w:val="00A770C7"/>
    <w:rsid w:val="00A867E5"/>
    <w:rsid w:val="00AA1DF4"/>
    <w:rsid w:val="00AA5151"/>
    <w:rsid w:val="00AB3847"/>
    <w:rsid w:val="00AD1856"/>
    <w:rsid w:val="00AE3468"/>
    <w:rsid w:val="00AE5A9A"/>
    <w:rsid w:val="00AE5B26"/>
    <w:rsid w:val="00B006B5"/>
    <w:rsid w:val="00B166F0"/>
    <w:rsid w:val="00B20695"/>
    <w:rsid w:val="00B27340"/>
    <w:rsid w:val="00B432ED"/>
    <w:rsid w:val="00B536BC"/>
    <w:rsid w:val="00B62065"/>
    <w:rsid w:val="00B62DE8"/>
    <w:rsid w:val="00B662FB"/>
    <w:rsid w:val="00B71941"/>
    <w:rsid w:val="00B72361"/>
    <w:rsid w:val="00B7378F"/>
    <w:rsid w:val="00B747CC"/>
    <w:rsid w:val="00B74D8F"/>
    <w:rsid w:val="00B8755B"/>
    <w:rsid w:val="00B906EA"/>
    <w:rsid w:val="00B931ED"/>
    <w:rsid w:val="00B97DDA"/>
    <w:rsid w:val="00BA5D96"/>
    <w:rsid w:val="00BB0F84"/>
    <w:rsid w:val="00BC5F97"/>
    <w:rsid w:val="00BE2BD7"/>
    <w:rsid w:val="00BE512D"/>
    <w:rsid w:val="00C05DCD"/>
    <w:rsid w:val="00C14170"/>
    <w:rsid w:val="00C159C4"/>
    <w:rsid w:val="00C26A98"/>
    <w:rsid w:val="00C26D37"/>
    <w:rsid w:val="00C31801"/>
    <w:rsid w:val="00C477ED"/>
    <w:rsid w:val="00C669CB"/>
    <w:rsid w:val="00C81591"/>
    <w:rsid w:val="00C939F4"/>
    <w:rsid w:val="00CA3758"/>
    <w:rsid w:val="00CA7F22"/>
    <w:rsid w:val="00CB0AB7"/>
    <w:rsid w:val="00CB6314"/>
    <w:rsid w:val="00CC0D46"/>
    <w:rsid w:val="00CC4413"/>
    <w:rsid w:val="00CC5524"/>
    <w:rsid w:val="00CC68BD"/>
    <w:rsid w:val="00CC70CF"/>
    <w:rsid w:val="00D0012F"/>
    <w:rsid w:val="00D03B8C"/>
    <w:rsid w:val="00D17C6D"/>
    <w:rsid w:val="00D17ECC"/>
    <w:rsid w:val="00D4316F"/>
    <w:rsid w:val="00D47D5F"/>
    <w:rsid w:val="00D50970"/>
    <w:rsid w:val="00D54B60"/>
    <w:rsid w:val="00D61E99"/>
    <w:rsid w:val="00D71847"/>
    <w:rsid w:val="00D81094"/>
    <w:rsid w:val="00D83C0B"/>
    <w:rsid w:val="00D9448F"/>
    <w:rsid w:val="00DA7626"/>
    <w:rsid w:val="00DB1C12"/>
    <w:rsid w:val="00DB3017"/>
    <w:rsid w:val="00DD038A"/>
    <w:rsid w:val="00E2656D"/>
    <w:rsid w:val="00E3011D"/>
    <w:rsid w:val="00E368E0"/>
    <w:rsid w:val="00E36D45"/>
    <w:rsid w:val="00E55348"/>
    <w:rsid w:val="00E602BF"/>
    <w:rsid w:val="00E87135"/>
    <w:rsid w:val="00E8796A"/>
    <w:rsid w:val="00E967F7"/>
    <w:rsid w:val="00E97E03"/>
    <w:rsid w:val="00EA4C52"/>
    <w:rsid w:val="00EA7D87"/>
    <w:rsid w:val="00EB5AD5"/>
    <w:rsid w:val="00EB712F"/>
    <w:rsid w:val="00ED2274"/>
    <w:rsid w:val="00ED321D"/>
    <w:rsid w:val="00EE0DE1"/>
    <w:rsid w:val="00EE431C"/>
    <w:rsid w:val="00EE5971"/>
    <w:rsid w:val="00EF68F0"/>
    <w:rsid w:val="00EF7169"/>
    <w:rsid w:val="00F07185"/>
    <w:rsid w:val="00F10106"/>
    <w:rsid w:val="00F26524"/>
    <w:rsid w:val="00F3073D"/>
    <w:rsid w:val="00F449C0"/>
    <w:rsid w:val="00F47496"/>
    <w:rsid w:val="00F5030C"/>
    <w:rsid w:val="00F50E79"/>
    <w:rsid w:val="00F54262"/>
    <w:rsid w:val="00F645D8"/>
    <w:rsid w:val="00F8658F"/>
    <w:rsid w:val="00F9023C"/>
    <w:rsid w:val="00F90642"/>
    <w:rsid w:val="00FA3B61"/>
    <w:rsid w:val="00FA51FF"/>
    <w:rsid w:val="00FB35B2"/>
    <w:rsid w:val="00FC6E01"/>
    <w:rsid w:val="00FD4A8E"/>
    <w:rsid w:val="00FE0B28"/>
    <w:rsid w:val="00FF0D42"/>
    <w:rsid w:val="00FF29CF"/>
    <w:rsid w:val="00FF2BA9"/>
    <w:rsid w:val="12098481"/>
    <w:rsid w:val="120C3011"/>
    <w:rsid w:val="1264CE70"/>
    <w:rsid w:val="17219723"/>
    <w:rsid w:val="1A87C6A8"/>
    <w:rsid w:val="1DE25F93"/>
    <w:rsid w:val="1DE3D147"/>
    <w:rsid w:val="1E78DC01"/>
    <w:rsid w:val="24FDDFFF"/>
    <w:rsid w:val="2695A914"/>
    <w:rsid w:val="29137CB6"/>
    <w:rsid w:val="2A24799C"/>
    <w:rsid w:val="2C25BF33"/>
    <w:rsid w:val="2C5A97FC"/>
    <w:rsid w:val="2D1DDC4F"/>
    <w:rsid w:val="30C412A8"/>
    <w:rsid w:val="370DCCDB"/>
    <w:rsid w:val="3845B1E1"/>
    <w:rsid w:val="3B82C544"/>
    <w:rsid w:val="3E197B23"/>
    <w:rsid w:val="3E983F88"/>
    <w:rsid w:val="44A36EDD"/>
    <w:rsid w:val="49A20F91"/>
    <w:rsid w:val="4AD1C94D"/>
    <w:rsid w:val="4C00DA61"/>
    <w:rsid w:val="4CACAD31"/>
    <w:rsid w:val="4D3BB6C7"/>
    <w:rsid w:val="4F0FF927"/>
    <w:rsid w:val="51F00EE6"/>
    <w:rsid w:val="539C47C4"/>
    <w:rsid w:val="54E15ACD"/>
    <w:rsid w:val="563E72D1"/>
    <w:rsid w:val="57054BCF"/>
    <w:rsid w:val="5AC5384D"/>
    <w:rsid w:val="5ACF4CCF"/>
    <w:rsid w:val="5BF15673"/>
    <w:rsid w:val="5F9584FB"/>
    <w:rsid w:val="606A0FE5"/>
    <w:rsid w:val="62691EF1"/>
    <w:rsid w:val="66BC9584"/>
    <w:rsid w:val="6B06426C"/>
    <w:rsid w:val="6B565DD8"/>
    <w:rsid w:val="6C3E4B4E"/>
    <w:rsid w:val="6EE47336"/>
    <w:rsid w:val="700E7756"/>
    <w:rsid w:val="701060BF"/>
    <w:rsid w:val="7383C646"/>
    <w:rsid w:val="750BA238"/>
    <w:rsid w:val="751B5839"/>
    <w:rsid w:val="7752559D"/>
    <w:rsid w:val="785B727C"/>
    <w:rsid w:val="7B8D408F"/>
    <w:rsid w:val="7DD5AE04"/>
    <w:rsid w:val="7F83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D9C243"/>
  <w15:chartTrackingRefBased/>
  <w15:docId w15:val="{1E71F921-6B0A-43DA-81F9-CCF43D66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6EE8"/>
    <w:rPr>
      <w:rFonts w:ascii="Calibri" w:hAnsi="Calibri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316EE8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316EE8"/>
    <w:pPr>
      <w:keepNext/>
      <w:outlineLvl w:val="1"/>
    </w:pPr>
    <w:rPr>
      <w:rFonts w:ascii="Geneva" w:hAnsi="Geneva"/>
      <w:b/>
      <w:bCs/>
      <w:sz w:val="24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547E1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870D16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notaalfinal">
    <w:name w:val="Texto de nota al final"/>
    <w:basedOn w:val="Normal"/>
    <w:pPr>
      <w:widowControl w:val="0"/>
    </w:pPr>
    <w:rPr>
      <w:rFonts w:ascii="Courier New" w:hAnsi="Courier New"/>
      <w:snapToGrid w:val="0"/>
    </w:rPr>
  </w:style>
  <w:style w:type="paragraph" w:styleId="Encabezado">
    <w:name w:val="header"/>
    <w:basedOn w:val="Normal"/>
    <w:link w:val="EncabezadoCar"/>
    <w:uiPriority w:val="99"/>
    <w:pPr>
      <w:widowControl w:val="0"/>
      <w:tabs>
        <w:tab w:val="center" w:pos="4252"/>
        <w:tab w:val="right" w:pos="8504"/>
      </w:tabs>
    </w:pPr>
    <w:rPr>
      <w:rFonts w:ascii="Courier New" w:hAnsi="Courier New"/>
      <w:snapToGrid w:val="0"/>
    </w:rPr>
  </w:style>
  <w:style w:type="paragraph" w:styleId="Piedepgina">
    <w:name w:val="footer"/>
    <w:basedOn w:val="Normal"/>
    <w:link w:val="PiedepginaCar"/>
    <w:uiPriority w:val="99"/>
    <w:pPr>
      <w:widowControl w:val="0"/>
      <w:tabs>
        <w:tab w:val="center" w:pos="4252"/>
        <w:tab w:val="right" w:pos="8504"/>
      </w:tabs>
    </w:pPr>
    <w:rPr>
      <w:rFonts w:ascii="Courier New" w:hAnsi="Courier New"/>
      <w:snapToGrid w:val="0"/>
    </w:rPr>
  </w:style>
  <w:style w:type="paragraph" w:customStyle="1" w:styleId="Ttulodeldocumento">
    <w:name w:val="Título del documento"/>
    <w:basedOn w:val="Normal"/>
    <w:pPr>
      <w:keepNext/>
      <w:keepLines/>
      <w:spacing w:before="400" w:after="120" w:line="240" w:lineRule="atLeast"/>
    </w:pPr>
    <w:rPr>
      <w:rFonts w:ascii="Arial Black" w:hAnsi="Arial Black"/>
      <w:spacing w:val="-100"/>
      <w:kern w:val="28"/>
      <w:sz w:val="108"/>
      <w:lang w:eastAsia="en-US"/>
    </w:rPr>
  </w:style>
  <w:style w:type="character" w:styleId="nfasis">
    <w:name w:val="Emphasis"/>
    <w:qFormat/>
    <w:rPr>
      <w:rFonts w:ascii="Arial Black" w:hAnsi="Arial Black"/>
      <w:sz w:val="18"/>
      <w:lang w:bidi="ar-SA"/>
    </w:rPr>
  </w:style>
  <w:style w:type="paragraph" w:styleId="Encabezadodemensaje">
    <w:name w:val="Message Header"/>
    <w:basedOn w:val="Textoindependiente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</w:pPr>
    <w:rPr>
      <w:rFonts w:ascii="Arial" w:hAnsi="Arial"/>
      <w:spacing w:val="-5"/>
      <w:lang w:eastAsia="en-US"/>
    </w:rPr>
  </w:style>
  <w:style w:type="paragraph" w:customStyle="1" w:styleId="Encabezadodemensaje-primera">
    <w:name w:val="Encabezado de mensaje - primera"/>
    <w:basedOn w:val="Encabezadodemensaje"/>
    <w:next w:val="Encabezadodemensaje"/>
  </w:style>
  <w:style w:type="character" w:customStyle="1" w:styleId="Rtulodeencabezadodemensaje">
    <w:name w:val="Rótulo de encabezado de mensaje"/>
    <w:rPr>
      <w:rFonts w:ascii="Arial Black" w:hAnsi="Arial Black"/>
      <w:sz w:val="18"/>
      <w:lang w:bidi="ar-SA"/>
    </w:rPr>
  </w:style>
  <w:style w:type="paragraph" w:styleId="Textoindependiente">
    <w:name w:val="Body Text"/>
    <w:basedOn w:val="Normal"/>
    <w:pPr>
      <w:spacing w:after="120"/>
    </w:pPr>
  </w:style>
  <w:style w:type="paragraph" w:styleId="Sangradetextonormal">
    <w:name w:val="Body Text Indent"/>
    <w:basedOn w:val="Normal"/>
    <w:link w:val="SangradetextonormalCar"/>
    <w:rsid w:val="008964B4"/>
    <w:pPr>
      <w:widowControl w:val="0"/>
      <w:spacing w:after="120"/>
      <w:ind w:left="283"/>
    </w:pPr>
    <w:rPr>
      <w:rFonts w:ascii="Courier New" w:hAnsi="Courier New"/>
      <w:snapToGrid w:val="0"/>
      <w:lang w:val="es-ES"/>
    </w:rPr>
  </w:style>
  <w:style w:type="character" w:customStyle="1" w:styleId="SangradetextonormalCar">
    <w:name w:val="Sangría de texto normal Car"/>
    <w:link w:val="Sangradetextonormal"/>
    <w:rsid w:val="008964B4"/>
    <w:rPr>
      <w:rFonts w:ascii="Courier New" w:hAnsi="Courier New"/>
      <w:snapToGrid w:val="0"/>
    </w:rPr>
  </w:style>
  <w:style w:type="character" w:customStyle="1" w:styleId="PiedepginaCar">
    <w:name w:val="Pie de página Car"/>
    <w:link w:val="Piedepgina"/>
    <w:uiPriority w:val="99"/>
    <w:rsid w:val="00EA7D87"/>
    <w:rPr>
      <w:rFonts w:ascii="Courier New" w:hAnsi="Courier New"/>
      <w:snapToGrid w:val="0"/>
      <w:lang w:val="es-ES_tradnl"/>
    </w:rPr>
  </w:style>
  <w:style w:type="paragraph" w:styleId="Textodeglobo">
    <w:name w:val="Balloon Text"/>
    <w:basedOn w:val="Normal"/>
    <w:link w:val="TextodegloboCar"/>
    <w:rsid w:val="00EA7D8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A7D87"/>
    <w:rPr>
      <w:rFonts w:ascii="Tahoma" w:hAnsi="Tahoma" w:cs="Tahoma"/>
      <w:sz w:val="16"/>
      <w:szCs w:val="16"/>
      <w:lang w:val="es-ES_tradnl"/>
    </w:rPr>
  </w:style>
  <w:style w:type="character" w:customStyle="1" w:styleId="Ttulo2Car">
    <w:name w:val="Título 2 Car"/>
    <w:link w:val="Ttulo2"/>
    <w:rsid w:val="00316EE8"/>
    <w:rPr>
      <w:rFonts w:ascii="Geneva" w:hAnsi="Geneva"/>
      <w:b/>
      <w:bCs/>
      <w:sz w:val="24"/>
      <w:lang w:val="es-ES_tradnl" w:eastAsia="es-ES"/>
    </w:rPr>
  </w:style>
  <w:style w:type="character" w:customStyle="1" w:styleId="Ttulo1Car">
    <w:name w:val="Título 1 Car"/>
    <w:link w:val="Ttulo1"/>
    <w:rsid w:val="00316EE8"/>
    <w:rPr>
      <w:rFonts w:ascii="Calibri" w:hAnsi="Calibri"/>
      <w:b/>
      <w:bCs/>
      <w:kern w:val="32"/>
      <w:sz w:val="32"/>
      <w:szCs w:val="32"/>
      <w:lang w:val="es-ES_tradnl" w:eastAsia="es-ES"/>
    </w:rPr>
  </w:style>
  <w:style w:type="character" w:customStyle="1" w:styleId="Ttulo3Car">
    <w:name w:val="Título 3 Car"/>
    <w:link w:val="Ttulo3"/>
    <w:semiHidden/>
    <w:rsid w:val="00547E1F"/>
    <w:rPr>
      <w:rFonts w:ascii="Cambria" w:eastAsia="Times New Roman" w:hAnsi="Cambria" w:cs="Times New Roman"/>
      <w:b/>
      <w:bCs/>
      <w:sz w:val="26"/>
      <w:szCs w:val="26"/>
      <w:lang w:val="es-ES_tradnl"/>
    </w:rPr>
  </w:style>
  <w:style w:type="paragraph" w:styleId="Prrafodelista">
    <w:name w:val="List Paragraph"/>
    <w:basedOn w:val="Normal"/>
    <w:uiPriority w:val="34"/>
    <w:qFormat/>
    <w:rsid w:val="000923A8"/>
    <w:pPr>
      <w:widowControl w:val="0"/>
      <w:autoSpaceDE w:val="0"/>
      <w:autoSpaceDN w:val="0"/>
      <w:adjustRightInd w:val="0"/>
      <w:spacing w:line="360" w:lineRule="auto"/>
      <w:ind w:left="720"/>
      <w:contextualSpacing/>
      <w:jc w:val="both"/>
    </w:pPr>
    <w:rPr>
      <w:sz w:val="24"/>
      <w:szCs w:val="24"/>
      <w:lang w:val="es-ES"/>
    </w:rPr>
  </w:style>
  <w:style w:type="character" w:customStyle="1" w:styleId="st">
    <w:name w:val="st"/>
    <w:rsid w:val="000923A8"/>
  </w:style>
  <w:style w:type="paragraph" w:styleId="Textoindependiente2">
    <w:name w:val="Body Text 2"/>
    <w:basedOn w:val="Normal"/>
    <w:link w:val="Textoindependiente2Car"/>
    <w:rsid w:val="00E2656D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E2656D"/>
    <w:rPr>
      <w:lang w:val="es-ES_tradnl"/>
    </w:rPr>
  </w:style>
  <w:style w:type="paragraph" w:customStyle="1" w:styleId="Default">
    <w:name w:val="Default"/>
    <w:rsid w:val="00336EA1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rsid w:val="00947A45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ncabezadoCar">
    <w:name w:val="Encabezado Car"/>
    <w:link w:val="Encabezado"/>
    <w:uiPriority w:val="99"/>
    <w:rsid w:val="006E0D20"/>
    <w:rPr>
      <w:rFonts w:ascii="Courier New" w:hAnsi="Courier New"/>
      <w:snapToGrid w:val="0"/>
      <w:lang w:val="es-ES_tradnl"/>
    </w:rPr>
  </w:style>
  <w:style w:type="character" w:styleId="Hipervnculo">
    <w:name w:val="Hyperlink"/>
    <w:uiPriority w:val="99"/>
    <w:rsid w:val="00D9448F"/>
    <w:rPr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D9448F"/>
    <w:rPr>
      <w:color w:val="605E5C"/>
      <w:shd w:val="clear" w:color="auto" w:fill="E1DFDD"/>
    </w:rPr>
  </w:style>
  <w:style w:type="paragraph" w:styleId="TDC1">
    <w:name w:val="toc 1"/>
    <w:aliases w:val="titulo1"/>
    <w:basedOn w:val="Normal"/>
    <w:next w:val="Normal"/>
    <w:autoRedefine/>
    <w:uiPriority w:val="39"/>
    <w:unhideWhenUsed/>
    <w:rsid w:val="00D9448F"/>
    <w:pPr>
      <w:tabs>
        <w:tab w:val="right" w:leader="dot" w:pos="8505"/>
      </w:tabs>
      <w:spacing w:line="360" w:lineRule="auto"/>
      <w:ind w:left="426" w:hanging="8"/>
      <w:jc w:val="both"/>
    </w:pPr>
    <w:rPr>
      <w:rFonts w:ascii="Arial" w:eastAsia="Calibri" w:hAnsi="Arial" w:cs="Arial"/>
      <w:caps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9448F"/>
    <w:pPr>
      <w:keepNext w:val="0"/>
      <w:keepLines/>
      <w:spacing w:before="480" w:after="0" w:line="276" w:lineRule="auto"/>
      <w:ind w:left="420" w:hanging="420"/>
      <w:jc w:val="both"/>
      <w:outlineLvl w:val="9"/>
    </w:pPr>
    <w:rPr>
      <w:rFonts w:ascii="Arial" w:eastAsia="MS Gothic" w:hAnsi="Arial"/>
      <w:caps/>
      <w:color w:val="365F91"/>
      <w:kern w:val="0"/>
      <w:sz w:val="28"/>
      <w:szCs w:val="28"/>
    </w:rPr>
  </w:style>
  <w:style w:type="paragraph" w:customStyle="1" w:styleId="paragraph">
    <w:name w:val="paragraph"/>
    <w:basedOn w:val="Normal"/>
    <w:rsid w:val="002F120B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normaltextrun">
    <w:name w:val="normaltextrun"/>
    <w:basedOn w:val="Fuentedeprrafopredeter"/>
    <w:rsid w:val="002F120B"/>
  </w:style>
  <w:style w:type="character" w:customStyle="1" w:styleId="eop">
    <w:name w:val="eop"/>
    <w:basedOn w:val="Fuentedeprrafopredeter"/>
    <w:rsid w:val="002F120B"/>
  </w:style>
  <w:style w:type="character" w:customStyle="1" w:styleId="Ttulo4Car">
    <w:name w:val="Título 4 Car"/>
    <w:link w:val="Ttulo4"/>
    <w:semiHidden/>
    <w:rsid w:val="00870D16"/>
    <w:rPr>
      <w:rFonts w:ascii="Aptos" w:eastAsia="Times New Roman" w:hAnsi="Aptos" w:cs="Times New Roman"/>
      <w:b/>
      <w:bCs/>
      <w:sz w:val="28"/>
      <w:szCs w:val="28"/>
      <w:lang w:val="es-ES_tradnl"/>
    </w:rPr>
  </w:style>
  <w:style w:type="paragraph" w:styleId="TDC2">
    <w:name w:val="toc 2"/>
    <w:basedOn w:val="Normal"/>
    <w:next w:val="Normal"/>
    <w:autoRedefine/>
    <w:uiPriority w:val="39"/>
    <w:rsid w:val="00870D16"/>
    <w:pPr>
      <w:ind w:left="200"/>
    </w:pPr>
  </w:style>
  <w:style w:type="paragraph" w:styleId="TDC3">
    <w:name w:val="toc 3"/>
    <w:basedOn w:val="Normal"/>
    <w:next w:val="Normal"/>
    <w:autoRedefine/>
    <w:uiPriority w:val="39"/>
    <w:rsid w:val="00870D16"/>
    <w:pPr>
      <w:ind w:left="400"/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tulo">
    <w:name w:val="Subtitle"/>
    <w:basedOn w:val="Normal"/>
    <w:next w:val="Normal"/>
    <w:link w:val="SubttuloCar"/>
    <w:qFormat/>
    <w:rsid w:val="00E36D4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E36D4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ES_tradnl" w:eastAsia="es-ES"/>
    </w:rPr>
  </w:style>
  <w:style w:type="paragraph" w:customStyle="1" w:styleId="Estilo1">
    <w:name w:val="Estilo1"/>
    <w:basedOn w:val="Normal"/>
    <w:qFormat/>
    <w:rsid w:val="006F6FC7"/>
    <w:pPr>
      <w:keepNext/>
      <w:keepLines/>
      <w:spacing w:after="10" w:line="266" w:lineRule="auto"/>
      <w:ind w:left="357" w:hanging="357"/>
      <w:jc w:val="both"/>
      <w:outlineLvl w:val="0"/>
    </w:pPr>
    <w:rPr>
      <w:rFonts w:ascii="Futura Lt BT" w:eastAsia="MS Gothic" w:hAnsi="Futura Lt BT"/>
      <w:b/>
      <w:bCs/>
      <w:color w:val="0070C0"/>
      <w:sz w:val="32"/>
      <w:szCs w:val="32"/>
      <w:lang w:val="es-ES"/>
    </w:rPr>
  </w:style>
  <w:style w:type="paragraph" w:customStyle="1" w:styleId="Estilo2">
    <w:name w:val="Estilo2"/>
    <w:basedOn w:val="Estilo1"/>
    <w:link w:val="Estilo2Car"/>
    <w:qFormat/>
    <w:rsid w:val="006F6FC7"/>
  </w:style>
  <w:style w:type="character" w:customStyle="1" w:styleId="Estilo2Car">
    <w:name w:val="Estilo2 Car"/>
    <w:basedOn w:val="Fuentedeprrafopredeter"/>
    <w:link w:val="Estilo2"/>
    <w:rsid w:val="006F6FC7"/>
    <w:rPr>
      <w:rFonts w:ascii="Futura Lt BT" w:eastAsia="MS Gothic" w:hAnsi="Futura Lt BT"/>
      <w:b/>
      <w:bCs/>
      <w:color w:val="0070C0"/>
      <w:sz w:val="32"/>
      <w:szCs w:val="32"/>
      <w:lang w:eastAsia="es-ES"/>
    </w:rPr>
  </w:style>
  <w:style w:type="paragraph" w:customStyle="1" w:styleId="RBbody">
    <w:name w:val="RB_body"/>
    <w:link w:val="RBbodyChar"/>
    <w:qFormat/>
    <w:rsid w:val="006670E3"/>
    <w:pPr>
      <w:spacing w:after="200" w:line="360" w:lineRule="auto"/>
    </w:pPr>
    <w:rPr>
      <w:rFonts w:ascii="Myriad Pro" w:hAnsi="Myriad Pro"/>
      <w:color w:val="5D5D5D"/>
      <w:shd w:val="clear" w:color="auto" w:fill="FFFFFF"/>
      <w:lang w:val="en-US" w:eastAsia="en-US"/>
    </w:rPr>
  </w:style>
  <w:style w:type="paragraph" w:customStyle="1" w:styleId="CaptionTableFigNumbered">
    <w:name w:val="Caption Table/Fig Numbered"/>
    <w:qFormat/>
    <w:rsid w:val="006670E3"/>
    <w:pPr>
      <w:spacing w:before="120" w:after="120" w:line="276" w:lineRule="auto"/>
    </w:pPr>
    <w:rPr>
      <w:rFonts w:asciiTheme="minorHAnsi" w:eastAsiaTheme="minorHAnsi" w:hAnsiTheme="minorHAnsi" w:cstheme="minorBidi"/>
      <w:b/>
      <w:sz w:val="14"/>
      <w:szCs w:val="14"/>
      <w:lang w:val="en-US" w:eastAsia="en-US"/>
    </w:rPr>
  </w:style>
  <w:style w:type="table" w:customStyle="1" w:styleId="TableStyleOptionB">
    <w:name w:val="Table Style Option B"/>
    <w:basedOn w:val="Tablanormal"/>
    <w:uiPriority w:val="99"/>
    <w:rsid w:val="006670E3"/>
    <w:rPr>
      <w:rFonts w:asciiTheme="minorHAnsi" w:eastAsiaTheme="minorHAnsi" w:hAnsiTheme="minorHAnsi" w:cstheme="minorBidi"/>
      <w:sz w:val="16"/>
      <w:szCs w:val="22"/>
      <w:lang w:val="en-US" w:eastAsia="en-US"/>
    </w:rPr>
    <w:tblPr>
      <w:tblStyleRowBandSize w:val="1"/>
      <w:tblInd w:w="115" w:type="dxa"/>
      <w:tblBorders>
        <w:bottom w:val="single" w:sz="12" w:space="0" w:color="auto"/>
      </w:tblBorders>
      <w:tblCellMar>
        <w:top w:w="72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bottom w:val="single" w:sz="18" w:space="0" w:color="auto"/>
        </w:tcBorders>
      </w:tcPr>
    </w:tblStylePr>
    <w:tblStylePr w:type="band2Horz">
      <w:tblPr/>
      <w:tcPr>
        <w:shd w:val="clear" w:color="auto" w:fill="E6E6E6"/>
      </w:tcPr>
    </w:tblStylePr>
  </w:style>
  <w:style w:type="character" w:customStyle="1" w:styleId="RBbodyChar">
    <w:name w:val="RB_body Char"/>
    <w:basedOn w:val="Fuentedeprrafopredeter"/>
    <w:link w:val="RBbody"/>
    <w:locked/>
    <w:rsid w:val="006670E3"/>
    <w:rPr>
      <w:rFonts w:ascii="Myriad Pro" w:hAnsi="Myriad Pro"/>
      <w:color w:val="5D5D5D"/>
      <w:lang w:val="en-US" w:eastAsia="en-US"/>
    </w:rPr>
  </w:style>
  <w:style w:type="paragraph" w:styleId="Ttulo">
    <w:name w:val="Title"/>
    <w:basedOn w:val="Normal"/>
    <w:next w:val="Normal"/>
    <w:link w:val="TtuloCar"/>
    <w:qFormat/>
    <w:rsid w:val="00316EE8"/>
    <w:pPr>
      <w:contextualSpacing/>
    </w:pPr>
    <w:rPr>
      <w:rFonts w:asciiTheme="majorHAnsi" w:eastAsiaTheme="majorEastAsia" w:hAnsiTheme="majorHAnsi" w:cstheme="majorBidi"/>
      <w:b/>
      <w:color w:val="00206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316EE8"/>
    <w:rPr>
      <w:rFonts w:asciiTheme="majorHAnsi" w:eastAsiaTheme="majorEastAsia" w:hAnsiTheme="majorHAnsi" w:cstheme="majorBidi"/>
      <w:b/>
      <w:color w:val="002060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23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1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26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0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5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3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78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8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0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9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0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40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91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7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66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36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2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9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74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47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6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9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8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1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5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3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49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75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25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51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0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4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3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6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61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28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84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1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21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0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25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5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90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8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40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12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5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6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4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89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8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06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5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0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7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5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4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8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14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83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0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5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25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98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24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92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2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0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0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96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0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44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5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64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69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93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70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07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78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3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4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90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83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3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86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79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1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11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81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1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33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1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8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22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9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42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1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03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6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A:\Fax%20U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81a5e1ba-7a00-4ebe-917f-6f2c8759c235" xsi:nil="true"/>
    <lcf76f155ced4ddcb4097134ff3c332f xmlns="81a5e1ba-7a00-4ebe-917f-6f2c8759c235">
      <Terms xmlns="http://schemas.microsoft.com/office/infopath/2007/PartnerControls"/>
    </lcf76f155ced4ddcb4097134ff3c332f>
    <TaxCatchAll xmlns="4e510e59-4d37-4d71-af38-ba72d25ab42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9ABA4E47230742866E2491AFED3702" ma:contentTypeVersion="11" ma:contentTypeDescription="Crear nuevo documento." ma:contentTypeScope="" ma:versionID="3cd001560e92da77fe963139177b1aac">
  <xsd:schema xmlns:xsd="http://www.w3.org/2001/XMLSchema" xmlns:xs="http://www.w3.org/2001/XMLSchema" xmlns:p="http://schemas.microsoft.com/office/2006/metadata/properties" xmlns:ns2="81a5e1ba-7a00-4ebe-917f-6f2c8759c235" xmlns:ns3="4e510e59-4d37-4d71-af38-ba72d25ab421" targetNamespace="http://schemas.microsoft.com/office/2006/metadata/properties" ma:root="true" ma:fieldsID="2584b971b829cd29341f0755e8027dda" ns2:_="" ns3:_="">
    <xsd:import namespace="81a5e1ba-7a00-4ebe-917f-6f2c8759c235"/>
    <xsd:import namespace="4e510e59-4d37-4d71-af38-ba72d25ab4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MENTARIO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5e1ba-7a00-4ebe-917f-6f2c8759c2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ENTARIOS" ma:index="11" nillable="true" ma:displayName="COMENTARIOS" ma:format="Dropdown" ma:internalName="COMENTARIOS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08807f74-7575-4bc8-947b-c001875908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10e59-4d37-4d71-af38-ba72d25ab42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a16b9ea-cdfd-4097-8005-97d637e98225}" ma:internalName="TaxCatchAll" ma:showField="CatchAllData" ma:web="4e510e59-4d37-4d71-af38-ba72d25ab4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8C3A85-A3C3-4922-A1B5-ABAEEA2E84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AC44FC-9922-411A-8BF2-8A8564690205}">
  <ds:schemaRefs>
    <ds:schemaRef ds:uri="http://schemas.microsoft.com/office/2006/metadata/properties"/>
    <ds:schemaRef ds:uri="http://schemas.microsoft.com/office/infopath/2007/PartnerControls"/>
    <ds:schemaRef ds:uri="81a5e1ba-7a00-4ebe-917f-6f2c8759c235"/>
    <ds:schemaRef ds:uri="4e510e59-4d37-4d71-af38-ba72d25ab421"/>
  </ds:schemaRefs>
</ds:datastoreItem>
</file>

<file path=customXml/itemProps3.xml><?xml version="1.0" encoding="utf-8"?>
<ds:datastoreItem xmlns:ds="http://schemas.openxmlformats.org/officeDocument/2006/customXml" ds:itemID="{85A8BAD6-EB54-4613-A32B-A0909BAE86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8876D3-B7C7-4A7F-92EE-52D258BDE6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a5e1ba-7a00-4ebe-917f-6f2c8759c235"/>
    <ds:schemaRef ds:uri="4e510e59-4d37-4d71-af38-ba72d25ab4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Fax UTE.dot</Template>
  <TotalTime>9</TotalTime>
  <Pages>4</Pages>
  <Words>260</Words>
  <Characters>1372</Characters>
  <Application>Microsoft Office Word</Application>
  <DocSecurity>0</DocSecurity>
  <Lines>196</Lines>
  <Paragraphs>58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Fernando Igual</cp:lastModifiedBy>
  <cp:revision>3</cp:revision>
  <cp:lastPrinted>2025-05-12T10:14:00Z</cp:lastPrinted>
  <dcterms:created xsi:type="dcterms:W3CDTF">2025-05-12T09:22:00Z</dcterms:created>
  <dcterms:modified xsi:type="dcterms:W3CDTF">2026-05-27T15:23:00Z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0x010100DB9ABA4E47230742866E2491AFED3702</vt:lpwstr>
  </property>
</Properties>
</file>