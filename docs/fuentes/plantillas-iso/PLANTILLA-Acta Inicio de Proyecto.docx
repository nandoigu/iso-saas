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03E8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ED098B8" w14:textId="77777777" w:rsidR="00966CB8" w:rsidRPr="00DA7626" w:rsidRDefault="00966CB8" w:rsidP="00966CB8">
      <w:pPr>
        <w:widowControl w:val="0"/>
        <w:tabs>
          <w:tab w:val="left" w:pos="7110"/>
        </w:tabs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  <w:r w:rsidRPr="00DA7626">
        <w:rPr>
          <w:rFonts w:ascii="Futura Lt BT" w:hAnsi="Futura Lt BT" w:cs="Arial"/>
          <w:b/>
          <w:bCs/>
          <w:lang w:val="es-ES"/>
        </w:rPr>
        <w:tab/>
      </w:r>
    </w:p>
    <w:p w14:paraId="237FC8F3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84CE0B9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3856203B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FEDBB4D" w14:textId="0F6FB32C" w:rsidR="00966CB8" w:rsidRPr="00966CB8" w:rsidRDefault="00966CB8" w:rsidP="00A33E1A">
      <w:pPr>
        <w:pStyle w:val="Ttulo"/>
        <w:rPr>
          <w:lang w:val="es-ES"/>
        </w:rPr>
      </w:pPr>
      <w:r w:rsidRPr="00966CB8">
        <w:rPr>
          <w:lang w:val="es-ES"/>
        </w:rPr>
        <w:t xml:space="preserve">ACTA DE </w:t>
      </w:r>
      <w:r w:rsidR="00E7646A">
        <w:rPr>
          <w:lang w:val="es-ES"/>
        </w:rPr>
        <w:t>INICIO DEL PROYECTO</w:t>
      </w:r>
    </w:p>
    <w:p w14:paraId="19EE18E3" w14:textId="77777777" w:rsidR="00966CB8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433606DA" w14:textId="77777777" w:rsidR="00B76126" w:rsidRDefault="00B76126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5D39DCEF" w14:textId="77777777" w:rsidR="00B76126" w:rsidRDefault="00B76126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4399218A" w14:textId="77777777" w:rsidR="00B76126" w:rsidRDefault="00B76126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3283194A" w14:textId="77777777" w:rsidR="00B76126" w:rsidRDefault="00B76126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5E3D7B67" w14:textId="6BFC7C0C" w:rsidR="00966CB8" w:rsidRPr="00DA7626" w:rsidRDefault="00966CB8" w:rsidP="240F46B0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3030"/>
        <w:gridCol w:w="2970"/>
      </w:tblGrid>
      <w:tr w:rsidR="00B76126" w:rsidRPr="00C47690" w14:paraId="66518C94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34A0AE01" w14:textId="77777777" w:rsidR="00B76126" w:rsidRPr="00C47690" w:rsidRDefault="00B76126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b/>
                <w:bCs/>
                <w:color w:val="FFFFFF"/>
                <w:lang w:val="es-ES"/>
              </w:rPr>
              <w:t>Elaborado</w:t>
            </w:r>
            <w:r w:rsidRPr="00C47690">
              <w:rPr>
                <w:rFonts w:ascii="Arial" w:hAnsi="Arial" w:cs="Arial"/>
                <w:color w:val="FFFFFF"/>
                <w:lang w:val="es-ES"/>
              </w:rPr>
              <w:t> </w:t>
            </w:r>
            <w:r w:rsidRPr="00C47690">
              <w:rPr>
                <w:rFonts w:ascii="Futura Lt BT" w:hAnsi="Futura Lt BT" w:cs="Segoe UI"/>
                <w:color w:val="FFFFFF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13401E4E" w14:textId="77777777" w:rsidR="00B76126" w:rsidRPr="00C47690" w:rsidRDefault="00B76126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b/>
                <w:bCs/>
                <w:color w:val="FFFFFF"/>
                <w:lang w:val="es-ES"/>
              </w:rPr>
              <w:t>Revisado</w:t>
            </w:r>
            <w:r w:rsidRPr="00C47690">
              <w:rPr>
                <w:rFonts w:ascii="Arial" w:hAnsi="Arial" w:cs="Arial"/>
                <w:color w:val="FFFFFF"/>
                <w:lang w:val="es-ES"/>
              </w:rPr>
              <w:t> </w:t>
            </w:r>
            <w:r w:rsidRPr="00C47690">
              <w:rPr>
                <w:rFonts w:ascii="Futura Lt BT" w:hAnsi="Futura Lt BT" w:cs="Segoe UI"/>
                <w:color w:val="FFFFFF"/>
                <w:lang w:val="es-ES"/>
              </w:rPr>
              <w:t> 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1DD743D2" w14:textId="77777777" w:rsidR="00B76126" w:rsidRPr="00C47690" w:rsidRDefault="00B76126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b/>
                <w:bCs/>
                <w:color w:val="FFFFFF"/>
                <w:lang w:val="es-ES"/>
              </w:rPr>
              <w:t>Aprobado</w:t>
            </w:r>
            <w:r w:rsidRPr="00C47690">
              <w:rPr>
                <w:rFonts w:ascii="Arial" w:hAnsi="Arial" w:cs="Arial"/>
                <w:color w:val="FFFFFF"/>
                <w:lang w:val="es-ES"/>
              </w:rPr>
              <w:t> </w:t>
            </w:r>
            <w:r w:rsidRPr="00C47690">
              <w:rPr>
                <w:rFonts w:ascii="Futura Lt BT" w:hAnsi="Futura Lt BT" w:cs="Segoe UI"/>
                <w:color w:val="FFFFFF"/>
                <w:lang w:val="es-ES"/>
              </w:rPr>
              <w:t> </w:t>
            </w:r>
          </w:p>
        </w:tc>
      </w:tr>
      <w:tr w:rsidR="00B76126" w:rsidRPr="00C47690" w14:paraId="1502C049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618AF9EE" w14:textId="77777777" w:rsidR="00B76126" w:rsidRPr="00C47690" w:rsidRDefault="00B76126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2BA31C71" w14:textId="77777777" w:rsidR="00B76126" w:rsidRPr="00C47690" w:rsidRDefault="00B76126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Fecha: </w:t>
            </w:r>
            <w:proofErr w:type="gramStart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>Marzo</w:t>
            </w:r>
            <w:proofErr w:type="gramEnd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 2025</w:t>
            </w:r>
            <w:r w:rsidRPr="00C47690">
              <w:rPr>
                <w:rFonts w:ascii="Futura Lt BT" w:hAnsi="Futura Lt BT" w:cs="Segoe UI"/>
                <w:color w:val="404040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2B86F3FE" w14:textId="77777777" w:rsidR="00B76126" w:rsidRPr="00C47690" w:rsidRDefault="00B76126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734B220D" w14:textId="77777777" w:rsidR="00B76126" w:rsidRPr="00C47690" w:rsidRDefault="00B76126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color w:val="404040"/>
                <w:lang w:val="es-ES"/>
              </w:rPr>
              <w:t xml:space="preserve">Fecha: </w:t>
            </w:r>
            <w:proofErr w:type="gramStart"/>
            <w:r w:rsidRPr="00C47690">
              <w:rPr>
                <w:rFonts w:ascii="Futura Lt BT" w:hAnsi="Futura Lt BT" w:cs="Segoe UI"/>
                <w:color w:val="404040"/>
                <w:lang w:val="es-ES"/>
              </w:rPr>
              <w:t>Abril</w:t>
            </w:r>
            <w:proofErr w:type="gramEnd"/>
            <w:r w:rsidRPr="00C47690">
              <w:rPr>
                <w:rFonts w:ascii="Futura Lt BT" w:hAnsi="Futura Lt BT" w:cs="Segoe UI"/>
                <w:color w:val="404040"/>
                <w:lang w:val="es-ES"/>
              </w:rPr>
              <w:t xml:space="preserve"> 2025 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24663134" w14:textId="77777777" w:rsidR="00B76126" w:rsidRPr="00C47690" w:rsidRDefault="00B76126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7F7A61B1" w14:textId="77777777" w:rsidR="00B76126" w:rsidRPr="00C47690" w:rsidRDefault="00B76126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Fecha: </w:t>
            </w:r>
            <w:proofErr w:type="gramStart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>Abril</w:t>
            </w:r>
            <w:proofErr w:type="gramEnd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 2025</w:t>
            </w:r>
            <w:r w:rsidRPr="00C47690">
              <w:rPr>
                <w:rFonts w:ascii="Futura Lt BT" w:hAnsi="Futura Lt BT" w:cs="Segoe UI"/>
                <w:color w:val="404040"/>
                <w:lang w:val="es-ES"/>
              </w:rPr>
              <w:t> </w:t>
            </w:r>
          </w:p>
        </w:tc>
      </w:tr>
      <w:tr w:rsidR="00B76126" w:rsidRPr="00C47690" w14:paraId="637C44DC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3B5CFA4C" w14:textId="77777777" w:rsidR="00B76126" w:rsidRPr="00C47690" w:rsidRDefault="00B76126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1A919BE5" w14:textId="2C50FDF5" w:rsidR="00B76126" w:rsidRPr="00C47690" w:rsidRDefault="00B76126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4F2542B0" w14:textId="20704573" w:rsidR="00B76126" w:rsidRPr="00C47690" w:rsidRDefault="00B76126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</w:tr>
    </w:tbl>
    <w:p w14:paraId="77B40E6F" w14:textId="460E2FCB" w:rsidR="00A33E1A" w:rsidRDefault="00A33E1A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294C63AD" w14:textId="77777777" w:rsidR="00A33E1A" w:rsidRDefault="00A33E1A">
      <w:pPr>
        <w:rPr>
          <w:rFonts w:ascii="Futura Lt BT" w:hAnsi="Futura Lt BT" w:cs="Arial"/>
          <w:b/>
          <w:bCs/>
          <w:lang w:val="es-ES"/>
        </w:rPr>
      </w:pPr>
      <w:r>
        <w:rPr>
          <w:rFonts w:ascii="Futura Lt BT" w:hAnsi="Futura Lt BT" w:cs="Arial"/>
          <w:b/>
          <w:bCs/>
          <w:lang w:val="es-ES"/>
        </w:rPr>
        <w:br w:type="page"/>
      </w:r>
    </w:p>
    <w:p w14:paraId="4409C66E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05D3CC9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6E7278BC" w14:textId="77777777" w:rsidR="00966CB8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053EFE96" w14:textId="77777777" w:rsidR="00745D02" w:rsidRDefault="00745D02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6D664AC2" w14:textId="77777777" w:rsidR="00745D02" w:rsidRPr="00DA7626" w:rsidRDefault="00745D02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1892"/>
        <w:gridCol w:w="2785"/>
        <w:gridCol w:w="1005"/>
        <w:gridCol w:w="1080"/>
        <w:gridCol w:w="1728"/>
      </w:tblGrid>
      <w:tr w:rsidR="00966CB8" w:rsidRPr="00DA7626" w14:paraId="61C92B5D" w14:textId="77777777" w:rsidTr="006E7348">
        <w:trPr>
          <w:trHeight w:val="210"/>
        </w:trPr>
        <w:tc>
          <w:tcPr>
            <w:tcW w:w="18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B1D2DC0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sz w:val="19"/>
                <w:szCs w:val="19"/>
              </w:rPr>
            </w:pPr>
          </w:p>
        </w:tc>
        <w:tc>
          <w:tcPr>
            <w:tcW w:w="379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70CF14" w14:textId="77777777" w:rsidR="00966CB8" w:rsidRPr="00DA7626" w:rsidRDefault="00966CB8" w:rsidP="006E7348">
            <w:pPr>
              <w:spacing w:line="257" w:lineRule="auto"/>
              <w:jc w:val="center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sz w:val="22"/>
                <w:szCs w:val="22"/>
              </w:rPr>
              <w:t>HOJA DE CONTROL DE CAMBIOS</w:t>
            </w: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7C5292A" w14:textId="651C49FA" w:rsidR="00966CB8" w:rsidRPr="00DA7626" w:rsidRDefault="0082641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>
              <w:rPr>
                <w:rFonts w:ascii="Futura Lt BT" w:eastAsia="Nunito Sans" w:hAnsi="Futura Lt BT" w:cs="Nunito Sans"/>
                <w:b/>
                <w:bCs/>
                <w:lang w:val="es-ES"/>
              </w:rPr>
              <w:t>XXXXX</w:t>
            </w:r>
          </w:p>
        </w:tc>
      </w:tr>
      <w:tr w:rsidR="00966CB8" w:rsidRPr="00DA7626" w14:paraId="326C5FE9" w14:textId="77777777" w:rsidTr="006E7348">
        <w:trPr>
          <w:trHeight w:val="210"/>
        </w:trPr>
        <w:tc>
          <w:tcPr>
            <w:tcW w:w="1892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D917968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0EB76D4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3A7A28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</w:rPr>
              <w:t>ED</w:t>
            </w:r>
            <w:r w:rsidRPr="00DA7626">
              <w:rPr>
                <w:rFonts w:ascii="Futura Lt BT" w:eastAsia="Nunito Sans" w:hAnsi="Futura Lt BT" w:cs="Nunito Sans"/>
              </w:rPr>
              <w:t>.00</w:t>
            </w:r>
          </w:p>
        </w:tc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26D33E4" w14:textId="7F926A62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>
              <w:rPr>
                <w:rFonts w:ascii="Futura Lt BT" w:eastAsia="Nunito Sans" w:hAnsi="Futura Lt BT" w:cs="Nunito Sans"/>
                <w:b/>
                <w:bCs/>
              </w:rPr>
              <w:t>Marzo</w:t>
            </w:r>
            <w:r w:rsidRPr="00DA7626">
              <w:rPr>
                <w:rFonts w:ascii="Futura Lt BT" w:eastAsia="Nunito Sans" w:hAnsi="Futura Lt BT" w:cs="Nunito Sans"/>
                <w:b/>
                <w:bCs/>
              </w:rPr>
              <w:t xml:space="preserve"> 2025</w:t>
            </w:r>
          </w:p>
        </w:tc>
      </w:tr>
      <w:tr w:rsidR="00966CB8" w:rsidRPr="00DA7626" w14:paraId="6989E63C" w14:textId="77777777" w:rsidTr="006E7348">
        <w:trPr>
          <w:trHeight w:val="195"/>
        </w:trPr>
        <w:tc>
          <w:tcPr>
            <w:tcW w:w="1892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2A83C53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B1EFBFF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B60FD3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</w:rPr>
              <w:t>Hoja 1 de 1</w:t>
            </w:r>
          </w:p>
        </w:tc>
      </w:tr>
      <w:tr w:rsidR="00966CB8" w:rsidRPr="00DA7626" w14:paraId="79F1A344" w14:textId="77777777" w:rsidTr="006E7348">
        <w:trPr>
          <w:trHeight w:val="420"/>
        </w:trPr>
        <w:tc>
          <w:tcPr>
            <w:tcW w:w="849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A527F7C" w14:textId="46824EF4" w:rsidR="00966CB8" w:rsidRPr="00DA7626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>DOCUMENTO</w:t>
            </w:r>
            <w:r w:rsidRPr="00966CB8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 xml:space="preserve">: ACTA DE </w:t>
            </w:r>
            <w:r w:rsidR="00E7646A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>INICIO DEL PROYECTO</w:t>
            </w:r>
          </w:p>
        </w:tc>
      </w:tr>
      <w:tr w:rsidR="00966CB8" w:rsidRPr="00DA7626" w14:paraId="346EBF69" w14:textId="77777777" w:rsidTr="006E7348">
        <w:trPr>
          <w:trHeight w:val="405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46116522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proofErr w:type="spellStart"/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  <w:lang w:val="es-ES"/>
              </w:rPr>
              <w:t>Nº</w:t>
            </w:r>
            <w:proofErr w:type="spellEnd"/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 de revisión / Fecha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2461A5E4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>Apartado modificado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5125DBD1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>Descripción de las modificaciones</w:t>
            </w:r>
          </w:p>
        </w:tc>
      </w:tr>
      <w:tr w:rsidR="00966CB8" w:rsidRPr="00DA7626" w14:paraId="770300A7" w14:textId="77777777" w:rsidTr="006E7348">
        <w:trPr>
          <w:trHeight w:val="51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17B1FADC" w14:textId="77777777" w:rsidR="00966CB8" w:rsidRPr="00DA7626" w:rsidRDefault="00966CB8" w:rsidP="00A33E1A">
            <w:pPr>
              <w:rPr>
                <w:rFonts w:eastAsia="Nunito Sans"/>
                <w:lang w:val="es-ES"/>
              </w:rPr>
            </w:pPr>
            <w:r w:rsidRPr="00DA7626">
              <w:rPr>
                <w:rFonts w:eastAsia="Nunito Sans"/>
                <w:lang w:val="es-ES"/>
              </w:rPr>
              <w:t>Ed. 00</w:t>
            </w:r>
          </w:p>
          <w:p w14:paraId="21F189FD" w14:textId="1489A7A9" w:rsidR="00966CB8" w:rsidRPr="00DA7626" w:rsidRDefault="00382D11" w:rsidP="00A33E1A">
            <w:pPr>
              <w:rPr>
                <w:rFonts w:eastAsia="Nunito Sans"/>
                <w:lang w:val="es-ES"/>
              </w:rPr>
            </w:pPr>
            <w:r>
              <w:rPr>
                <w:rFonts w:eastAsia="Nunito Sans"/>
                <w:lang w:val="es-ES"/>
              </w:rPr>
              <w:t>Marzo</w:t>
            </w:r>
            <w:r w:rsidR="00966CB8" w:rsidRPr="00DA7626">
              <w:rPr>
                <w:rFonts w:eastAsia="Nunito Sans"/>
                <w:lang w:val="es-ES"/>
              </w:rPr>
              <w:t xml:space="preserve"> de 2025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476E00" w14:textId="77777777" w:rsidR="00966CB8" w:rsidRPr="00DA7626" w:rsidRDefault="00966CB8" w:rsidP="00A33E1A">
            <w:r w:rsidRPr="00DA7626">
              <w:rPr>
                <w:rFonts w:eastAsia="Nunito Sans"/>
              </w:rPr>
              <w:t>Edición Inicial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153CD98" w14:textId="77777777" w:rsidR="00966CB8" w:rsidRPr="00DA7626" w:rsidRDefault="00966CB8" w:rsidP="00A33E1A">
            <w:r w:rsidRPr="00DA7626">
              <w:rPr>
                <w:rFonts w:eastAsia="Nunito Sans"/>
              </w:rPr>
              <w:t xml:space="preserve"> </w:t>
            </w:r>
          </w:p>
        </w:tc>
      </w:tr>
      <w:tr w:rsidR="00966CB8" w:rsidRPr="00DA7626" w14:paraId="6201D5BE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93D0EF6" w14:textId="77777777" w:rsidR="00966CB8" w:rsidRPr="00DA7626" w:rsidRDefault="00966CB8" w:rsidP="00A33E1A">
            <w:r w:rsidRPr="00DA7626">
              <w:rPr>
                <w:rFonts w:eastAsia="Arial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673DCCB" w14:textId="77777777" w:rsidR="00966CB8" w:rsidRPr="00DA7626" w:rsidRDefault="00966CB8" w:rsidP="00A33E1A">
            <w:r w:rsidRPr="00DA7626">
              <w:rPr>
                <w:rFonts w:eastAsia="Nunito Sans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EA2106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</w:tr>
      <w:tr w:rsidR="00966CB8" w:rsidRPr="00DA7626" w14:paraId="7D45226A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7B71CFCF" w14:textId="77777777" w:rsidR="00966CB8" w:rsidRPr="00DA7626" w:rsidRDefault="00966CB8" w:rsidP="00A33E1A">
            <w:r w:rsidRPr="00DA7626">
              <w:rPr>
                <w:rFonts w:eastAsia="Nunito Sans"/>
                <w:color w:val="FF0000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3E26B8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36037AF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</w:tr>
      <w:tr w:rsidR="00966CB8" w:rsidRPr="00DA7626" w14:paraId="78C8C2A6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604647A6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33790FD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C1D9AF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</w:tr>
      <w:tr w:rsidR="00966CB8" w:rsidRPr="00DA7626" w14:paraId="207B57AC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8E0545A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10ED90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76AA97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</w:tr>
      <w:tr w:rsidR="00966CB8" w:rsidRPr="00DA7626" w14:paraId="2BCB56DC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6DF1BC8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8398746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074413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</w:tr>
      <w:tr w:rsidR="00966CB8" w:rsidRPr="00DA7626" w14:paraId="41474797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2CFF41D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ED4CD3B" w14:textId="77777777" w:rsidR="00966CB8" w:rsidRPr="00DA7626" w:rsidRDefault="00966CB8" w:rsidP="00A33E1A">
            <w:r w:rsidRPr="00DA7626">
              <w:rPr>
                <w:rFonts w:eastAsia="Calibri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D24252" w14:textId="77777777" w:rsidR="00966CB8" w:rsidRPr="00DA7626" w:rsidRDefault="00966CB8" w:rsidP="00A33E1A">
            <w:pPr>
              <w:rPr>
                <w:rFonts w:eastAsia="Calibri" w:cs="Calibri"/>
              </w:rPr>
            </w:pPr>
          </w:p>
        </w:tc>
      </w:tr>
    </w:tbl>
    <w:p w14:paraId="669232CF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color w:val="000000"/>
          <w:lang w:val="pt-PT"/>
        </w:rPr>
      </w:pPr>
    </w:p>
    <w:p w14:paraId="11B42FEE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489F732F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2812B4FB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70B5D207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0A475660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6DC94FDA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5F095A20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04D36840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3D5324EF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39BCBBD1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60061E4C" w14:textId="77777777" w:rsidR="005E3D9C" w:rsidRDefault="005E3D9C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19B5155F" w14:textId="77777777" w:rsidR="00966CB8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7E26EB73" w14:textId="77777777" w:rsidR="00966CB8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E4E08E6" w14:textId="77777777" w:rsidR="00966CB8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4A3211EA" w14:textId="77777777" w:rsidR="00966CB8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0A080D3" w14:textId="77777777" w:rsidR="00966CB8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B9F84DF" w14:textId="77777777" w:rsidR="00966CB8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33EEA82F" w14:textId="77777777" w:rsidR="00966CB8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114CAE16" w14:textId="77777777" w:rsidR="00966CB8" w:rsidRPr="006670E3" w:rsidRDefault="00966CB8" w:rsidP="00A33E1A">
      <w:pPr>
        <w:tabs>
          <w:tab w:val="right" w:pos="9144"/>
          <w:tab w:val="right" w:pos="9354"/>
        </w:tabs>
        <w:spacing w:line="276" w:lineRule="auto"/>
        <w:ind w:right="360"/>
        <w:jc w:val="both"/>
        <w:rPr>
          <w:rFonts w:ascii="Futura Lt BT" w:eastAsia="Arial" w:hAnsi="Futura Lt BT" w:cs="Arial"/>
          <w:b/>
          <w:color w:val="2E75B5"/>
        </w:rPr>
      </w:pPr>
    </w:p>
    <w:p w14:paraId="32096E58" w14:textId="2FB3CD73" w:rsidR="002E43B6" w:rsidRPr="006670E3" w:rsidRDefault="006670E3" w:rsidP="00A33E1A">
      <w:pPr>
        <w:pStyle w:val="Ttulo1"/>
        <w:jc w:val="center"/>
        <w:rPr>
          <w:rFonts w:eastAsia="Arial"/>
          <w:lang w:val="es-ES"/>
        </w:rPr>
      </w:pPr>
      <w:r w:rsidRPr="006670E3">
        <w:rPr>
          <w:rFonts w:eastAsia="Arial"/>
          <w:lang w:val="es-ES"/>
        </w:rPr>
        <w:lastRenderedPageBreak/>
        <w:t xml:space="preserve">ACTA DE </w:t>
      </w:r>
      <w:r w:rsidR="00E7646A">
        <w:rPr>
          <w:rFonts w:eastAsia="Arial"/>
          <w:lang w:val="es-ES"/>
        </w:rPr>
        <w:t>INICIO DEL PROYECTO</w:t>
      </w:r>
    </w:p>
    <w:p w14:paraId="6C3A4E21" w14:textId="77777777" w:rsidR="00504C4D" w:rsidRPr="006670E3" w:rsidRDefault="00504C4D" w:rsidP="00504C4D">
      <w:pPr>
        <w:spacing w:after="10" w:line="267" w:lineRule="auto"/>
        <w:jc w:val="both"/>
        <w:rPr>
          <w:rFonts w:ascii="Futura Lt BT" w:eastAsia="Calibri" w:hAnsi="Futura Lt BT" w:cs="Calibri"/>
          <w:color w:val="181717"/>
          <w:szCs w:val="22"/>
          <w:lang w:val="es-ES"/>
        </w:rPr>
      </w:pPr>
    </w:p>
    <w:tbl>
      <w:tblPr>
        <w:tblW w:w="9492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3402"/>
        <w:gridCol w:w="6090"/>
      </w:tblGrid>
      <w:tr w:rsidR="006670E3" w:rsidRPr="00826418" w14:paraId="2E5F259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2801B38C" w14:textId="77777777" w:rsidR="006670E3" w:rsidRPr="00826418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826418">
              <w:rPr>
                <w:rFonts w:ascii="Futura Lt BT" w:hAnsi="Futura Lt BT"/>
                <w:b/>
                <w:bCs/>
                <w:color w:val="auto"/>
              </w:rPr>
              <w:t>Documento</w:t>
            </w:r>
            <w:proofErr w:type="spellEnd"/>
            <w:r w:rsidRPr="00826418">
              <w:rPr>
                <w:rFonts w:ascii="Futura Lt BT" w:hAnsi="Futura Lt BT"/>
                <w:b/>
                <w:bCs/>
                <w:color w:val="auto"/>
              </w:rPr>
              <w:t xml:space="preserve"> y </w:t>
            </w:r>
            <w:proofErr w:type="spellStart"/>
            <w:r w:rsidRPr="00826418">
              <w:rPr>
                <w:rFonts w:ascii="Futura Lt BT" w:hAnsi="Futura Lt BT"/>
                <w:b/>
                <w:bCs/>
                <w:color w:val="auto"/>
              </w:rPr>
              <w:t>revisión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6451BA26" w14:textId="77777777" w:rsidR="006670E3" w:rsidRPr="00826418" w:rsidRDefault="006670E3" w:rsidP="00A33E1A">
            <w:r w:rsidRPr="00826418">
              <w:t>XXX</w:t>
            </w:r>
          </w:p>
        </w:tc>
      </w:tr>
      <w:tr w:rsidR="006670E3" w:rsidRPr="00826418" w14:paraId="15C9ED52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1331C6E8" w14:textId="77777777" w:rsidR="006670E3" w:rsidRPr="00826418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826418">
              <w:rPr>
                <w:rFonts w:ascii="Futura Lt BT" w:hAnsi="Futura Lt BT"/>
                <w:b/>
                <w:bCs/>
                <w:color w:val="auto"/>
              </w:rPr>
              <w:t>Fecha</w:t>
            </w:r>
            <w:proofErr w:type="spellEnd"/>
            <w:r w:rsidRPr="00826418">
              <w:rPr>
                <w:rFonts w:ascii="Futura Lt BT" w:hAnsi="Futura Lt BT"/>
                <w:b/>
                <w:bCs/>
                <w:color w:val="auto"/>
              </w:rPr>
              <w:t xml:space="preserve"> de </w:t>
            </w:r>
            <w:proofErr w:type="spellStart"/>
            <w:r w:rsidRPr="00826418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77A87CD5" w14:textId="77777777" w:rsidR="006670E3" w:rsidRPr="00826418" w:rsidRDefault="006670E3" w:rsidP="00A33E1A">
            <w:r w:rsidRPr="00826418">
              <w:t xml:space="preserve">20XX/XX/XX, </w:t>
            </w:r>
            <w:proofErr w:type="gramStart"/>
            <w:r w:rsidRPr="00826418">
              <w:t>XX:XX</w:t>
            </w:r>
            <w:proofErr w:type="gramEnd"/>
            <w:r w:rsidRPr="00826418">
              <w:t xml:space="preserve"> – </w:t>
            </w:r>
            <w:proofErr w:type="gramStart"/>
            <w:r w:rsidRPr="00826418">
              <w:t>XX:XX</w:t>
            </w:r>
            <w:proofErr w:type="gramEnd"/>
          </w:p>
        </w:tc>
      </w:tr>
      <w:tr w:rsidR="006670E3" w:rsidRPr="00826418" w14:paraId="311061A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EA212AA" w14:textId="77777777" w:rsidR="006670E3" w:rsidRPr="00826418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826418">
              <w:rPr>
                <w:rFonts w:ascii="Futura Lt BT" w:hAnsi="Futura Lt BT"/>
                <w:b/>
                <w:bCs/>
                <w:color w:val="auto"/>
              </w:rPr>
              <w:t xml:space="preserve">Lugar de </w:t>
            </w:r>
            <w:proofErr w:type="spellStart"/>
            <w:r w:rsidRPr="00826418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AB30696" w14:textId="77777777" w:rsidR="006670E3" w:rsidRPr="00826418" w:rsidRDefault="006670E3" w:rsidP="00A33E1A">
            <w:r w:rsidRPr="00826418">
              <w:t>XXX</w:t>
            </w:r>
          </w:p>
        </w:tc>
      </w:tr>
      <w:tr w:rsidR="006670E3" w:rsidRPr="00826418" w14:paraId="7B6896D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5C7F80EF" w14:textId="77777777" w:rsidR="006670E3" w:rsidRPr="00826418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826418">
              <w:rPr>
                <w:rFonts w:ascii="Futura Lt BT" w:hAnsi="Futura Lt BT"/>
                <w:b/>
                <w:bCs/>
                <w:color w:val="auto"/>
              </w:rPr>
              <w:t>Cliente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2824A49" w14:textId="77777777" w:rsidR="006670E3" w:rsidRPr="00826418" w:rsidRDefault="006670E3" w:rsidP="00A33E1A">
            <w:r w:rsidRPr="00826418">
              <w:t>XXX</w:t>
            </w:r>
          </w:p>
        </w:tc>
      </w:tr>
      <w:tr w:rsidR="006670E3" w:rsidRPr="00826418" w14:paraId="33296F2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6701C35" w14:textId="77777777" w:rsidR="006670E3" w:rsidRPr="00826418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826418">
              <w:rPr>
                <w:rFonts w:ascii="Futura Lt BT" w:hAnsi="Futura Lt BT"/>
                <w:b/>
                <w:bCs/>
                <w:color w:val="auto"/>
              </w:rPr>
              <w:t>Stakeholders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45F71690" w14:textId="77777777" w:rsidR="006670E3" w:rsidRPr="00826418" w:rsidRDefault="006670E3" w:rsidP="00A33E1A">
            <w:r w:rsidRPr="00826418">
              <w:t>XXX</w:t>
            </w:r>
          </w:p>
        </w:tc>
      </w:tr>
    </w:tbl>
    <w:p w14:paraId="338AA8FE" w14:textId="77777777" w:rsidR="00A33E1A" w:rsidRDefault="00A33E1A" w:rsidP="006670E3">
      <w:pPr>
        <w:pStyle w:val="RBbody"/>
        <w:spacing w:before="240" w:after="0"/>
        <w:jc w:val="both"/>
        <w:rPr>
          <w:rFonts w:ascii="Futura Lt BT" w:hAnsi="Futura Lt BT"/>
          <w:b/>
          <w:bCs/>
          <w:color w:val="2E75B5"/>
          <w:lang w:val="es-ES"/>
        </w:rPr>
      </w:pPr>
    </w:p>
    <w:p w14:paraId="03446020" w14:textId="3F922888" w:rsidR="00A33E1A" w:rsidRPr="00A33E1A" w:rsidRDefault="006670E3" w:rsidP="00A33E1A">
      <w:pPr>
        <w:pStyle w:val="Ttulo2"/>
        <w:rPr>
          <w:lang w:val="es-ES"/>
        </w:rPr>
      </w:pPr>
      <w:r w:rsidRPr="006670E3">
        <w:rPr>
          <w:lang w:val="es-ES"/>
        </w:rPr>
        <w:t>GESTIÓN DE LAS NOTAS Y ACCIONES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298"/>
        <w:gridCol w:w="3685"/>
        <w:gridCol w:w="2268"/>
        <w:gridCol w:w="2268"/>
      </w:tblGrid>
      <w:tr w:rsidR="006670E3" w:rsidRPr="005C0865" w14:paraId="523F4E3B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29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4CCE1F" w14:textId="77777777" w:rsidR="006670E3" w:rsidRPr="005C08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5C0865">
              <w:rPr>
                <w:rFonts w:ascii="Futura Lt BT" w:hAnsi="Futura Lt BT"/>
                <w:sz w:val="18"/>
              </w:rPr>
              <w:t>Acción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8C5879" w14:textId="77777777" w:rsidR="006670E3" w:rsidRPr="005C08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C0865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2AF24C" w14:textId="77777777" w:rsidR="006670E3" w:rsidRPr="005C08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C0865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9E2D5E" w14:textId="77777777" w:rsidR="006670E3" w:rsidRPr="005C08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C0865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5C0865" w14:paraId="20789EAE" w14:textId="77777777" w:rsidTr="006E7348">
        <w:trPr>
          <w:trHeight w:val="283"/>
        </w:trPr>
        <w:tc>
          <w:tcPr>
            <w:tcW w:w="1298" w:type="dxa"/>
            <w:tcBorders>
              <w:top w:val="single" w:sz="4" w:space="0" w:color="auto"/>
            </w:tcBorders>
            <w:vAlign w:val="center"/>
          </w:tcPr>
          <w:p w14:paraId="61A91A87" w14:textId="77777777" w:rsidR="006670E3" w:rsidRPr="005C0865" w:rsidRDefault="006670E3" w:rsidP="00A33E1A">
            <w:r w:rsidRPr="005C0865">
              <w:t>Tomadas</w:t>
            </w:r>
          </w:p>
        </w:tc>
        <w:tc>
          <w:tcPr>
            <w:tcW w:w="3685" w:type="dxa"/>
            <w:tcBorders>
              <w:top w:val="single" w:sz="4" w:space="0" w:color="auto"/>
            </w:tcBorders>
            <w:vAlign w:val="center"/>
          </w:tcPr>
          <w:p w14:paraId="2F6B98DE" w14:textId="77777777" w:rsidR="006670E3" w:rsidRPr="005C0865" w:rsidRDefault="006670E3" w:rsidP="00A33E1A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DD43EBC" w14:textId="77777777" w:rsidR="006670E3" w:rsidRPr="005C0865" w:rsidRDefault="006670E3" w:rsidP="00A33E1A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2779414" w14:textId="77777777" w:rsidR="006670E3" w:rsidRPr="005C0865" w:rsidRDefault="006670E3" w:rsidP="00A33E1A"/>
        </w:tc>
      </w:tr>
      <w:tr w:rsidR="006670E3" w:rsidRPr="005C0865" w14:paraId="1422B80A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1298" w:type="dxa"/>
            <w:shd w:val="clear" w:color="auto" w:fill="auto"/>
            <w:vAlign w:val="center"/>
          </w:tcPr>
          <w:p w14:paraId="4E6C43C4" w14:textId="77777777" w:rsidR="006670E3" w:rsidRPr="005C0865" w:rsidRDefault="006670E3" w:rsidP="00A33E1A">
            <w:r w:rsidRPr="005C0865">
              <w:t>Revisadas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A7085C7" w14:textId="77777777" w:rsidR="006670E3" w:rsidRPr="005C0865" w:rsidRDefault="006670E3" w:rsidP="00A33E1A"/>
        </w:tc>
        <w:tc>
          <w:tcPr>
            <w:tcW w:w="2268" w:type="dxa"/>
            <w:shd w:val="clear" w:color="auto" w:fill="auto"/>
            <w:vAlign w:val="center"/>
          </w:tcPr>
          <w:p w14:paraId="39C8F963" w14:textId="77777777" w:rsidR="006670E3" w:rsidRPr="005C0865" w:rsidRDefault="006670E3" w:rsidP="00A33E1A"/>
        </w:tc>
        <w:tc>
          <w:tcPr>
            <w:tcW w:w="2268" w:type="dxa"/>
            <w:shd w:val="clear" w:color="auto" w:fill="auto"/>
            <w:vAlign w:val="center"/>
          </w:tcPr>
          <w:p w14:paraId="6E14197D" w14:textId="77777777" w:rsidR="006670E3" w:rsidRPr="005C0865" w:rsidRDefault="006670E3" w:rsidP="00A33E1A"/>
        </w:tc>
      </w:tr>
      <w:tr w:rsidR="006670E3" w:rsidRPr="005C0865" w14:paraId="7E1B8068" w14:textId="77777777" w:rsidTr="006E7348">
        <w:trPr>
          <w:trHeight w:val="283"/>
        </w:trPr>
        <w:tc>
          <w:tcPr>
            <w:tcW w:w="1298" w:type="dxa"/>
            <w:vAlign w:val="center"/>
          </w:tcPr>
          <w:p w14:paraId="12FB1334" w14:textId="77777777" w:rsidR="006670E3" w:rsidRPr="005C0865" w:rsidRDefault="006670E3" w:rsidP="00A33E1A">
            <w:r w:rsidRPr="005C0865">
              <w:t>Aprobadas</w:t>
            </w:r>
          </w:p>
        </w:tc>
        <w:tc>
          <w:tcPr>
            <w:tcW w:w="3685" w:type="dxa"/>
            <w:vAlign w:val="center"/>
          </w:tcPr>
          <w:p w14:paraId="451C74E0" w14:textId="77777777" w:rsidR="006670E3" w:rsidRPr="005C0865" w:rsidRDefault="006670E3" w:rsidP="00A33E1A"/>
        </w:tc>
        <w:tc>
          <w:tcPr>
            <w:tcW w:w="2268" w:type="dxa"/>
            <w:vAlign w:val="center"/>
          </w:tcPr>
          <w:p w14:paraId="6FBC9E0C" w14:textId="77777777" w:rsidR="006670E3" w:rsidRPr="005C0865" w:rsidRDefault="006670E3" w:rsidP="00A33E1A"/>
        </w:tc>
        <w:tc>
          <w:tcPr>
            <w:tcW w:w="2268" w:type="dxa"/>
            <w:vAlign w:val="center"/>
          </w:tcPr>
          <w:p w14:paraId="3208290C" w14:textId="77777777" w:rsidR="006670E3" w:rsidRPr="005C0865" w:rsidRDefault="006670E3" w:rsidP="00A33E1A"/>
        </w:tc>
      </w:tr>
    </w:tbl>
    <w:p w14:paraId="001A07D4" w14:textId="77777777" w:rsidR="006670E3" w:rsidRPr="006670E3" w:rsidRDefault="006670E3" w:rsidP="006670E3">
      <w:pPr>
        <w:pStyle w:val="RBbody"/>
        <w:spacing w:after="0"/>
        <w:jc w:val="both"/>
        <w:rPr>
          <w:rFonts w:ascii="Futura Lt BT" w:hAnsi="Futura Lt BT"/>
          <w:color w:val="595959" w:themeColor="text1" w:themeTint="A6"/>
        </w:rPr>
      </w:pPr>
    </w:p>
    <w:p w14:paraId="01AAEED1" w14:textId="77777777" w:rsidR="006670E3" w:rsidRPr="006670E3" w:rsidRDefault="006670E3" w:rsidP="00A33E1A">
      <w:pPr>
        <w:pStyle w:val="Ttulo2"/>
      </w:pPr>
      <w:r w:rsidRPr="006670E3">
        <w:t>ASISTENTES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5C0865" w14:paraId="48462A2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986E25" w14:textId="77777777" w:rsidR="006670E3" w:rsidRPr="005C08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C0865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C6355C" w14:textId="77777777" w:rsidR="006670E3" w:rsidRPr="005C08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C0865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F9B94A" w14:textId="77777777" w:rsidR="006670E3" w:rsidRPr="005C08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C0865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5C0865" w14:paraId="126EC04B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46CD0439" w14:textId="77777777" w:rsidR="006670E3" w:rsidRPr="005C0865" w:rsidRDefault="006670E3" w:rsidP="00A33E1A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227CC8F" w14:textId="77777777" w:rsidR="006670E3" w:rsidRPr="005C0865" w:rsidRDefault="006670E3" w:rsidP="00A33E1A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0BDF593A" w14:textId="77777777" w:rsidR="006670E3" w:rsidRPr="005C0865" w:rsidRDefault="006670E3" w:rsidP="00A33E1A"/>
        </w:tc>
      </w:tr>
      <w:tr w:rsidR="006670E3" w:rsidRPr="005C0865" w14:paraId="256CD55B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3DD3B5E4" w14:textId="77777777" w:rsidR="006670E3" w:rsidRPr="005C0865" w:rsidRDefault="006670E3" w:rsidP="00A33E1A"/>
        </w:tc>
        <w:tc>
          <w:tcPr>
            <w:tcW w:w="2268" w:type="dxa"/>
            <w:shd w:val="clear" w:color="auto" w:fill="auto"/>
            <w:vAlign w:val="center"/>
          </w:tcPr>
          <w:p w14:paraId="7DF5D1F4" w14:textId="77777777" w:rsidR="006670E3" w:rsidRPr="005C0865" w:rsidRDefault="006670E3" w:rsidP="00A33E1A"/>
        </w:tc>
        <w:tc>
          <w:tcPr>
            <w:tcW w:w="2268" w:type="dxa"/>
            <w:shd w:val="clear" w:color="auto" w:fill="auto"/>
            <w:vAlign w:val="center"/>
          </w:tcPr>
          <w:p w14:paraId="5A846D95" w14:textId="77777777" w:rsidR="006670E3" w:rsidRPr="005C0865" w:rsidRDefault="006670E3" w:rsidP="00A33E1A"/>
        </w:tc>
      </w:tr>
      <w:tr w:rsidR="006670E3" w:rsidRPr="005C0865" w14:paraId="05D20E05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41D0EF" w14:textId="77777777" w:rsidR="006670E3" w:rsidRPr="005C0865" w:rsidRDefault="006670E3" w:rsidP="00A33E1A"/>
        </w:tc>
        <w:tc>
          <w:tcPr>
            <w:tcW w:w="2268" w:type="dxa"/>
            <w:vAlign w:val="center"/>
          </w:tcPr>
          <w:p w14:paraId="06F9489B" w14:textId="77777777" w:rsidR="006670E3" w:rsidRPr="005C0865" w:rsidRDefault="006670E3" w:rsidP="00A33E1A"/>
        </w:tc>
        <w:tc>
          <w:tcPr>
            <w:tcW w:w="2268" w:type="dxa"/>
            <w:vAlign w:val="center"/>
          </w:tcPr>
          <w:p w14:paraId="24630561" w14:textId="77777777" w:rsidR="006670E3" w:rsidRPr="005C0865" w:rsidRDefault="006670E3" w:rsidP="00A33E1A"/>
        </w:tc>
      </w:tr>
      <w:tr w:rsidR="006670E3" w:rsidRPr="005C0865" w14:paraId="39397F94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67076A2" w14:textId="77777777" w:rsidR="006670E3" w:rsidRPr="005C0865" w:rsidRDefault="006670E3" w:rsidP="00A33E1A">
            <w:pPr>
              <w:rPr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3841420" w14:textId="77777777" w:rsidR="006670E3" w:rsidRPr="005C0865" w:rsidRDefault="006670E3" w:rsidP="00A33E1A"/>
        </w:tc>
        <w:tc>
          <w:tcPr>
            <w:tcW w:w="2268" w:type="dxa"/>
            <w:shd w:val="clear" w:color="auto" w:fill="auto"/>
            <w:vAlign w:val="center"/>
          </w:tcPr>
          <w:p w14:paraId="7D04B8FB" w14:textId="77777777" w:rsidR="006670E3" w:rsidRPr="005C0865" w:rsidRDefault="006670E3" w:rsidP="00A33E1A"/>
        </w:tc>
      </w:tr>
      <w:tr w:rsidR="006670E3" w:rsidRPr="005C0865" w14:paraId="251C73A7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6DE0171F" w14:textId="77777777" w:rsidR="006670E3" w:rsidRPr="005C0865" w:rsidRDefault="006670E3" w:rsidP="00A33E1A">
            <w:pPr>
              <w:rPr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8E3EF9B" w14:textId="77777777" w:rsidR="006670E3" w:rsidRPr="005C0865" w:rsidRDefault="006670E3" w:rsidP="00A33E1A"/>
        </w:tc>
        <w:tc>
          <w:tcPr>
            <w:tcW w:w="2268" w:type="dxa"/>
            <w:vAlign w:val="center"/>
          </w:tcPr>
          <w:p w14:paraId="6B6BE426" w14:textId="77777777" w:rsidR="006670E3" w:rsidRPr="005C0865" w:rsidRDefault="006670E3" w:rsidP="00A33E1A"/>
        </w:tc>
      </w:tr>
      <w:tr w:rsidR="006670E3" w:rsidRPr="005C0865" w14:paraId="06730756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4F8D8C3C" w14:textId="77777777" w:rsidR="006670E3" w:rsidRPr="005C0865" w:rsidRDefault="006670E3" w:rsidP="00A33E1A">
            <w:pPr>
              <w:rPr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49A6FA" w14:textId="77777777" w:rsidR="006670E3" w:rsidRPr="005C0865" w:rsidRDefault="006670E3" w:rsidP="00A33E1A"/>
        </w:tc>
        <w:tc>
          <w:tcPr>
            <w:tcW w:w="2268" w:type="dxa"/>
            <w:shd w:val="clear" w:color="auto" w:fill="auto"/>
            <w:vAlign w:val="center"/>
          </w:tcPr>
          <w:p w14:paraId="18977BBF" w14:textId="77777777" w:rsidR="006670E3" w:rsidRPr="005C0865" w:rsidRDefault="006670E3" w:rsidP="00A33E1A"/>
        </w:tc>
      </w:tr>
    </w:tbl>
    <w:p w14:paraId="05ED2385" w14:textId="77777777" w:rsidR="006670E3" w:rsidRPr="006670E3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2E75B5"/>
        </w:rPr>
      </w:pPr>
    </w:p>
    <w:p w14:paraId="75785E69" w14:textId="77777777" w:rsidR="006670E3" w:rsidRPr="006670E3" w:rsidRDefault="006670E3" w:rsidP="00A33E1A">
      <w:pPr>
        <w:pStyle w:val="Ttulo2"/>
      </w:pPr>
      <w:r w:rsidRPr="006670E3">
        <w:t>AUSENCIAS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6670E3" w14:paraId="5993FBF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CACBB8" w14:textId="77777777" w:rsidR="006670E3" w:rsidRPr="006670E3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color w:val="2E75B5"/>
                <w:sz w:val="18"/>
              </w:rPr>
            </w:pPr>
            <w:r w:rsidRPr="006670E3">
              <w:rPr>
                <w:rFonts w:ascii="Futura Lt BT" w:hAnsi="Futura Lt BT"/>
                <w:color w:val="2E75B5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F62922" w14:textId="77777777" w:rsidR="006670E3" w:rsidRPr="006670E3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color w:val="2E75B5"/>
                <w:sz w:val="18"/>
              </w:rPr>
            </w:pPr>
            <w:r w:rsidRPr="006670E3">
              <w:rPr>
                <w:rFonts w:ascii="Futura Lt BT" w:hAnsi="Futura Lt BT"/>
                <w:color w:val="2E75B5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94EEA4" w14:textId="77777777" w:rsidR="006670E3" w:rsidRPr="006670E3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color w:val="2E75B5"/>
                <w:sz w:val="18"/>
              </w:rPr>
            </w:pPr>
            <w:r w:rsidRPr="006670E3">
              <w:rPr>
                <w:rFonts w:ascii="Futura Lt BT" w:hAnsi="Futura Lt BT"/>
                <w:color w:val="2E75B5"/>
                <w:sz w:val="18"/>
              </w:rPr>
              <w:t>Rol</w:t>
            </w:r>
          </w:p>
        </w:tc>
      </w:tr>
      <w:tr w:rsidR="006670E3" w:rsidRPr="006670E3" w14:paraId="6B84F715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1D372720" w14:textId="77777777" w:rsidR="006670E3" w:rsidRPr="006670E3" w:rsidRDefault="006670E3" w:rsidP="00A33E1A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7E4C705" w14:textId="77777777" w:rsidR="006670E3" w:rsidRPr="006670E3" w:rsidRDefault="006670E3" w:rsidP="00A33E1A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EB40732" w14:textId="77777777" w:rsidR="006670E3" w:rsidRPr="006670E3" w:rsidRDefault="006670E3" w:rsidP="00A33E1A"/>
        </w:tc>
      </w:tr>
      <w:tr w:rsidR="006670E3" w:rsidRPr="006670E3" w14:paraId="24B55430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707CC60" w14:textId="77777777" w:rsidR="006670E3" w:rsidRPr="006670E3" w:rsidRDefault="006670E3" w:rsidP="00A33E1A">
            <w:pPr>
              <w:rPr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386082" w14:textId="77777777" w:rsidR="006670E3" w:rsidRPr="006670E3" w:rsidRDefault="006670E3" w:rsidP="00A33E1A"/>
        </w:tc>
        <w:tc>
          <w:tcPr>
            <w:tcW w:w="2268" w:type="dxa"/>
            <w:shd w:val="clear" w:color="auto" w:fill="auto"/>
            <w:vAlign w:val="center"/>
          </w:tcPr>
          <w:p w14:paraId="5ADB28B3" w14:textId="77777777" w:rsidR="006670E3" w:rsidRPr="006670E3" w:rsidRDefault="006670E3" w:rsidP="00A33E1A"/>
        </w:tc>
      </w:tr>
      <w:tr w:rsidR="006670E3" w:rsidRPr="006670E3" w14:paraId="2DE9722E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6B8443" w14:textId="77777777" w:rsidR="006670E3" w:rsidRPr="006670E3" w:rsidRDefault="006670E3" w:rsidP="00A33E1A">
            <w:pPr>
              <w:rPr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6BDDB7A" w14:textId="77777777" w:rsidR="006670E3" w:rsidRPr="006670E3" w:rsidRDefault="006670E3" w:rsidP="00A33E1A"/>
        </w:tc>
        <w:tc>
          <w:tcPr>
            <w:tcW w:w="2268" w:type="dxa"/>
            <w:vAlign w:val="center"/>
          </w:tcPr>
          <w:p w14:paraId="7C99A8B0" w14:textId="77777777" w:rsidR="006670E3" w:rsidRPr="006670E3" w:rsidRDefault="006670E3" w:rsidP="00A33E1A"/>
        </w:tc>
      </w:tr>
    </w:tbl>
    <w:p w14:paraId="6FCE2D7E" w14:textId="77777777" w:rsidR="006670E3" w:rsidRPr="006670E3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595959" w:themeColor="text1" w:themeTint="A6"/>
        </w:rPr>
      </w:pPr>
    </w:p>
    <w:p w14:paraId="53B4325C" w14:textId="06ED6F2E" w:rsidR="00A33E1A" w:rsidRDefault="00A33E1A">
      <w:pPr>
        <w:rPr>
          <w:rFonts w:ascii="Futura Lt BT" w:hAnsi="Futura Lt BT"/>
          <w:b/>
          <w:bCs/>
          <w:color w:val="595959" w:themeColor="text1" w:themeTint="A6"/>
          <w:shd w:val="clear" w:color="auto" w:fill="FFFFFF"/>
          <w:lang w:val="en-US" w:eastAsia="en-US"/>
        </w:rPr>
      </w:pPr>
      <w:r>
        <w:rPr>
          <w:rFonts w:ascii="Futura Lt BT" w:hAnsi="Futura Lt BT"/>
          <w:b/>
          <w:bCs/>
          <w:color w:val="595959" w:themeColor="text1" w:themeTint="A6"/>
        </w:rPr>
        <w:br w:type="page"/>
      </w:r>
    </w:p>
    <w:p w14:paraId="5B7FA98C" w14:textId="77777777" w:rsidR="00E7646A" w:rsidRDefault="00E7646A" w:rsidP="00A33E1A">
      <w:pPr>
        <w:pStyle w:val="Ttulo2"/>
        <w:rPr>
          <w:lang w:val="es-ES"/>
        </w:rPr>
      </w:pPr>
      <w:r w:rsidRPr="00E7646A">
        <w:rPr>
          <w:lang w:val="es-ES"/>
        </w:rPr>
        <w:lastRenderedPageBreak/>
        <w:t>ORDEN DEL DÍA </w:t>
      </w:r>
    </w:p>
    <w:p w14:paraId="7ADD25B1" w14:textId="77777777" w:rsidR="005C0865" w:rsidRPr="005C0865" w:rsidRDefault="005C0865" w:rsidP="005C0865">
      <w:pPr>
        <w:rPr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8606"/>
      </w:tblGrid>
      <w:tr w:rsidR="00E7646A" w:rsidRPr="005C0865" w14:paraId="27C43B86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4B9850ED" w14:textId="77777777" w:rsidR="00E7646A" w:rsidRPr="005C0865" w:rsidRDefault="00E7646A" w:rsidP="00E7646A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5C0865">
              <w:rPr>
                <w:rFonts w:ascii="Futura Lt BT" w:hAnsi="Futura Lt BT"/>
                <w:b/>
                <w:bCs/>
                <w:color w:val="auto"/>
              </w:rPr>
              <w:t>ID</w:t>
            </w:r>
            <w:r w:rsidRPr="005C0865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2D65719C" w14:textId="77777777" w:rsidR="00E7646A" w:rsidRPr="005C0865" w:rsidRDefault="00E7646A" w:rsidP="00E7646A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proofErr w:type="spellStart"/>
            <w:r w:rsidRPr="005C0865">
              <w:rPr>
                <w:rFonts w:ascii="Futura Lt BT" w:hAnsi="Futura Lt BT"/>
                <w:b/>
                <w:bCs/>
                <w:color w:val="auto"/>
              </w:rPr>
              <w:t>Acción</w:t>
            </w:r>
            <w:proofErr w:type="spellEnd"/>
            <w:r w:rsidRPr="005C0865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  <w:tr w:rsidR="00E7646A" w:rsidRPr="005C0865" w14:paraId="7A27D8B6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C52F5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1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73B38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Revisión y confirmación del BEP </w:t>
            </w:r>
          </w:p>
        </w:tc>
      </w:tr>
      <w:tr w:rsidR="00E7646A" w:rsidRPr="005C0865" w14:paraId="26323B33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1CA9B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2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68C53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Revisión y confirmación de los roles, organigrama y responsabilidades de cada uno de los partícipes en el proyecto </w:t>
            </w:r>
          </w:p>
        </w:tc>
      </w:tr>
      <w:tr w:rsidR="00E7646A" w:rsidRPr="005C0865" w14:paraId="7D19E6DF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5CE7E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3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FB61B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Revisión y confirmación de las etapas del proyecto e hitos de entrega previstos </w:t>
            </w:r>
          </w:p>
        </w:tc>
      </w:tr>
      <w:tr w:rsidR="00E7646A" w:rsidRPr="005C0865" w14:paraId="71E86FB8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AFAA3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4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E2258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Revisión y aprobación del cronograma general de actividades (MIDP) y de los equipos de trabajo (TIDP) </w:t>
            </w:r>
          </w:p>
        </w:tc>
      </w:tr>
      <w:tr w:rsidR="00E7646A" w:rsidRPr="005C0865" w14:paraId="21B696D5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2D94E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5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78217" w14:textId="38394E76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Revisión de la estrategia de federación de modelos</w:t>
            </w:r>
            <w:r w:rsidR="00826418" w:rsidRPr="005C0865">
              <w:rPr>
                <w:lang w:val="es-ES"/>
              </w:rPr>
              <w:t xml:space="preserve"> y estructura de los contendores de información.</w:t>
            </w:r>
          </w:p>
        </w:tc>
      </w:tr>
      <w:tr w:rsidR="00E7646A" w:rsidRPr="005C0865" w14:paraId="66F877AA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5211F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6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4A7DC" w14:textId="275334F7" w:rsidR="00E7646A" w:rsidRPr="005C0865" w:rsidRDefault="00FF7F7D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Revisión de la organiza</w:t>
            </w:r>
            <w:r w:rsidR="005C0865" w:rsidRPr="005C0865">
              <w:rPr>
                <w:lang w:val="es-ES"/>
              </w:rPr>
              <w:t xml:space="preserve">ción, configuración y funcionamiento del </w:t>
            </w:r>
            <w:r w:rsidR="00E7646A" w:rsidRPr="005C0865">
              <w:rPr>
                <w:lang w:val="es-ES"/>
              </w:rPr>
              <w:t>CDE </w:t>
            </w:r>
          </w:p>
        </w:tc>
      </w:tr>
      <w:tr w:rsidR="005C0865" w:rsidRPr="005C0865" w14:paraId="74C34107" w14:textId="77777777" w:rsidTr="00E7646A">
        <w:trPr>
          <w:trHeight w:val="300"/>
        </w:trPr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E3157" w14:textId="06FC5D6C" w:rsidR="005C0865" w:rsidRPr="005C0865" w:rsidRDefault="005C0865" w:rsidP="00A33E1A">
            <w:r>
              <w:t>7º</w:t>
            </w:r>
          </w:p>
        </w:tc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7E259" w14:textId="7783D95D" w:rsidR="005C0865" w:rsidRPr="005C0865" w:rsidRDefault="005C0865" w:rsidP="00A33E1A">
            <w:pPr>
              <w:rPr>
                <w:lang w:val="es-ES"/>
              </w:rPr>
            </w:pPr>
            <w:r>
              <w:rPr>
                <w:lang w:val="es-ES"/>
              </w:rPr>
              <w:t>OTROS</w:t>
            </w:r>
          </w:p>
        </w:tc>
      </w:tr>
    </w:tbl>
    <w:p w14:paraId="65139F4E" w14:textId="77777777" w:rsidR="00E7646A" w:rsidRPr="00E7646A" w:rsidRDefault="00E7646A" w:rsidP="00E7646A">
      <w:pPr>
        <w:pStyle w:val="RBbody"/>
        <w:rPr>
          <w:rFonts w:ascii="Futura Lt BT" w:hAnsi="Futura Lt BT"/>
          <w:b/>
          <w:bCs/>
          <w:color w:val="2E75B5"/>
          <w:lang w:val="es-ES"/>
        </w:rPr>
      </w:pPr>
      <w:r w:rsidRPr="00E7646A">
        <w:rPr>
          <w:rFonts w:ascii="Futura Lt BT" w:hAnsi="Futura Lt BT"/>
          <w:b/>
          <w:bCs/>
          <w:color w:val="2E75B5"/>
          <w:lang w:val="es-ES"/>
        </w:rPr>
        <w:t> </w:t>
      </w:r>
    </w:p>
    <w:p w14:paraId="3CD3586A" w14:textId="77777777" w:rsidR="00E7646A" w:rsidRDefault="00E7646A" w:rsidP="00A33E1A">
      <w:pPr>
        <w:pStyle w:val="Ttulo2"/>
        <w:rPr>
          <w:lang w:val="es-ES"/>
        </w:rPr>
      </w:pPr>
      <w:r w:rsidRPr="00E7646A">
        <w:t>ACUERDOS ADOPTADOS</w:t>
      </w:r>
      <w:r w:rsidRPr="00E7646A">
        <w:rPr>
          <w:lang w:val="es-ES"/>
        </w:rPr>
        <w:t> </w:t>
      </w:r>
    </w:p>
    <w:p w14:paraId="2EC2D10F" w14:textId="77777777" w:rsidR="005C0865" w:rsidRPr="005C0865" w:rsidRDefault="005C0865" w:rsidP="005C0865">
      <w:pPr>
        <w:rPr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"/>
        <w:gridCol w:w="8648"/>
      </w:tblGrid>
      <w:tr w:rsidR="00E7646A" w:rsidRPr="005C0865" w14:paraId="4166E3E5" w14:textId="77777777" w:rsidTr="00E7646A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12F3B5A0" w14:textId="77777777" w:rsidR="00E7646A" w:rsidRPr="005C0865" w:rsidRDefault="00E7646A" w:rsidP="00E7646A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5C0865">
              <w:rPr>
                <w:rFonts w:ascii="Futura Lt BT" w:hAnsi="Futura Lt BT"/>
                <w:b/>
                <w:bCs/>
                <w:color w:val="auto"/>
              </w:rPr>
              <w:t>ID</w:t>
            </w:r>
            <w:r w:rsidRPr="005C0865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9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2A8B69CF" w14:textId="77777777" w:rsidR="00E7646A" w:rsidRPr="005C0865" w:rsidRDefault="00E7646A" w:rsidP="00E7646A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proofErr w:type="spellStart"/>
            <w:r w:rsidRPr="005C0865">
              <w:rPr>
                <w:rFonts w:ascii="Futura Lt BT" w:hAnsi="Futura Lt BT"/>
                <w:b/>
                <w:bCs/>
                <w:color w:val="auto"/>
              </w:rPr>
              <w:t>Acción</w:t>
            </w:r>
            <w:proofErr w:type="spellEnd"/>
            <w:r w:rsidRPr="005C0865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  <w:tr w:rsidR="00E7646A" w:rsidRPr="005C0865" w14:paraId="5DB3B8CF" w14:textId="77777777" w:rsidTr="00E7646A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19CCA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1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8A7A2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Se da por revisado y aprobado el BEP del proyecto </w:t>
            </w:r>
          </w:p>
        </w:tc>
      </w:tr>
      <w:tr w:rsidR="00E7646A" w:rsidRPr="005C0865" w14:paraId="11968AF7" w14:textId="77777777" w:rsidTr="00E7646A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5B790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2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FEB67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Se revisa y acepta el reparto de roles, el organigrama de gestión del proyecto y las responsabilidades correspondientes </w:t>
            </w:r>
          </w:p>
        </w:tc>
      </w:tr>
      <w:tr w:rsidR="00E7646A" w:rsidRPr="005C0865" w14:paraId="1E69959C" w14:textId="77777777" w:rsidTr="00E7646A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DD037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3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9A772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Quedan aprobadas las etapas de desarrollo del proyecto y las fechas de entrega inicialmente previstas </w:t>
            </w:r>
          </w:p>
        </w:tc>
      </w:tr>
      <w:tr w:rsidR="00E7646A" w:rsidRPr="005C0865" w14:paraId="51D79A4C" w14:textId="77777777" w:rsidTr="00E7646A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D494D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4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201B0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Se aprueba el cronograma general de actividades (MIDP) </w:t>
            </w:r>
          </w:p>
        </w:tc>
      </w:tr>
      <w:tr w:rsidR="00E7646A" w:rsidRPr="005C0865" w14:paraId="12365F05" w14:textId="77777777" w:rsidTr="00E7646A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73BE3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5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14AFB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Queda aprobada la estrategia propuesta de federación de modelos </w:t>
            </w:r>
          </w:p>
        </w:tc>
      </w:tr>
      <w:tr w:rsidR="00E7646A" w:rsidRPr="005C0865" w14:paraId="5694B8F0" w14:textId="77777777" w:rsidTr="00E7646A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80281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t>6</w:t>
            </w:r>
            <w:r w:rsidRPr="005C0865">
              <w:rPr>
                <w:lang w:val="es-ES"/>
              </w:rPr>
              <w:t> </w:t>
            </w:r>
          </w:p>
        </w:tc>
        <w:tc>
          <w:tcPr>
            <w:tcW w:w="9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4F7D7" w14:textId="7B682F9A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 xml:space="preserve">Se acuerda la plataforma a usar como CDE, que </w:t>
            </w:r>
            <w:r w:rsidR="005C0865">
              <w:rPr>
                <w:lang w:val="es-ES"/>
              </w:rPr>
              <w:t xml:space="preserve">XXXXXX </w:t>
            </w:r>
            <w:r w:rsidRPr="005C0865">
              <w:rPr>
                <w:lang w:val="es-ES"/>
              </w:rPr>
              <w:t>pondrá a disposición de los participantes </w:t>
            </w:r>
          </w:p>
        </w:tc>
      </w:tr>
    </w:tbl>
    <w:p w14:paraId="2287B41E" w14:textId="77777777" w:rsidR="00E7646A" w:rsidRPr="005C0865" w:rsidRDefault="00E7646A" w:rsidP="00E7646A">
      <w:pPr>
        <w:pStyle w:val="RBbody"/>
        <w:rPr>
          <w:rFonts w:ascii="Futura Lt BT" w:hAnsi="Futura Lt BT"/>
          <w:b/>
          <w:bCs/>
          <w:color w:val="auto"/>
          <w:lang w:val="es-ES"/>
        </w:rPr>
      </w:pPr>
      <w:r w:rsidRPr="005C0865">
        <w:rPr>
          <w:rFonts w:ascii="Futura Lt BT" w:hAnsi="Futura Lt BT"/>
          <w:b/>
          <w:bCs/>
          <w:color w:val="auto"/>
          <w:lang w:val="es-ES"/>
        </w:rPr>
        <w:t> </w:t>
      </w:r>
    </w:p>
    <w:p w14:paraId="4B15B013" w14:textId="77777777" w:rsidR="00E7646A" w:rsidRPr="00E7646A" w:rsidRDefault="00E7646A" w:rsidP="00A33E1A">
      <w:pPr>
        <w:pStyle w:val="Ttulo2"/>
        <w:rPr>
          <w:lang w:val="es-ES"/>
        </w:rPr>
      </w:pPr>
      <w:r w:rsidRPr="00E7646A">
        <w:rPr>
          <w:lang w:val="es-ES"/>
        </w:rPr>
        <w:t>ANOTACIONES Y COMENTARIOS </w:t>
      </w:r>
    </w:p>
    <w:p w14:paraId="1A10A631" w14:textId="77777777" w:rsidR="00E7646A" w:rsidRPr="005C0865" w:rsidRDefault="00E7646A" w:rsidP="00E7646A">
      <w:pPr>
        <w:pStyle w:val="RBbody"/>
        <w:rPr>
          <w:rFonts w:ascii="Futura Lt BT" w:hAnsi="Futura Lt BT"/>
          <w:b/>
          <w:bCs/>
          <w:color w:val="auto"/>
          <w:lang w:val="es-ES"/>
        </w:rPr>
      </w:pPr>
      <w:r w:rsidRPr="00E7646A">
        <w:rPr>
          <w:rFonts w:ascii="Futura Lt BT" w:hAnsi="Futura Lt BT"/>
          <w:b/>
          <w:bCs/>
          <w:color w:val="2E75B5"/>
          <w:lang w:val="es-ES"/>
        </w:rPr>
        <w:t> </w:t>
      </w:r>
    </w:p>
    <w:p w14:paraId="0BC45EC0" w14:textId="77777777" w:rsidR="00E7646A" w:rsidRPr="005C0865" w:rsidRDefault="00E7646A" w:rsidP="00E7646A">
      <w:pPr>
        <w:pStyle w:val="RBbody"/>
        <w:rPr>
          <w:rFonts w:ascii="Futura Lt BT" w:hAnsi="Futura Lt BT"/>
          <w:b/>
          <w:bCs/>
          <w:color w:val="auto"/>
          <w:lang w:val="es-ES"/>
        </w:rPr>
      </w:pPr>
      <w:r w:rsidRPr="005C0865">
        <w:rPr>
          <w:rFonts w:ascii="Futura Lt BT" w:hAnsi="Futura Lt BT"/>
          <w:b/>
          <w:bCs/>
          <w:color w:val="auto"/>
          <w:lang w:val="es-ES"/>
        </w:rPr>
        <w:t> </w:t>
      </w:r>
    </w:p>
    <w:p w14:paraId="0773A107" w14:textId="77777777" w:rsidR="00E7646A" w:rsidRPr="005C0865" w:rsidRDefault="00E7646A" w:rsidP="00E7646A">
      <w:pPr>
        <w:pStyle w:val="RBbody"/>
        <w:rPr>
          <w:rFonts w:ascii="Futura Lt BT" w:hAnsi="Futura Lt BT"/>
          <w:b/>
          <w:bCs/>
          <w:color w:val="auto"/>
          <w:lang w:val="es-ES"/>
        </w:rPr>
      </w:pPr>
      <w:r w:rsidRPr="005C0865">
        <w:rPr>
          <w:rFonts w:ascii="Futura Lt BT" w:hAnsi="Futura Lt BT"/>
          <w:b/>
          <w:bCs/>
          <w:color w:val="auto"/>
          <w:lang w:val="es-ES"/>
        </w:rPr>
        <w:t> </w:t>
      </w:r>
    </w:p>
    <w:p w14:paraId="5C5470D0" w14:textId="77777777" w:rsidR="00E7646A" w:rsidRPr="005C0865" w:rsidRDefault="00E7646A" w:rsidP="00E7646A">
      <w:pPr>
        <w:pStyle w:val="RBbody"/>
        <w:rPr>
          <w:rFonts w:ascii="Futura Lt BT" w:hAnsi="Futura Lt BT"/>
          <w:b/>
          <w:bCs/>
          <w:color w:val="auto"/>
          <w:lang w:val="es-ES"/>
        </w:rPr>
      </w:pPr>
    </w:p>
    <w:p w14:paraId="79F542A3" w14:textId="77777777" w:rsidR="00E7646A" w:rsidRPr="00E7646A" w:rsidRDefault="00E7646A" w:rsidP="00A33E1A">
      <w:pPr>
        <w:pStyle w:val="Ttulo2"/>
        <w:rPr>
          <w:lang w:val="es-ES"/>
        </w:rPr>
      </w:pPr>
      <w:r w:rsidRPr="00E7646A">
        <w:rPr>
          <w:lang w:val="es-ES"/>
        </w:rPr>
        <w:t>FIRMA Y ACEPTACIÓN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4056"/>
        <w:gridCol w:w="4042"/>
      </w:tblGrid>
      <w:tr w:rsidR="00E7646A" w:rsidRPr="005C0865" w14:paraId="579DA558" w14:textId="77777777" w:rsidTr="00E7646A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510A50CA" w14:textId="77777777" w:rsidR="00E7646A" w:rsidRPr="005C0865" w:rsidRDefault="00E7646A" w:rsidP="00E7646A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5C0865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13CA2CAD" w14:textId="35D6C779" w:rsidR="00E7646A" w:rsidRPr="005C0865" w:rsidRDefault="00E7646A" w:rsidP="00E7646A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proofErr w:type="spellStart"/>
            <w:r w:rsidRPr="005C0865">
              <w:rPr>
                <w:rFonts w:ascii="Futura Lt BT" w:hAnsi="Futura Lt BT"/>
                <w:b/>
                <w:bCs/>
                <w:color w:val="auto"/>
              </w:rPr>
              <w:t>Responsable</w:t>
            </w:r>
            <w:proofErr w:type="spellEnd"/>
            <w:r w:rsidRPr="005C0865">
              <w:rPr>
                <w:rFonts w:ascii="Futura Lt BT" w:hAnsi="Futura Lt BT"/>
                <w:b/>
                <w:bCs/>
                <w:color w:val="auto"/>
              </w:rPr>
              <w:t xml:space="preserve"> </w:t>
            </w:r>
            <w:r w:rsidR="00826418" w:rsidRPr="005C0865">
              <w:rPr>
                <w:rFonts w:ascii="Futura Lt BT" w:hAnsi="Futura Lt BT"/>
                <w:b/>
                <w:bCs/>
                <w:color w:val="auto"/>
              </w:rPr>
              <w:t>XXXXX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4E20B3C7" w14:textId="77777777" w:rsidR="00E7646A" w:rsidRPr="005C0865" w:rsidRDefault="00E7646A" w:rsidP="00E7646A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proofErr w:type="spellStart"/>
            <w:r w:rsidRPr="005C0865">
              <w:rPr>
                <w:rFonts w:ascii="Futura Lt BT" w:hAnsi="Futura Lt BT"/>
                <w:b/>
                <w:bCs/>
                <w:color w:val="auto"/>
              </w:rPr>
              <w:t>Responsable</w:t>
            </w:r>
            <w:proofErr w:type="spellEnd"/>
            <w:r w:rsidRPr="005C0865">
              <w:rPr>
                <w:rFonts w:ascii="Futura Lt BT" w:hAnsi="Futura Lt BT"/>
                <w:b/>
                <w:bCs/>
                <w:color w:val="auto"/>
              </w:rPr>
              <w:t xml:space="preserve"> </w:t>
            </w:r>
            <w:proofErr w:type="spellStart"/>
            <w:r w:rsidRPr="005C0865">
              <w:rPr>
                <w:rFonts w:ascii="Futura Lt BT" w:hAnsi="Futura Lt BT"/>
                <w:b/>
                <w:bCs/>
                <w:color w:val="auto"/>
              </w:rPr>
              <w:t>Cliente</w:t>
            </w:r>
            <w:proofErr w:type="spellEnd"/>
            <w:r w:rsidRPr="005C0865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  <w:tr w:rsidR="00E7646A" w:rsidRPr="005C0865" w14:paraId="7CCB6F8F" w14:textId="77777777" w:rsidTr="00E7646A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DD08D1" w14:textId="77777777" w:rsidR="00E7646A" w:rsidRPr="005C0865" w:rsidRDefault="00E7646A" w:rsidP="000920DE">
            <w:pPr>
              <w:rPr>
                <w:b/>
                <w:bCs/>
                <w:lang w:val="es-ES"/>
              </w:rPr>
            </w:pPr>
            <w:r w:rsidRPr="005C0865">
              <w:rPr>
                <w:b/>
                <w:bCs/>
              </w:rPr>
              <w:t>Firma:</w:t>
            </w:r>
            <w:r w:rsidRPr="005C0865">
              <w:rPr>
                <w:b/>
                <w:bCs/>
                <w:lang w:val="es-ES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830B1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 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0A5F5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 </w:t>
            </w:r>
          </w:p>
        </w:tc>
      </w:tr>
      <w:tr w:rsidR="00E7646A" w:rsidRPr="005C0865" w14:paraId="55F6C5C9" w14:textId="77777777" w:rsidTr="00E7646A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3ACB3" w14:textId="77777777" w:rsidR="00E7646A" w:rsidRPr="005C0865" w:rsidRDefault="00E7646A" w:rsidP="000920DE">
            <w:pPr>
              <w:rPr>
                <w:b/>
                <w:bCs/>
                <w:lang w:val="es-ES"/>
              </w:rPr>
            </w:pPr>
            <w:r w:rsidRPr="005C0865">
              <w:rPr>
                <w:b/>
                <w:bCs/>
              </w:rPr>
              <w:t>Nombre:</w:t>
            </w:r>
            <w:r w:rsidRPr="005C0865">
              <w:rPr>
                <w:b/>
                <w:bCs/>
                <w:lang w:val="es-ES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50A4D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 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8D316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 </w:t>
            </w:r>
          </w:p>
        </w:tc>
      </w:tr>
      <w:tr w:rsidR="00E7646A" w:rsidRPr="005C0865" w14:paraId="294F06C7" w14:textId="77777777" w:rsidTr="00E7646A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EA534" w14:textId="77777777" w:rsidR="00E7646A" w:rsidRPr="005C0865" w:rsidRDefault="00E7646A" w:rsidP="000920DE">
            <w:pPr>
              <w:rPr>
                <w:b/>
                <w:bCs/>
                <w:lang w:val="es-ES"/>
              </w:rPr>
            </w:pPr>
            <w:r w:rsidRPr="005C0865">
              <w:rPr>
                <w:b/>
                <w:bCs/>
                <w:lang w:val="es-ES"/>
              </w:rPr>
              <w:t>Cargo: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4BF65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 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F30C6" w14:textId="77777777" w:rsidR="00E7646A" w:rsidRPr="005C0865" w:rsidRDefault="00E7646A" w:rsidP="00A33E1A">
            <w:pPr>
              <w:rPr>
                <w:lang w:val="es-ES"/>
              </w:rPr>
            </w:pPr>
            <w:r w:rsidRPr="005C0865">
              <w:rPr>
                <w:lang w:val="es-ES"/>
              </w:rPr>
              <w:t> </w:t>
            </w:r>
          </w:p>
        </w:tc>
      </w:tr>
    </w:tbl>
    <w:p w14:paraId="57C3DB08" w14:textId="7E3E255F" w:rsidR="00E7646A" w:rsidRPr="00E7646A" w:rsidRDefault="00E7646A" w:rsidP="00E7646A">
      <w:pPr>
        <w:pStyle w:val="RBbody"/>
        <w:jc w:val="both"/>
        <w:rPr>
          <w:rFonts w:ascii="Futura Lt BT" w:hAnsi="Futura Lt BT"/>
          <w:b/>
          <w:bCs/>
          <w:color w:val="2E75B5"/>
          <w:lang w:val="es-ES"/>
        </w:rPr>
      </w:pPr>
    </w:p>
    <w:p w14:paraId="137BED0F" w14:textId="13686BF1" w:rsidR="00504C4D" w:rsidRPr="006670E3" w:rsidRDefault="00504C4D" w:rsidP="00296DE1">
      <w:pPr>
        <w:pStyle w:val="RBbody"/>
        <w:spacing w:after="0"/>
        <w:jc w:val="both"/>
        <w:rPr>
          <w:rFonts w:ascii="Futura Lt BT" w:eastAsia="Calibri" w:hAnsi="Futura Lt BT" w:cs="Calibri"/>
          <w:color w:val="181717"/>
          <w:szCs w:val="22"/>
        </w:rPr>
      </w:pPr>
    </w:p>
    <w:sectPr w:rsidR="00504C4D" w:rsidRPr="006670E3" w:rsidSect="0046796F">
      <w:headerReference w:type="default" r:id="rId11"/>
      <w:footerReference w:type="default" r:id="rId12"/>
      <w:pgSz w:w="11906" w:h="16838"/>
      <w:pgMar w:top="799" w:right="1416" w:bottom="426" w:left="1417" w:header="340" w:footer="53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89DED" w14:textId="77777777" w:rsidR="00D63830" w:rsidRDefault="00D63830">
      <w:r>
        <w:separator/>
      </w:r>
    </w:p>
  </w:endnote>
  <w:endnote w:type="continuationSeparator" w:id="0">
    <w:p w14:paraId="0BD13C6D" w14:textId="77777777" w:rsidR="00D63830" w:rsidRDefault="00D63830">
      <w:r>
        <w:continuationSeparator/>
      </w:r>
    </w:p>
  </w:endnote>
  <w:endnote w:type="continuationNotice" w:id="1">
    <w:p w14:paraId="46444592" w14:textId="77777777" w:rsidR="00D63830" w:rsidRDefault="00D638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47EB" w14:textId="77777777" w:rsidR="0039609B" w:rsidRDefault="003B3D89">
    <w:pPr>
      <w:pStyle w:val="Piedepgina"/>
      <w:rPr>
        <w:rFonts w:ascii="Arial" w:hAnsi="Arial" w:cs="Arial"/>
        <w:sz w:val="12"/>
        <w:szCs w:val="12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78CF7471" wp14:editId="07777777">
              <wp:simplePos x="0" y="0"/>
              <wp:positionH relativeFrom="page">
                <wp:posOffset>904240</wp:posOffset>
              </wp:positionH>
              <wp:positionV relativeFrom="page">
                <wp:posOffset>10172700</wp:posOffset>
              </wp:positionV>
              <wp:extent cx="5756910" cy="233045"/>
              <wp:effectExtent l="0" t="0" r="0" b="0"/>
              <wp:wrapSquare wrapText="bothSides"/>
              <wp:docPr id="928607086" name="Grup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56910" cy="233045"/>
                        <a:chOff x="0" y="0"/>
                        <a:chExt cx="5962650" cy="323851"/>
                      </a:xfrm>
                    </wpg:grpSpPr>
                    <wps:wsp>
                      <wps:cNvPr id="385107639" name="Rectángulo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81833152" name="Cuadro de texto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9C3DC" w14:textId="4F475F5E" w:rsidR="0039609B" w:rsidRPr="0039609B" w:rsidRDefault="00AE5B26">
                            <w:pPr>
                              <w:jc w:val="right"/>
                              <w:rPr>
                                <w:color w:val="808080"/>
                              </w:rPr>
                            </w:pP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begin"/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instrText>PAGE   \* MERGEFORMAT</w:instrText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separate"/>
                            </w:r>
                            <w:r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t>1</w:t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CF7471" id="Grupo 43" o:spid="_x0000_s1026" style="position:absolute;margin-left:71.2pt;margin-top:801pt;width:453.3pt;height:18.35pt;z-index:251658240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" filled="f" stroked="f" strokeweight=".5pt">
                <v:textbox inset=",,,0">
                  <w:txbxContent>
                    <w:p w14:paraId="65F9C3DC" w14:textId="4F475F5E" w:rsidR="0039609B" w:rsidRPr="0039609B" w:rsidRDefault="00AE5B26">
                      <w:pPr>
                        <w:jc w:val="right"/>
                        <w:rPr>
                          <w:color w:val="808080"/>
                        </w:rPr>
                      </w:pP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begin"/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instrText>PAGE   \* MERGEFORMAT</w:instrText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separate"/>
                      </w:r>
                      <w:r>
                        <w:rPr>
                          <w:rFonts w:cs="Arial"/>
                          <w:b/>
                          <w:sz w:val="12"/>
                          <w:szCs w:val="12"/>
                        </w:rPr>
                        <w:t>1</w:t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end"/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  <w:p w14:paraId="3D555C88" w14:textId="257BA5BA" w:rsidR="00EA7D87" w:rsidRDefault="00EA7D87" w:rsidP="00F0718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A088" w14:textId="77777777" w:rsidR="00D63830" w:rsidRDefault="00D63830">
      <w:r>
        <w:separator/>
      </w:r>
    </w:p>
  </w:footnote>
  <w:footnote w:type="continuationSeparator" w:id="0">
    <w:p w14:paraId="5D1A6F9E" w14:textId="77777777" w:rsidR="00D63830" w:rsidRDefault="00D63830">
      <w:r>
        <w:continuationSeparator/>
      </w:r>
    </w:p>
  </w:footnote>
  <w:footnote w:type="continuationNotice" w:id="1">
    <w:p w14:paraId="5443EEDF" w14:textId="77777777" w:rsidR="00D63830" w:rsidRDefault="00D638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1409" w14:textId="77777777" w:rsidR="00037362" w:rsidRDefault="00037362" w:rsidP="00222D24">
    <w:pPr>
      <w:pStyle w:val="Encabezado"/>
      <w:jc w:val="right"/>
      <w:rPr>
        <w:b/>
        <w:bCs/>
        <w:color w:val="0000FF"/>
        <w:sz w:val="14"/>
      </w:rPr>
    </w:pPr>
  </w:p>
  <w:p w14:paraId="562C75D1" w14:textId="77777777" w:rsidR="001E573C" w:rsidRDefault="001E573C">
    <w:pPr>
      <w:pStyle w:val="Encabezado"/>
      <w:pBdr>
        <w:bottom w:val="single" w:sz="6" w:space="1" w:color="auto"/>
      </w:pBdr>
      <w:jc w:val="center"/>
      <w:rPr>
        <w:rFonts w:ascii="Arial" w:hAnsi="Arial" w:cs="Arial"/>
        <w:sz w:val="18"/>
      </w:rPr>
    </w:pPr>
  </w:p>
  <w:p w14:paraId="664355AD" w14:textId="77777777" w:rsidR="001E573C" w:rsidRDefault="001E573C" w:rsidP="001E573C">
    <w:pPr>
      <w:pStyle w:val="Encabezado"/>
      <w:jc w:val="center"/>
      <w:rPr>
        <w:rFonts w:ascii="Arial" w:hAnsi="Arial" w:cs="Arial"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97"/>
    <w:multiLevelType w:val="hybridMultilevel"/>
    <w:tmpl w:val="2FC647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63086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F2E3C"/>
    <w:multiLevelType w:val="hybridMultilevel"/>
    <w:tmpl w:val="F7F870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3D6957"/>
    <w:multiLevelType w:val="hybridMultilevel"/>
    <w:tmpl w:val="E43A181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04C4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B34B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5116"/>
    <w:multiLevelType w:val="hybridMultilevel"/>
    <w:tmpl w:val="7D04A4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96E0D"/>
    <w:multiLevelType w:val="hybridMultilevel"/>
    <w:tmpl w:val="5F54A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6E6F"/>
    <w:multiLevelType w:val="multilevel"/>
    <w:tmpl w:val="C1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17B8"/>
    <w:multiLevelType w:val="hybridMultilevel"/>
    <w:tmpl w:val="4A18D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E0609"/>
    <w:multiLevelType w:val="hybridMultilevel"/>
    <w:tmpl w:val="E28CBDA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021F"/>
    <w:multiLevelType w:val="multilevel"/>
    <w:tmpl w:val="01D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511A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251BA"/>
    <w:multiLevelType w:val="hybridMultilevel"/>
    <w:tmpl w:val="11EE356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BC70EC"/>
    <w:multiLevelType w:val="hybridMultilevel"/>
    <w:tmpl w:val="9956E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167B8"/>
    <w:multiLevelType w:val="hybridMultilevel"/>
    <w:tmpl w:val="B3346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F55AC"/>
    <w:multiLevelType w:val="hybridMultilevel"/>
    <w:tmpl w:val="F46EB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65EFF"/>
    <w:multiLevelType w:val="hybridMultilevel"/>
    <w:tmpl w:val="5D48EC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0080F"/>
    <w:multiLevelType w:val="hybridMultilevel"/>
    <w:tmpl w:val="C0449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A45F4"/>
    <w:multiLevelType w:val="hybridMultilevel"/>
    <w:tmpl w:val="CC38314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C35657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F221E"/>
    <w:multiLevelType w:val="multilevel"/>
    <w:tmpl w:val="19AE6F3A"/>
    <w:lvl w:ilvl="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70C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70C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44C58AE"/>
    <w:multiLevelType w:val="hybridMultilevel"/>
    <w:tmpl w:val="A16ADF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242829"/>
    <w:multiLevelType w:val="hybridMultilevel"/>
    <w:tmpl w:val="AF0C0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960EC"/>
    <w:multiLevelType w:val="hybridMultilevel"/>
    <w:tmpl w:val="ECA29A90"/>
    <w:lvl w:ilvl="0" w:tplc="0C0A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5" w15:restartNumberingAfterBreak="0">
    <w:nsid w:val="4E137D8C"/>
    <w:multiLevelType w:val="hybridMultilevel"/>
    <w:tmpl w:val="5C800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91534"/>
    <w:multiLevelType w:val="hybridMultilevel"/>
    <w:tmpl w:val="EF38CB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C0061"/>
    <w:multiLevelType w:val="hybridMultilevel"/>
    <w:tmpl w:val="5F6AB8D2"/>
    <w:lvl w:ilvl="0" w:tplc="9E80219A">
      <w:start w:val="6"/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A8397A"/>
    <w:multiLevelType w:val="hybridMultilevel"/>
    <w:tmpl w:val="7012C0F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7E5FD5"/>
    <w:multiLevelType w:val="hybridMultilevel"/>
    <w:tmpl w:val="7D0EDE7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51619C"/>
    <w:multiLevelType w:val="hybridMultilevel"/>
    <w:tmpl w:val="EAD6A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47486"/>
    <w:multiLevelType w:val="hybridMultilevel"/>
    <w:tmpl w:val="FAC0560E"/>
    <w:lvl w:ilvl="0" w:tplc="0C0A0003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2" w15:restartNumberingAfterBreak="0">
    <w:nsid w:val="61DF7F7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434EB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95401"/>
    <w:multiLevelType w:val="hybridMultilevel"/>
    <w:tmpl w:val="02F4B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C5B38"/>
    <w:multiLevelType w:val="singleLevel"/>
    <w:tmpl w:val="71D4370C"/>
    <w:lvl w:ilvl="0">
      <w:start w:val="1"/>
      <w:numFmt w:val="decimal"/>
      <w:lvlText w:val="%1."/>
      <w:lvlJc w:val="left"/>
      <w:pPr>
        <w:tabs>
          <w:tab w:val="num" w:pos="1496"/>
        </w:tabs>
        <w:ind w:left="1496" w:hanging="360"/>
      </w:pPr>
      <w:rPr>
        <w:rFonts w:hint="default"/>
      </w:rPr>
    </w:lvl>
  </w:abstractNum>
  <w:abstractNum w:abstractNumId="36" w15:restartNumberingAfterBreak="0">
    <w:nsid w:val="6A0B07EB"/>
    <w:multiLevelType w:val="multilevel"/>
    <w:tmpl w:val="C3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B7C85"/>
    <w:multiLevelType w:val="hybridMultilevel"/>
    <w:tmpl w:val="8E8881E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706C5E"/>
    <w:multiLevelType w:val="hybridMultilevel"/>
    <w:tmpl w:val="2102BFE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BD40AB"/>
    <w:multiLevelType w:val="hybridMultilevel"/>
    <w:tmpl w:val="4246E93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561BD8"/>
    <w:multiLevelType w:val="hybridMultilevel"/>
    <w:tmpl w:val="C8CE14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6A1980"/>
    <w:multiLevelType w:val="hybridMultilevel"/>
    <w:tmpl w:val="10B2F5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3D14CF"/>
    <w:multiLevelType w:val="hybridMultilevel"/>
    <w:tmpl w:val="2000F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F0F76"/>
    <w:multiLevelType w:val="hybridMultilevel"/>
    <w:tmpl w:val="CC124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3A2647"/>
    <w:multiLevelType w:val="hybridMultilevel"/>
    <w:tmpl w:val="44E20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5572">
    <w:abstractNumId w:val="6"/>
  </w:num>
  <w:num w:numId="2" w16cid:durableId="1877158878">
    <w:abstractNumId w:val="16"/>
  </w:num>
  <w:num w:numId="3" w16cid:durableId="722488600">
    <w:abstractNumId w:val="25"/>
  </w:num>
  <w:num w:numId="4" w16cid:durableId="1361854139">
    <w:abstractNumId w:val="43"/>
  </w:num>
  <w:num w:numId="5" w16cid:durableId="1253468641">
    <w:abstractNumId w:val="26"/>
  </w:num>
  <w:num w:numId="6" w16cid:durableId="452989426">
    <w:abstractNumId w:val="44"/>
  </w:num>
  <w:num w:numId="7" w16cid:durableId="487865188">
    <w:abstractNumId w:val="18"/>
  </w:num>
  <w:num w:numId="8" w16cid:durableId="1036391398">
    <w:abstractNumId w:val="42"/>
  </w:num>
  <w:num w:numId="9" w16cid:durableId="476605437">
    <w:abstractNumId w:val="34"/>
  </w:num>
  <w:num w:numId="10" w16cid:durableId="198011112">
    <w:abstractNumId w:val="9"/>
  </w:num>
  <w:num w:numId="11" w16cid:durableId="1258251711">
    <w:abstractNumId w:val="15"/>
  </w:num>
  <w:num w:numId="12" w16cid:durableId="233200689">
    <w:abstractNumId w:val="7"/>
  </w:num>
  <w:num w:numId="13" w16cid:durableId="2080979161">
    <w:abstractNumId w:val="23"/>
  </w:num>
  <w:num w:numId="14" w16cid:durableId="207257545">
    <w:abstractNumId w:val="14"/>
  </w:num>
  <w:num w:numId="15" w16cid:durableId="608197161">
    <w:abstractNumId w:val="2"/>
  </w:num>
  <w:num w:numId="16" w16cid:durableId="654183710">
    <w:abstractNumId w:val="21"/>
  </w:num>
  <w:num w:numId="17" w16cid:durableId="2037852521">
    <w:abstractNumId w:val="10"/>
  </w:num>
  <w:num w:numId="18" w16cid:durableId="1715889464">
    <w:abstractNumId w:val="27"/>
  </w:num>
  <w:num w:numId="19" w16cid:durableId="1370912154">
    <w:abstractNumId w:val="35"/>
  </w:num>
  <w:num w:numId="20" w16cid:durableId="1496795466">
    <w:abstractNumId w:val="31"/>
  </w:num>
  <w:num w:numId="21" w16cid:durableId="2077975731">
    <w:abstractNumId w:val="24"/>
  </w:num>
  <w:num w:numId="22" w16cid:durableId="1787772852">
    <w:abstractNumId w:val="28"/>
  </w:num>
  <w:num w:numId="23" w16cid:durableId="51777987">
    <w:abstractNumId w:val="37"/>
  </w:num>
  <w:num w:numId="24" w16cid:durableId="990402819">
    <w:abstractNumId w:val="0"/>
  </w:num>
  <w:num w:numId="25" w16cid:durableId="51195031">
    <w:abstractNumId w:val="40"/>
  </w:num>
  <w:num w:numId="26" w16cid:durableId="2133590997">
    <w:abstractNumId w:val="13"/>
  </w:num>
  <w:num w:numId="27" w16cid:durableId="1469545921">
    <w:abstractNumId w:val="30"/>
  </w:num>
  <w:num w:numId="28" w16cid:durableId="657418413">
    <w:abstractNumId w:val="29"/>
  </w:num>
  <w:num w:numId="29" w16cid:durableId="876160423">
    <w:abstractNumId w:val="17"/>
  </w:num>
  <w:num w:numId="30" w16cid:durableId="972712184">
    <w:abstractNumId w:val="3"/>
  </w:num>
  <w:num w:numId="31" w16cid:durableId="2006324644">
    <w:abstractNumId w:val="19"/>
  </w:num>
  <w:num w:numId="32" w16cid:durableId="1580753193">
    <w:abstractNumId w:val="38"/>
  </w:num>
  <w:num w:numId="33" w16cid:durableId="541793166">
    <w:abstractNumId w:val="22"/>
  </w:num>
  <w:num w:numId="34" w16cid:durableId="319384387">
    <w:abstractNumId w:val="4"/>
  </w:num>
  <w:num w:numId="35" w16cid:durableId="486360976">
    <w:abstractNumId w:val="12"/>
  </w:num>
  <w:num w:numId="36" w16cid:durableId="2119448514">
    <w:abstractNumId w:val="20"/>
  </w:num>
  <w:num w:numId="37" w16cid:durableId="1731922287">
    <w:abstractNumId w:val="33"/>
  </w:num>
  <w:num w:numId="38" w16cid:durableId="505822908">
    <w:abstractNumId w:val="32"/>
  </w:num>
  <w:num w:numId="39" w16cid:durableId="456140896">
    <w:abstractNumId w:val="1"/>
  </w:num>
  <w:num w:numId="40" w16cid:durableId="841358398">
    <w:abstractNumId w:val="8"/>
  </w:num>
  <w:num w:numId="41" w16cid:durableId="520051499">
    <w:abstractNumId w:val="36"/>
  </w:num>
  <w:num w:numId="42" w16cid:durableId="418137235">
    <w:abstractNumId w:val="11"/>
  </w:num>
  <w:num w:numId="43" w16cid:durableId="857961669">
    <w:abstractNumId w:val="5"/>
  </w:num>
  <w:num w:numId="44" w16cid:durableId="367409949">
    <w:abstractNumId w:val="41"/>
  </w:num>
  <w:num w:numId="45" w16cid:durableId="25565137">
    <w:abstractNumId w:val="3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3C"/>
    <w:rsid w:val="0003256B"/>
    <w:rsid w:val="00037362"/>
    <w:rsid w:val="00052281"/>
    <w:rsid w:val="00055BE9"/>
    <w:rsid w:val="000609EA"/>
    <w:rsid w:val="000773BF"/>
    <w:rsid w:val="000920DE"/>
    <w:rsid w:val="000923A8"/>
    <w:rsid w:val="000B0A4F"/>
    <w:rsid w:val="000B1D53"/>
    <w:rsid w:val="000C544F"/>
    <w:rsid w:val="000D3DF7"/>
    <w:rsid w:val="000D4163"/>
    <w:rsid w:val="000D5FF8"/>
    <w:rsid w:val="000E096F"/>
    <w:rsid w:val="000E2411"/>
    <w:rsid w:val="000F1144"/>
    <w:rsid w:val="000F64D9"/>
    <w:rsid w:val="000F7194"/>
    <w:rsid w:val="000F7395"/>
    <w:rsid w:val="001007BB"/>
    <w:rsid w:val="00114176"/>
    <w:rsid w:val="00125612"/>
    <w:rsid w:val="0013471A"/>
    <w:rsid w:val="001363C5"/>
    <w:rsid w:val="00141021"/>
    <w:rsid w:val="00141998"/>
    <w:rsid w:val="00177A63"/>
    <w:rsid w:val="00181430"/>
    <w:rsid w:val="001948A1"/>
    <w:rsid w:val="001A42C0"/>
    <w:rsid w:val="001A58C5"/>
    <w:rsid w:val="001D52AD"/>
    <w:rsid w:val="001D53D8"/>
    <w:rsid w:val="001D6C20"/>
    <w:rsid w:val="001E46A1"/>
    <w:rsid w:val="001E573C"/>
    <w:rsid w:val="001E5FA8"/>
    <w:rsid w:val="001F6AE6"/>
    <w:rsid w:val="00204625"/>
    <w:rsid w:val="00222D24"/>
    <w:rsid w:val="00232F21"/>
    <w:rsid w:val="002365BB"/>
    <w:rsid w:val="00253060"/>
    <w:rsid w:val="002547A0"/>
    <w:rsid w:val="00277B9D"/>
    <w:rsid w:val="00282972"/>
    <w:rsid w:val="00285BA5"/>
    <w:rsid w:val="00296DE1"/>
    <w:rsid w:val="002A5644"/>
    <w:rsid w:val="002A5CB7"/>
    <w:rsid w:val="002B1836"/>
    <w:rsid w:val="002C3BE2"/>
    <w:rsid w:val="002D07CA"/>
    <w:rsid w:val="002E10E7"/>
    <w:rsid w:val="002E43B6"/>
    <w:rsid w:val="002F120B"/>
    <w:rsid w:val="002F2EFB"/>
    <w:rsid w:val="002F3BCD"/>
    <w:rsid w:val="002F6BF3"/>
    <w:rsid w:val="0030198E"/>
    <w:rsid w:val="00306EB3"/>
    <w:rsid w:val="003074F2"/>
    <w:rsid w:val="0031184A"/>
    <w:rsid w:val="00321CEA"/>
    <w:rsid w:val="00327839"/>
    <w:rsid w:val="00334565"/>
    <w:rsid w:val="00334FE9"/>
    <w:rsid w:val="00336EA1"/>
    <w:rsid w:val="00341F8C"/>
    <w:rsid w:val="00342875"/>
    <w:rsid w:val="00343B67"/>
    <w:rsid w:val="00354BC5"/>
    <w:rsid w:val="003776B4"/>
    <w:rsid w:val="00382D11"/>
    <w:rsid w:val="0039609B"/>
    <w:rsid w:val="003B0B23"/>
    <w:rsid w:val="003B3D89"/>
    <w:rsid w:val="003B4ECD"/>
    <w:rsid w:val="003B6CAD"/>
    <w:rsid w:val="003C00F1"/>
    <w:rsid w:val="003C1132"/>
    <w:rsid w:val="003C33AD"/>
    <w:rsid w:val="003C3884"/>
    <w:rsid w:val="003F0E82"/>
    <w:rsid w:val="003F4016"/>
    <w:rsid w:val="003F5EAD"/>
    <w:rsid w:val="003F6939"/>
    <w:rsid w:val="004130A8"/>
    <w:rsid w:val="00413226"/>
    <w:rsid w:val="00417155"/>
    <w:rsid w:val="0046188A"/>
    <w:rsid w:val="0046266E"/>
    <w:rsid w:val="00464DB7"/>
    <w:rsid w:val="0046796F"/>
    <w:rsid w:val="00472B15"/>
    <w:rsid w:val="00486999"/>
    <w:rsid w:val="00486FE5"/>
    <w:rsid w:val="00487A6F"/>
    <w:rsid w:val="00490C9E"/>
    <w:rsid w:val="004949CE"/>
    <w:rsid w:val="004A0B30"/>
    <w:rsid w:val="004A2A2F"/>
    <w:rsid w:val="004A613F"/>
    <w:rsid w:val="004B06DF"/>
    <w:rsid w:val="004C1E38"/>
    <w:rsid w:val="004C40EE"/>
    <w:rsid w:val="004C79F0"/>
    <w:rsid w:val="004D4128"/>
    <w:rsid w:val="004D4C09"/>
    <w:rsid w:val="004E23DD"/>
    <w:rsid w:val="004F5309"/>
    <w:rsid w:val="00504C4D"/>
    <w:rsid w:val="00510743"/>
    <w:rsid w:val="005433A9"/>
    <w:rsid w:val="00543759"/>
    <w:rsid w:val="00543C47"/>
    <w:rsid w:val="00547E1F"/>
    <w:rsid w:val="00556A59"/>
    <w:rsid w:val="005576EA"/>
    <w:rsid w:val="00560EF2"/>
    <w:rsid w:val="00565299"/>
    <w:rsid w:val="0057025E"/>
    <w:rsid w:val="00587951"/>
    <w:rsid w:val="00593415"/>
    <w:rsid w:val="005945F9"/>
    <w:rsid w:val="00595FF7"/>
    <w:rsid w:val="005B7D2F"/>
    <w:rsid w:val="005C0865"/>
    <w:rsid w:val="005C6642"/>
    <w:rsid w:val="005D7145"/>
    <w:rsid w:val="005E3D9C"/>
    <w:rsid w:val="00601355"/>
    <w:rsid w:val="00615840"/>
    <w:rsid w:val="006262E6"/>
    <w:rsid w:val="00630670"/>
    <w:rsid w:val="006367AA"/>
    <w:rsid w:val="006670E3"/>
    <w:rsid w:val="0069539A"/>
    <w:rsid w:val="006B5A35"/>
    <w:rsid w:val="006D50BC"/>
    <w:rsid w:val="006E0D20"/>
    <w:rsid w:val="006F197C"/>
    <w:rsid w:val="006F6FC7"/>
    <w:rsid w:val="00703A43"/>
    <w:rsid w:val="007131B9"/>
    <w:rsid w:val="007215A6"/>
    <w:rsid w:val="00724454"/>
    <w:rsid w:val="0072512C"/>
    <w:rsid w:val="00725D6C"/>
    <w:rsid w:val="0073041B"/>
    <w:rsid w:val="00745D02"/>
    <w:rsid w:val="00746D7D"/>
    <w:rsid w:val="00747626"/>
    <w:rsid w:val="00752B53"/>
    <w:rsid w:val="007555DA"/>
    <w:rsid w:val="00797B14"/>
    <w:rsid w:val="007A721C"/>
    <w:rsid w:val="007B1630"/>
    <w:rsid w:val="007B70F1"/>
    <w:rsid w:val="007C1087"/>
    <w:rsid w:val="007E78F1"/>
    <w:rsid w:val="00802898"/>
    <w:rsid w:val="0081304B"/>
    <w:rsid w:val="00820961"/>
    <w:rsid w:val="00826418"/>
    <w:rsid w:val="00826D02"/>
    <w:rsid w:val="0082766D"/>
    <w:rsid w:val="00842B13"/>
    <w:rsid w:val="00842E85"/>
    <w:rsid w:val="00856733"/>
    <w:rsid w:val="00863A79"/>
    <w:rsid w:val="00870D16"/>
    <w:rsid w:val="00872CDA"/>
    <w:rsid w:val="00872CFB"/>
    <w:rsid w:val="00887E21"/>
    <w:rsid w:val="008906BE"/>
    <w:rsid w:val="00893777"/>
    <w:rsid w:val="008964B4"/>
    <w:rsid w:val="008A3CCA"/>
    <w:rsid w:val="008A57C8"/>
    <w:rsid w:val="008A5D69"/>
    <w:rsid w:val="008A65FE"/>
    <w:rsid w:val="008F2875"/>
    <w:rsid w:val="008F304B"/>
    <w:rsid w:val="008F3920"/>
    <w:rsid w:val="0090135F"/>
    <w:rsid w:val="00930F4F"/>
    <w:rsid w:val="009312A0"/>
    <w:rsid w:val="00937EC0"/>
    <w:rsid w:val="0094090C"/>
    <w:rsid w:val="00947A45"/>
    <w:rsid w:val="009511C7"/>
    <w:rsid w:val="009615DD"/>
    <w:rsid w:val="00961FF0"/>
    <w:rsid w:val="00966CB8"/>
    <w:rsid w:val="009C4B5E"/>
    <w:rsid w:val="009F338A"/>
    <w:rsid w:val="00A06E75"/>
    <w:rsid w:val="00A07654"/>
    <w:rsid w:val="00A14466"/>
    <w:rsid w:val="00A14C2F"/>
    <w:rsid w:val="00A232D2"/>
    <w:rsid w:val="00A25E3D"/>
    <w:rsid w:val="00A267BB"/>
    <w:rsid w:val="00A33E1A"/>
    <w:rsid w:val="00A46287"/>
    <w:rsid w:val="00A51F4E"/>
    <w:rsid w:val="00A54326"/>
    <w:rsid w:val="00A5571A"/>
    <w:rsid w:val="00A56EEC"/>
    <w:rsid w:val="00A60206"/>
    <w:rsid w:val="00A612E2"/>
    <w:rsid w:val="00A62973"/>
    <w:rsid w:val="00A63B36"/>
    <w:rsid w:val="00A71B48"/>
    <w:rsid w:val="00A770C7"/>
    <w:rsid w:val="00A867E5"/>
    <w:rsid w:val="00AA1DF4"/>
    <w:rsid w:val="00AA5151"/>
    <w:rsid w:val="00AB3847"/>
    <w:rsid w:val="00AC526B"/>
    <w:rsid w:val="00AD1856"/>
    <w:rsid w:val="00AE3468"/>
    <w:rsid w:val="00AE5B26"/>
    <w:rsid w:val="00B006B5"/>
    <w:rsid w:val="00B166F0"/>
    <w:rsid w:val="00B20695"/>
    <w:rsid w:val="00B27340"/>
    <w:rsid w:val="00B4246E"/>
    <w:rsid w:val="00B432ED"/>
    <w:rsid w:val="00B536BC"/>
    <w:rsid w:val="00B62065"/>
    <w:rsid w:val="00B62DE8"/>
    <w:rsid w:val="00B662FB"/>
    <w:rsid w:val="00B71941"/>
    <w:rsid w:val="00B72361"/>
    <w:rsid w:val="00B7378F"/>
    <w:rsid w:val="00B747CC"/>
    <w:rsid w:val="00B74D8F"/>
    <w:rsid w:val="00B76126"/>
    <w:rsid w:val="00B8755B"/>
    <w:rsid w:val="00B906EA"/>
    <w:rsid w:val="00B931ED"/>
    <w:rsid w:val="00B97DDA"/>
    <w:rsid w:val="00BA5D96"/>
    <w:rsid w:val="00BB0F84"/>
    <w:rsid w:val="00BC5F97"/>
    <w:rsid w:val="00BE2BD7"/>
    <w:rsid w:val="00BE512D"/>
    <w:rsid w:val="00C05DCD"/>
    <w:rsid w:val="00C14170"/>
    <w:rsid w:val="00C159C4"/>
    <w:rsid w:val="00C26A98"/>
    <w:rsid w:val="00C31801"/>
    <w:rsid w:val="00C669CB"/>
    <w:rsid w:val="00C81591"/>
    <w:rsid w:val="00C939F4"/>
    <w:rsid w:val="00CA3758"/>
    <w:rsid w:val="00CA7F22"/>
    <w:rsid w:val="00CB0AB7"/>
    <w:rsid w:val="00CB6314"/>
    <w:rsid w:val="00CC0D46"/>
    <w:rsid w:val="00CC4413"/>
    <w:rsid w:val="00CC5524"/>
    <w:rsid w:val="00CC68BD"/>
    <w:rsid w:val="00CC70CF"/>
    <w:rsid w:val="00D0012F"/>
    <w:rsid w:val="00D03B8C"/>
    <w:rsid w:val="00D17C6D"/>
    <w:rsid w:val="00D17ECC"/>
    <w:rsid w:val="00D4316F"/>
    <w:rsid w:val="00D47D5F"/>
    <w:rsid w:val="00D50970"/>
    <w:rsid w:val="00D54B60"/>
    <w:rsid w:val="00D61E99"/>
    <w:rsid w:val="00D63830"/>
    <w:rsid w:val="00D71847"/>
    <w:rsid w:val="00D81094"/>
    <w:rsid w:val="00D83C0B"/>
    <w:rsid w:val="00D9448F"/>
    <w:rsid w:val="00DA7626"/>
    <w:rsid w:val="00DB1C12"/>
    <w:rsid w:val="00DB3017"/>
    <w:rsid w:val="00DD038A"/>
    <w:rsid w:val="00E2656D"/>
    <w:rsid w:val="00E3011D"/>
    <w:rsid w:val="00E368E0"/>
    <w:rsid w:val="00E36D45"/>
    <w:rsid w:val="00E55348"/>
    <w:rsid w:val="00E602BF"/>
    <w:rsid w:val="00E7646A"/>
    <w:rsid w:val="00E87135"/>
    <w:rsid w:val="00E8796A"/>
    <w:rsid w:val="00E967F7"/>
    <w:rsid w:val="00E97E03"/>
    <w:rsid w:val="00EA4C52"/>
    <w:rsid w:val="00EA7D87"/>
    <w:rsid w:val="00EB5AD5"/>
    <w:rsid w:val="00EB712F"/>
    <w:rsid w:val="00ED2274"/>
    <w:rsid w:val="00ED321D"/>
    <w:rsid w:val="00EE0DE1"/>
    <w:rsid w:val="00EE431C"/>
    <w:rsid w:val="00EE5971"/>
    <w:rsid w:val="00EF68F0"/>
    <w:rsid w:val="00EF7169"/>
    <w:rsid w:val="00F07185"/>
    <w:rsid w:val="00F10106"/>
    <w:rsid w:val="00F26524"/>
    <w:rsid w:val="00F3073D"/>
    <w:rsid w:val="00F449C0"/>
    <w:rsid w:val="00F47496"/>
    <w:rsid w:val="00F5030C"/>
    <w:rsid w:val="00F50E79"/>
    <w:rsid w:val="00F54262"/>
    <w:rsid w:val="00F645D8"/>
    <w:rsid w:val="00F64945"/>
    <w:rsid w:val="00F8658F"/>
    <w:rsid w:val="00F9023C"/>
    <w:rsid w:val="00F90642"/>
    <w:rsid w:val="00F95E40"/>
    <w:rsid w:val="00FA3B61"/>
    <w:rsid w:val="00FA51FF"/>
    <w:rsid w:val="00FC6E01"/>
    <w:rsid w:val="00FE0B28"/>
    <w:rsid w:val="00FF0D42"/>
    <w:rsid w:val="00FF29CF"/>
    <w:rsid w:val="00FF2BA9"/>
    <w:rsid w:val="00FF7F7D"/>
    <w:rsid w:val="12098481"/>
    <w:rsid w:val="120C3011"/>
    <w:rsid w:val="1264CE70"/>
    <w:rsid w:val="17219723"/>
    <w:rsid w:val="1A87C6A8"/>
    <w:rsid w:val="1DE25F93"/>
    <w:rsid w:val="1DE3D147"/>
    <w:rsid w:val="1E78DC01"/>
    <w:rsid w:val="240F46B0"/>
    <w:rsid w:val="24FDDFFF"/>
    <w:rsid w:val="2695A914"/>
    <w:rsid w:val="29137CB6"/>
    <w:rsid w:val="2A24799C"/>
    <w:rsid w:val="2C25BF33"/>
    <w:rsid w:val="2C5A97FC"/>
    <w:rsid w:val="2D1DDC4F"/>
    <w:rsid w:val="30C412A8"/>
    <w:rsid w:val="370DCCDB"/>
    <w:rsid w:val="3845B1E1"/>
    <w:rsid w:val="3B82C544"/>
    <w:rsid w:val="3E197B23"/>
    <w:rsid w:val="3E983F88"/>
    <w:rsid w:val="44A36EDD"/>
    <w:rsid w:val="49A20F91"/>
    <w:rsid w:val="4AD1C94D"/>
    <w:rsid w:val="4C00DA61"/>
    <w:rsid w:val="4CACAD31"/>
    <w:rsid w:val="4D3BB6C7"/>
    <w:rsid w:val="4F0FF927"/>
    <w:rsid w:val="51F00EE6"/>
    <w:rsid w:val="539C47C4"/>
    <w:rsid w:val="54E15ACD"/>
    <w:rsid w:val="563E72D1"/>
    <w:rsid w:val="57054BCF"/>
    <w:rsid w:val="5AC5384D"/>
    <w:rsid w:val="5ACF4CCF"/>
    <w:rsid w:val="5BF15673"/>
    <w:rsid w:val="5F9584FB"/>
    <w:rsid w:val="606A0FE5"/>
    <w:rsid w:val="62691EF1"/>
    <w:rsid w:val="66BC9584"/>
    <w:rsid w:val="6B565DD8"/>
    <w:rsid w:val="6C3E4B4E"/>
    <w:rsid w:val="6EE47336"/>
    <w:rsid w:val="700E7756"/>
    <w:rsid w:val="701060BF"/>
    <w:rsid w:val="7383C646"/>
    <w:rsid w:val="750BA238"/>
    <w:rsid w:val="751B5839"/>
    <w:rsid w:val="785B727C"/>
    <w:rsid w:val="7B8D408F"/>
    <w:rsid w:val="7DD5AE04"/>
    <w:rsid w:val="7F83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9C243"/>
  <w15:chartTrackingRefBased/>
  <w15:docId w15:val="{1E71F921-6B0A-43DA-81F9-CCF43D66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3E1A"/>
    <w:rPr>
      <w:rFonts w:ascii="Calibri" w:hAnsi="Calibri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A33E1A"/>
    <w:pPr>
      <w:keepNext/>
      <w:spacing w:before="240" w:after="60"/>
      <w:outlineLvl w:val="0"/>
    </w:pPr>
    <w:rPr>
      <w:b/>
      <w:bCs/>
      <w:color w:val="00206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A33E1A"/>
    <w:pPr>
      <w:keepNext/>
      <w:outlineLvl w:val="1"/>
    </w:pPr>
    <w:rPr>
      <w:b/>
      <w:bCs/>
      <w:sz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47E1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70D16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pPr>
      <w:widowControl w:val="0"/>
    </w:pPr>
    <w:rPr>
      <w:rFonts w:ascii="Courier New" w:hAnsi="Courier New"/>
      <w:snapToGrid w:val="0"/>
    </w:rPr>
  </w:style>
  <w:style w:type="paragraph" w:styleId="Encabezado">
    <w:name w:val="header"/>
    <w:basedOn w:val="Normal"/>
    <w:link w:val="Encabezado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styleId="Piedepgina">
    <w:name w:val="footer"/>
    <w:basedOn w:val="Normal"/>
    <w:link w:val="Piedepgina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customStyle="1" w:styleId="Ttulodeldocumento">
    <w:name w:val="Título del documento"/>
    <w:basedOn w:val="Normal"/>
    <w:pPr>
      <w:keepNext/>
      <w:keepLines/>
      <w:spacing w:before="400" w:after="120" w:line="240" w:lineRule="atLeast"/>
    </w:pPr>
    <w:rPr>
      <w:rFonts w:ascii="Arial Black" w:hAnsi="Arial Black"/>
      <w:spacing w:val="-100"/>
      <w:kern w:val="28"/>
      <w:sz w:val="108"/>
      <w:lang w:eastAsia="en-US"/>
    </w:rPr>
  </w:style>
  <w:style w:type="character" w:styleId="nfasis">
    <w:name w:val="Emphasis"/>
    <w:qFormat/>
    <w:rPr>
      <w:rFonts w:ascii="Arial Black" w:hAnsi="Arial Black"/>
      <w:sz w:val="18"/>
      <w:lang w:bidi="ar-SA"/>
    </w:rPr>
  </w:style>
  <w:style w:type="paragraph" w:styleId="Encabezadodemensaje">
    <w:name w:val="Message Header"/>
    <w:basedOn w:val="Textoindependiente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paragraph" w:customStyle="1" w:styleId="Encabezadodemensaje-primera">
    <w:name w:val="Encabezado de mensaje - primera"/>
    <w:basedOn w:val="Encabezadodemensaje"/>
    <w:next w:val="Encabezadodemensaje"/>
  </w:style>
  <w:style w:type="character" w:customStyle="1" w:styleId="Rtulodeencabezadodemensaje">
    <w:name w:val="Rótulo de encabezado de mensaje"/>
    <w:rPr>
      <w:rFonts w:ascii="Arial Black" w:hAnsi="Arial Black"/>
      <w:sz w:val="18"/>
      <w:lang w:bidi="ar-SA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link w:val="SangradetextonormalCar"/>
    <w:rsid w:val="008964B4"/>
    <w:pPr>
      <w:widowControl w:val="0"/>
      <w:spacing w:after="120"/>
      <w:ind w:left="283"/>
    </w:pPr>
    <w:rPr>
      <w:rFonts w:ascii="Courier New" w:hAnsi="Courier New"/>
      <w:snapToGrid w:val="0"/>
      <w:lang w:val="es-ES"/>
    </w:rPr>
  </w:style>
  <w:style w:type="character" w:customStyle="1" w:styleId="SangradetextonormalCar">
    <w:name w:val="Sangría de texto normal Car"/>
    <w:link w:val="Sangradetextonormal"/>
    <w:rsid w:val="008964B4"/>
    <w:rPr>
      <w:rFonts w:ascii="Courier New" w:hAnsi="Courier New"/>
      <w:snapToGrid w:val="0"/>
    </w:rPr>
  </w:style>
  <w:style w:type="character" w:customStyle="1" w:styleId="PiedepginaCar">
    <w:name w:val="Pie de página Car"/>
    <w:link w:val="Piedepgina"/>
    <w:uiPriority w:val="99"/>
    <w:rsid w:val="00EA7D87"/>
    <w:rPr>
      <w:rFonts w:ascii="Courier New" w:hAnsi="Courier New"/>
      <w:snapToGrid w:val="0"/>
      <w:lang w:val="es-ES_tradnl"/>
    </w:rPr>
  </w:style>
  <w:style w:type="paragraph" w:styleId="Textodeglobo">
    <w:name w:val="Balloon Text"/>
    <w:basedOn w:val="Normal"/>
    <w:link w:val="TextodegloboCar"/>
    <w:rsid w:val="00EA7D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A7D87"/>
    <w:rPr>
      <w:rFonts w:ascii="Tahoma" w:hAnsi="Tahoma" w:cs="Tahoma"/>
      <w:sz w:val="16"/>
      <w:szCs w:val="16"/>
      <w:lang w:val="es-ES_tradnl"/>
    </w:rPr>
  </w:style>
  <w:style w:type="character" w:customStyle="1" w:styleId="Ttulo2Car">
    <w:name w:val="Título 2 Car"/>
    <w:link w:val="Ttulo2"/>
    <w:rsid w:val="00A33E1A"/>
    <w:rPr>
      <w:rFonts w:ascii="Calibri" w:hAnsi="Calibri"/>
      <w:b/>
      <w:bCs/>
      <w:sz w:val="24"/>
      <w:lang w:val="es-ES_tradnl" w:eastAsia="es-ES"/>
    </w:rPr>
  </w:style>
  <w:style w:type="character" w:customStyle="1" w:styleId="Ttulo1Car">
    <w:name w:val="Título 1 Car"/>
    <w:link w:val="Ttulo1"/>
    <w:rsid w:val="00A33E1A"/>
    <w:rPr>
      <w:rFonts w:ascii="Calibri" w:hAnsi="Calibri"/>
      <w:b/>
      <w:bCs/>
      <w:color w:val="002060"/>
      <w:kern w:val="32"/>
      <w:sz w:val="32"/>
      <w:szCs w:val="32"/>
      <w:lang w:val="es-ES_tradnl" w:eastAsia="es-ES"/>
    </w:rPr>
  </w:style>
  <w:style w:type="character" w:customStyle="1" w:styleId="Ttulo3Car">
    <w:name w:val="Título 3 Car"/>
    <w:link w:val="Ttulo3"/>
    <w:semiHidden/>
    <w:rsid w:val="00547E1F"/>
    <w:rPr>
      <w:rFonts w:ascii="Cambria" w:eastAsia="Times New Roman" w:hAnsi="Cambria" w:cs="Times New Roman"/>
      <w:b/>
      <w:bCs/>
      <w:sz w:val="26"/>
      <w:szCs w:val="26"/>
      <w:lang w:val="es-ES_tradnl"/>
    </w:rPr>
  </w:style>
  <w:style w:type="paragraph" w:styleId="Prrafodelista">
    <w:name w:val="List Paragraph"/>
    <w:basedOn w:val="Normal"/>
    <w:uiPriority w:val="34"/>
    <w:qFormat/>
    <w:rsid w:val="000923A8"/>
    <w:pPr>
      <w:widowControl w:val="0"/>
      <w:autoSpaceDE w:val="0"/>
      <w:autoSpaceDN w:val="0"/>
      <w:adjustRightInd w:val="0"/>
      <w:spacing w:line="360" w:lineRule="auto"/>
      <w:ind w:left="720"/>
      <w:contextualSpacing/>
      <w:jc w:val="both"/>
    </w:pPr>
    <w:rPr>
      <w:sz w:val="24"/>
      <w:szCs w:val="24"/>
      <w:lang w:val="es-ES"/>
    </w:rPr>
  </w:style>
  <w:style w:type="character" w:customStyle="1" w:styleId="st">
    <w:name w:val="st"/>
    <w:rsid w:val="000923A8"/>
  </w:style>
  <w:style w:type="paragraph" w:styleId="Textoindependiente2">
    <w:name w:val="Body Text 2"/>
    <w:basedOn w:val="Normal"/>
    <w:link w:val="Textoindependiente2Car"/>
    <w:rsid w:val="00E2656D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E2656D"/>
    <w:rPr>
      <w:lang w:val="es-ES_tradnl"/>
    </w:rPr>
  </w:style>
  <w:style w:type="paragraph" w:customStyle="1" w:styleId="Default">
    <w:name w:val="Default"/>
    <w:rsid w:val="00336EA1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947A45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ncabezadoCar">
    <w:name w:val="Encabezado Car"/>
    <w:link w:val="Encabezado"/>
    <w:uiPriority w:val="99"/>
    <w:rsid w:val="006E0D20"/>
    <w:rPr>
      <w:rFonts w:ascii="Courier New" w:hAnsi="Courier New"/>
      <w:snapToGrid w:val="0"/>
      <w:lang w:val="es-ES_tradnl"/>
    </w:rPr>
  </w:style>
  <w:style w:type="character" w:styleId="Hipervnculo">
    <w:name w:val="Hyperlink"/>
    <w:uiPriority w:val="99"/>
    <w:rsid w:val="00D9448F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D9448F"/>
    <w:rPr>
      <w:color w:val="605E5C"/>
      <w:shd w:val="clear" w:color="auto" w:fill="E1DFDD"/>
    </w:rPr>
  </w:style>
  <w:style w:type="paragraph" w:styleId="TDC1">
    <w:name w:val="toc 1"/>
    <w:aliases w:val="titulo1"/>
    <w:basedOn w:val="Normal"/>
    <w:next w:val="Normal"/>
    <w:autoRedefine/>
    <w:uiPriority w:val="39"/>
    <w:unhideWhenUsed/>
    <w:rsid w:val="00D9448F"/>
    <w:pPr>
      <w:tabs>
        <w:tab w:val="right" w:leader="dot" w:pos="8505"/>
      </w:tabs>
      <w:spacing w:line="360" w:lineRule="auto"/>
      <w:ind w:left="426" w:hanging="8"/>
      <w:jc w:val="both"/>
    </w:pPr>
    <w:rPr>
      <w:rFonts w:ascii="Arial" w:eastAsia="Calibri" w:hAnsi="Arial" w:cs="Arial"/>
      <w:caps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448F"/>
    <w:pPr>
      <w:keepNext w:val="0"/>
      <w:keepLines/>
      <w:spacing w:before="480" w:after="0" w:line="276" w:lineRule="auto"/>
      <w:ind w:left="420" w:hanging="420"/>
      <w:jc w:val="both"/>
      <w:outlineLvl w:val="9"/>
    </w:pPr>
    <w:rPr>
      <w:rFonts w:ascii="Arial" w:eastAsia="MS Gothic" w:hAnsi="Arial"/>
      <w:caps/>
      <w:color w:val="365F91"/>
      <w:kern w:val="0"/>
      <w:sz w:val="28"/>
      <w:szCs w:val="28"/>
    </w:rPr>
  </w:style>
  <w:style w:type="paragraph" w:customStyle="1" w:styleId="paragraph">
    <w:name w:val="paragraph"/>
    <w:basedOn w:val="Normal"/>
    <w:rsid w:val="002F120B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normaltextrun">
    <w:name w:val="normaltextrun"/>
    <w:basedOn w:val="Fuentedeprrafopredeter"/>
    <w:rsid w:val="002F120B"/>
  </w:style>
  <w:style w:type="character" w:customStyle="1" w:styleId="eop">
    <w:name w:val="eop"/>
    <w:basedOn w:val="Fuentedeprrafopredeter"/>
    <w:rsid w:val="002F120B"/>
  </w:style>
  <w:style w:type="character" w:customStyle="1" w:styleId="Ttulo4Car">
    <w:name w:val="Título 4 Car"/>
    <w:link w:val="Ttulo4"/>
    <w:semiHidden/>
    <w:rsid w:val="00870D16"/>
    <w:rPr>
      <w:rFonts w:ascii="Aptos" w:eastAsia="Times New Roman" w:hAnsi="Aptos" w:cs="Times New Roman"/>
      <w:b/>
      <w:bCs/>
      <w:sz w:val="28"/>
      <w:szCs w:val="28"/>
      <w:lang w:val="es-ES_tradnl"/>
    </w:rPr>
  </w:style>
  <w:style w:type="paragraph" w:styleId="TDC2">
    <w:name w:val="toc 2"/>
    <w:basedOn w:val="Normal"/>
    <w:next w:val="Normal"/>
    <w:autoRedefine/>
    <w:uiPriority w:val="39"/>
    <w:rsid w:val="00870D16"/>
    <w:pPr>
      <w:ind w:left="200"/>
    </w:pPr>
  </w:style>
  <w:style w:type="paragraph" w:styleId="TDC3">
    <w:name w:val="toc 3"/>
    <w:basedOn w:val="Normal"/>
    <w:next w:val="Normal"/>
    <w:autoRedefine/>
    <w:uiPriority w:val="39"/>
    <w:rsid w:val="00870D16"/>
    <w:pPr>
      <w:ind w:left="40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link w:val="SubttuloCar"/>
    <w:qFormat/>
    <w:rsid w:val="00E36D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E36D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paragraph" w:customStyle="1" w:styleId="Estilo1">
    <w:name w:val="Estilo1"/>
    <w:basedOn w:val="Normal"/>
    <w:qFormat/>
    <w:rsid w:val="006F6FC7"/>
    <w:pPr>
      <w:keepNext/>
      <w:keepLines/>
      <w:spacing w:after="10" w:line="266" w:lineRule="auto"/>
      <w:ind w:left="357" w:hanging="357"/>
      <w:jc w:val="both"/>
      <w:outlineLvl w:val="0"/>
    </w:pPr>
    <w:rPr>
      <w:rFonts w:ascii="Futura Lt BT" w:eastAsia="MS Gothic" w:hAnsi="Futura Lt BT"/>
      <w:b/>
      <w:bCs/>
      <w:color w:val="0070C0"/>
      <w:sz w:val="32"/>
      <w:szCs w:val="32"/>
      <w:lang w:val="es-ES"/>
    </w:rPr>
  </w:style>
  <w:style w:type="paragraph" w:customStyle="1" w:styleId="Estilo2">
    <w:name w:val="Estilo2"/>
    <w:basedOn w:val="Estilo1"/>
    <w:link w:val="Estilo2Car"/>
    <w:qFormat/>
    <w:rsid w:val="006F6FC7"/>
  </w:style>
  <w:style w:type="character" w:customStyle="1" w:styleId="Estilo2Car">
    <w:name w:val="Estilo2 Car"/>
    <w:basedOn w:val="Fuentedeprrafopredeter"/>
    <w:link w:val="Estilo2"/>
    <w:rsid w:val="006F6FC7"/>
    <w:rPr>
      <w:rFonts w:ascii="Futura Lt BT" w:eastAsia="MS Gothic" w:hAnsi="Futura Lt BT"/>
      <w:b/>
      <w:bCs/>
      <w:color w:val="0070C0"/>
      <w:sz w:val="32"/>
      <w:szCs w:val="32"/>
      <w:lang w:eastAsia="es-ES"/>
    </w:rPr>
  </w:style>
  <w:style w:type="paragraph" w:customStyle="1" w:styleId="RBbody">
    <w:name w:val="RB_body"/>
    <w:link w:val="RBbodyChar"/>
    <w:qFormat/>
    <w:rsid w:val="006670E3"/>
    <w:pPr>
      <w:spacing w:after="200" w:line="360" w:lineRule="auto"/>
    </w:pPr>
    <w:rPr>
      <w:rFonts w:ascii="Myriad Pro" w:hAnsi="Myriad Pro"/>
      <w:color w:val="5D5D5D"/>
      <w:shd w:val="clear" w:color="auto" w:fill="FFFFFF"/>
      <w:lang w:val="en-US" w:eastAsia="en-US"/>
    </w:rPr>
  </w:style>
  <w:style w:type="paragraph" w:customStyle="1" w:styleId="CaptionTableFigNumbered">
    <w:name w:val="Caption Table/Fig Numbered"/>
    <w:qFormat/>
    <w:rsid w:val="006670E3"/>
    <w:pPr>
      <w:spacing w:before="120" w:after="120" w:line="276" w:lineRule="auto"/>
    </w:pPr>
    <w:rPr>
      <w:rFonts w:asciiTheme="minorHAnsi" w:eastAsiaTheme="minorHAnsi" w:hAnsiTheme="minorHAnsi" w:cstheme="minorBidi"/>
      <w:b/>
      <w:sz w:val="14"/>
      <w:szCs w:val="14"/>
      <w:lang w:val="en-US" w:eastAsia="en-US"/>
    </w:rPr>
  </w:style>
  <w:style w:type="table" w:customStyle="1" w:styleId="TableStyleOptionB">
    <w:name w:val="Table Style Option B"/>
    <w:basedOn w:val="Tablanormal"/>
    <w:uiPriority w:val="99"/>
    <w:rsid w:val="006670E3"/>
    <w:rPr>
      <w:rFonts w:asciiTheme="minorHAnsi" w:eastAsiaTheme="minorHAnsi" w:hAnsiTheme="minorHAnsi" w:cstheme="minorBidi"/>
      <w:sz w:val="16"/>
      <w:szCs w:val="22"/>
      <w:lang w:val="en-US" w:eastAsia="en-US"/>
    </w:rPr>
    <w:tblPr>
      <w:tblStyleRowBandSize w:val="1"/>
      <w:tblInd w:w="115" w:type="dxa"/>
      <w:tblBorders>
        <w:bottom w:val="single" w:sz="12" w:space="0" w:color="auto"/>
      </w:tblBorders>
      <w:tblCellMar>
        <w:top w:w="72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bottom w:val="single" w:sz="18" w:space="0" w:color="auto"/>
        </w:tcBorders>
      </w:tcPr>
    </w:tblStylePr>
    <w:tblStylePr w:type="band2Horz">
      <w:tblPr/>
      <w:tcPr>
        <w:shd w:val="clear" w:color="auto" w:fill="E6E6E6"/>
      </w:tcPr>
    </w:tblStylePr>
  </w:style>
  <w:style w:type="character" w:customStyle="1" w:styleId="RBbodyChar">
    <w:name w:val="RB_body Char"/>
    <w:basedOn w:val="Fuentedeprrafopredeter"/>
    <w:link w:val="RBbody"/>
    <w:locked/>
    <w:rsid w:val="006670E3"/>
    <w:rPr>
      <w:rFonts w:ascii="Myriad Pro" w:hAnsi="Myriad Pro"/>
      <w:color w:val="5D5D5D"/>
      <w:lang w:val="en-US" w:eastAsia="en-US"/>
    </w:rPr>
  </w:style>
  <w:style w:type="paragraph" w:styleId="Ttulo">
    <w:name w:val="Title"/>
    <w:basedOn w:val="Normal"/>
    <w:next w:val="Normal"/>
    <w:link w:val="TtuloCar"/>
    <w:qFormat/>
    <w:rsid w:val="00A33E1A"/>
    <w:pPr>
      <w:contextualSpacing/>
    </w:pPr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A33E1A"/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3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2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0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40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6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3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9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7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47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5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5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5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3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6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8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2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8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1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9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1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50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46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0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15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8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3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4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7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3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8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83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1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4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2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74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8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3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8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05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8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4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0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0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2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89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7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3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2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2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92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0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6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4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90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83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8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7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1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3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4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1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03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6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73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0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6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4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7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9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0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0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9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8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58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7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73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1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2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0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72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0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2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4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63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3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3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8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17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7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4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2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9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Fax%20U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9ABA4E47230742866E2491AFED3702" ma:contentTypeVersion="11" ma:contentTypeDescription="Crear nuevo documento." ma:contentTypeScope="" ma:versionID="3cd001560e92da77fe963139177b1aac">
  <xsd:schema xmlns:xsd="http://www.w3.org/2001/XMLSchema" xmlns:xs="http://www.w3.org/2001/XMLSchema" xmlns:p="http://schemas.microsoft.com/office/2006/metadata/properties" xmlns:ns2="81a5e1ba-7a00-4ebe-917f-6f2c8759c235" xmlns:ns3="4e510e59-4d37-4d71-af38-ba72d25ab421" targetNamespace="http://schemas.microsoft.com/office/2006/metadata/properties" ma:root="true" ma:fieldsID="2584b971b829cd29341f0755e8027dda" ns2:_="" ns3:_="">
    <xsd:import namespace="81a5e1ba-7a00-4ebe-917f-6f2c8759c235"/>
    <xsd:import namespace="4e510e59-4d37-4d71-af38-ba72d25ab4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ENTARIO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5e1ba-7a00-4ebe-917f-6f2c8759c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ENTARIOS" ma:index="11" nillable="true" ma:displayName="COMENTARIOS" ma:format="Dropdown" ma:internalName="COMENTARIOS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8807f74-7575-4bc8-947b-c00187590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10e59-4d37-4d71-af38-ba72d25ab42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16b9ea-cdfd-4097-8005-97d637e98225}" ma:internalName="TaxCatchAll" ma:showField="CatchAllData" ma:web="4e510e59-4d37-4d71-af38-ba72d25ab4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81a5e1ba-7a00-4ebe-917f-6f2c8759c235" xsi:nil="true"/>
    <lcf76f155ced4ddcb4097134ff3c332f xmlns="81a5e1ba-7a00-4ebe-917f-6f2c8759c235">
      <Terms xmlns="http://schemas.microsoft.com/office/infopath/2007/PartnerControls"/>
    </lcf76f155ced4ddcb4097134ff3c332f>
    <TaxCatchAll xmlns="4e510e59-4d37-4d71-af38-ba72d25ab42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DDD26B-D0B6-4ACF-A34C-931DC75A5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5e1ba-7a00-4ebe-917f-6f2c8759c235"/>
    <ds:schemaRef ds:uri="4e510e59-4d37-4d71-af38-ba72d25ab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A8BAD6-EB54-4613-A32B-A0909BAE86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AC44FC-9922-411A-8BF2-8A8564690205}">
  <ds:schemaRefs>
    <ds:schemaRef ds:uri="http://schemas.microsoft.com/office/2006/metadata/properties"/>
    <ds:schemaRef ds:uri="http://schemas.microsoft.com/office/infopath/2007/PartnerControls"/>
    <ds:schemaRef ds:uri="81a5e1ba-7a00-4ebe-917f-6f2c8759c235"/>
    <ds:schemaRef ds:uri="4e510e59-4d37-4d71-af38-ba72d25ab421"/>
  </ds:schemaRefs>
</ds:datastoreItem>
</file>

<file path=customXml/itemProps4.xml><?xml version="1.0" encoding="utf-8"?>
<ds:datastoreItem xmlns:ds="http://schemas.openxmlformats.org/officeDocument/2006/customXml" ds:itemID="{BC8C3A85-A3C3-4922-A1B5-ABAEEA2E84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UTE.dot</Template>
  <TotalTime>15</TotalTime>
  <Pages>4</Pages>
  <Words>330</Words>
  <Characters>1736</Characters>
  <Application>Microsoft Office Word</Application>
  <DocSecurity>0</DocSecurity>
  <Lines>248</Lines>
  <Paragraphs>73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Fernando Igual</cp:lastModifiedBy>
  <cp:revision>7</cp:revision>
  <cp:lastPrinted>2025-05-12T10:14:00Z</cp:lastPrinted>
  <dcterms:created xsi:type="dcterms:W3CDTF">2025-05-12T09:22:00Z</dcterms:created>
  <dcterms:modified xsi:type="dcterms:W3CDTF">2026-05-27T15:22:00Z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0x010100DB9ABA4E47230742866E2491AFED3702</vt:lpwstr>
  </property>
  <property fmtid="{D5CDD505-2E9C-101B-9397-08002B2CF9AE}" pid="3" name="MediaServiceImageTags">
    <vt:lpwstr/>
  </property>
</Properties>
</file>